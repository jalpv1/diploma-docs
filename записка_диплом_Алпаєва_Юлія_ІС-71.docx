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52FDE" w14:textId="77777777" w:rsidR="00FD76AD" w:rsidRPr="006A7BE8" w:rsidRDefault="00253AE8" w:rsidP="002B0208">
      <w:pPr>
        <w:pStyle w:val="a6"/>
      </w:pPr>
      <w:bookmarkStart w:id="0" w:name="_Toc104959485"/>
      <w:r>
        <w:rPr>
          <w:noProof/>
        </w:rPr>
        <w:pict w14:anchorId="5DB1FE20">
          <v:group id="Group 319" o:spid="_x0000_s1466" style="position:absolute;left:0;text-align:left;margin-left:57.15pt;margin-top:9.6pt;width:519.55pt;height:806.15pt;z-index:1;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">
            <v:rect id="Rectangle 320" o:spid="_x0000_s1467" style="position:absolute;left:1134;top:397;width:10376;height:15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321" o:spid="_x0000_s1468" style="position:absolute;visibility:visibl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322" o:spid="_x0000_s1469" style="position:absolute;visibility:visibl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323" o:spid="_x0000_s1470" style="position:absolute;visibility:visibl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324" o:spid="_x0000_s1471" style="position:absolute;visibility:visibl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325" o:spid="_x0000_s1472" style="position:absolute;visibility:visibl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326" o:spid="_x0000_s1473" style="position:absolute;visibility:visibl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327" o:spid="_x0000_s1474" style="position:absolute;visibility:visibl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28" o:spid="_x0000_s1475" style="position:absolute;visibility:visibl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329" o:spid="_x0000_s1476" style="position:absolute;visibility:visibl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330" o:spid="_x0000_s1477" style="position:absolute;left:1162;top:14712;width:458;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style="mso-next-textbox:#Rectangle 330" inset="1pt,1pt,1pt,1pt">
                <w:txbxContent>
                  <w:p w14:paraId="18623B17" w14:textId="77777777" w:rsidR="00E06B2D" w:rsidRDefault="00E06B2D">
                    <w:pPr>
                      <w:rPr>
                        <w:i/>
                        <w:sz w:val="20"/>
                        <w:szCs w:val="20"/>
                      </w:rPr>
                    </w:pPr>
                    <w:r>
                      <w:rPr>
                        <w:i/>
                        <w:sz w:val="20"/>
                        <w:szCs w:val="20"/>
                      </w:rPr>
                      <w:t>Зм.</w:t>
                    </w:r>
                  </w:p>
                </w:txbxContent>
              </v:textbox>
            </v:rect>
            <v:rect id="Rectangle 331" o:spid="_x0000_s1478" style="position:absolute;left:1679;top:14712;width:571;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style="mso-next-textbox:#Rectangle 331" inset="1pt,1pt,1pt,1pt">
                <w:txbxContent>
                  <w:p w14:paraId="05C17AD9" w14:textId="77777777" w:rsidR="00E06B2D" w:rsidRDefault="00E06B2D">
                    <w:pPr>
                      <w:jc w:val="center"/>
                      <w:rPr>
                        <w:i/>
                        <w:sz w:val="20"/>
                        <w:szCs w:val="20"/>
                      </w:rPr>
                    </w:pPr>
                    <w:r>
                      <w:rPr>
                        <w:i/>
                        <w:sz w:val="20"/>
                        <w:szCs w:val="20"/>
                      </w:rPr>
                      <w:t>Арк.</w:t>
                    </w:r>
                  </w:p>
                </w:txbxContent>
              </v:textbox>
            </v:rect>
            <v:rect id="Rectangle 332" o:spid="_x0000_s1479" style="position:absolute;left:2310;top:14712;width:1335;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style="mso-next-textbox:#Rectangle 332" inset="1pt,1pt,1pt,1pt">
                <w:txbxContent>
                  <w:p w14:paraId="11D9957F" w14:textId="77777777" w:rsidR="00E06B2D" w:rsidRPr="009E33F1" w:rsidRDefault="00E06B2D" w:rsidP="00F8554C">
                    <w:pPr>
                      <w:ind w:firstLine="0"/>
                      <w:rPr>
                        <w:i/>
                        <w:sz w:val="20"/>
                        <w:szCs w:val="22"/>
                      </w:rPr>
                    </w:pPr>
                    <w:r w:rsidRPr="009E33F1">
                      <w:rPr>
                        <w:i/>
                        <w:sz w:val="20"/>
                        <w:szCs w:val="22"/>
                      </w:rPr>
                      <w:t>Прізвище</w:t>
                    </w:r>
                  </w:p>
                </w:txbxContent>
              </v:textbox>
            </v:rect>
            <v:rect id="Rectangle 333" o:spid="_x0000_s1480" style="position:absolute;left:3719;top:14712;width:796;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style="mso-next-textbox:#Rectangle 333" inset="1pt,1pt,1pt,1pt">
                <w:txbxContent>
                  <w:p w14:paraId="7E91B5B4" w14:textId="77777777" w:rsidR="00E06B2D" w:rsidRPr="009E33F1" w:rsidRDefault="00E06B2D" w:rsidP="00F8554C">
                    <w:pPr>
                      <w:ind w:firstLine="0"/>
                      <w:rPr>
                        <w:rFonts w:ascii="Journal" w:hAnsi="Journal"/>
                        <w:i/>
                        <w:sz w:val="20"/>
                        <w:szCs w:val="22"/>
                      </w:rPr>
                    </w:pPr>
                    <w:r w:rsidRPr="009E33F1">
                      <w:rPr>
                        <w:i/>
                        <w:sz w:val="20"/>
                        <w:szCs w:val="22"/>
                      </w:rPr>
                      <w:t>Підпис</w:t>
                    </w:r>
                  </w:p>
                </w:txbxContent>
              </v:textbox>
            </v:rect>
            <v:rect id="Rectangle 334" o:spid="_x0000_s1481" style="position:absolute;left:4560;top:14712;width:519;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style="mso-next-textbox:#Rectangle 334" inset="1pt,1pt,1pt,1pt">
                <w:txbxContent>
                  <w:p w14:paraId="62EF8A43" w14:textId="77777777" w:rsidR="00E06B2D" w:rsidRPr="002B73B7" w:rsidRDefault="00E06B2D" w:rsidP="00F8554C">
                    <w:pPr>
                      <w:ind w:firstLine="0"/>
                      <w:rPr>
                        <w:i/>
                        <w:sz w:val="20"/>
                        <w:szCs w:val="20"/>
                      </w:rPr>
                    </w:pPr>
                    <w:r w:rsidRPr="002B73B7">
                      <w:rPr>
                        <w:i/>
                        <w:sz w:val="20"/>
                        <w:szCs w:val="20"/>
                      </w:rPr>
                      <w:t>Дата</w:t>
                    </w:r>
                  </w:p>
                </w:txbxContent>
              </v:textbox>
            </v:rect>
            <v:rect id="Rectangle 335" o:spid="_x0000_s1482" style="position:absolute;left:9398;top:14989;width:765;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style="mso-next-textbox:#Rectangle 335" inset="1pt,1pt,1pt,1pt">
                <w:txbxContent>
                  <w:p w14:paraId="56263964" w14:textId="77777777" w:rsidR="00E06B2D" w:rsidRPr="00E43BCA" w:rsidRDefault="00E06B2D">
                    <w:pPr>
                      <w:ind w:firstLine="0"/>
                      <w:jc w:val="center"/>
                      <w:rPr>
                        <w:rFonts w:ascii="Calibri" w:hAnsi="Calibri"/>
                        <w:i/>
                        <w:iCs/>
                        <w:sz w:val="18"/>
                      </w:rPr>
                    </w:pPr>
                    <w:r w:rsidRPr="00E43BCA">
                      <w:rPr>
                        <w:rFonts w:ascii="Calibri" w:hAnsi="Calibri"/>
                        <w:i/>
                        <w:iCs/>
                        <w:sz w:val="18"/>
                      </w:rPr>
                      <w:t>Лист</w:t>
                    </w:r>
                  </w:p>
                </w:txbxContent>
              </v:textbox>
            </v:rect>
            <v:rect id="Rectangle 336" o:spid="_x0000_s1483" style="position:absolute;left:9398;top:15281;width:765;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style="mso-next-textbox:#Rectangle 336" inset="1pt,1pt,1pt,1pt">
                <w:txbxContent>
                  <w:p w14:paraId="7839EBBB" w14:textId="77777777" w:rsidR="00E06B2D" w:rsidRPr="002B73B7" w:rsidRDefault="00E06B2D">
                    <w:pPr>
                      <w:ind w:firstLine="0"/>
                      <w:jc w:val="center"/>
                      <w:rPr>
                        <w:sz w:val="18"/>
                        <w:szCs w:val="18"/>
                        <w:lang w:val="en-US"/>
                      </w:rPr>
                    </w:pPr>
                    <w:r>
                      <w:rPr>
                        <w:sz w:val="18"/>
                        <w:szCs w:val="18"/>
                        <w:lang w:val="en-US"/>
                      </w:rPr>
                      <w:t>2</w:t>
                    </w:r>
                  </w:p>
                </w:txbxContent>
              </v:textbox>
            </v:rect>
            <v:rect id="Rectangle 337" o:spid="_x0000_s1484" style="position:absolute;left:5160;top:14368;width:6308;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style="mso-next-textbox:#Rectangle 337" inset="1pt,1pt,1pt,1pt">
                <w:txbxContent>
                  <w:p w14:paraId="0BDBACA4" w14:textId="0499E115" w:rsidR="00E06B2D" w:rsidRPr="00B4087C" w:rsidRDefault="00E06B2D">
                    <w:pPr>
                      <w:rPr>
                        <w:sz w:val="40"/>
                        <w:szCs w:val="32"/>
                      </w:rPr>
                    </w:pPr>
                    <w:r w:rsidRPr="00746610">
                      <w:rPr>
                        <w:rFonts w:ascii="Arial" w:hAnsi="Arial" w:cs="Arial"/>
                        <w:i/>
                        <w:sz w:val="32"/>
                      </w:rPr>
                      <w:t>ДП 7</w:t>
                    </w:r>
                    <w:r w:rsidRPr="00746610">
                      <w:rPr>
                        <w:rFonts w:ascii="Arial" w:hAnsi="Arial" w:cs="Arial"/>
                        <w:i/>
                        <w:sz w:val="32"/>
                        <w:lang w:val="en-US"/>
                      </w:rPr>
                      <w:t>10</w:t>
                    </w:r>
                    <w:r w:rsidR="00FA2708" w:rsidRPr="00746610">
                      <w:rPr>
                        <w:rFonts w:ascii="Arial" w:hAnsi="Arial" w:cs="Arial"/>
                        <w:i/>
                        <w:sz w:val="32"/>
                      </w:rPr>
                      <w:t>3</w:t>
                    </w:r>
                    <w:r w:rsidRPr="00746610">
                      <w:rPr>
                        <w:rFonts w:ascii="Arial" w:hAnsi="Arial" w:cs="Arial"/>
                        <w:i/>
                        <w:sz w:val="32"/>
                      </w:rPr>
                      <w:t>.</w:t>
                    </w:r>
                    <w:r w:rsidRPr="00746610">
                      <w:rPr>
                        <w:rFonts w:ascii="Arial" w:hAnsi="Arial" w:cs="Arial"/>
                        <w:i/>
                        <w:sz w:val="32"/>
                        <w:lang w:val="en-US"/>
                      </w:rPr>
                      <w:t>00</w:t>
                    </w:r>
                    <w:r w:rsidRPr="00746610">
                      <w:rPr>
                        <w:rFonts w:ascii="Arial" w:hAnsi="Arial" w:cs="Arial"/>
                        <w:i/>
                        <w:sz w:val="32"/>
                      </w:rPr>
                      <w:t>.</w:t>
                    </w:r>
                    <w:r w:rsidRPr="00746610">
                      <w:rPr>
                        <w:rFonts w:ascii="Arial" w:hAnsi="Arial" w:cs="Arial"/>
                        <w:i/>
                        <w:sz w:val="32"/>
                        <w:lang w:val="en-US"/>
                      </w:rPr>
                      <w:t xml:space="preserve">000 </w:t>
                    </w:r>
                    <w:r w:rsidRPr="00746610">
                      <w:rPr>
                        <w:rFonts w:ascii="Arial" w:hAnsi="Arial" w:cs="Arial"/>
                        <w:i/>
                        <w:sz w:val="32"/>
                      </w:rPr>
                      <w:t>ПЗ</w:t>
                    </w:r>
                  </w:p>
                </w:txbxContent>
              </v:textbox>
            </v:rect>
            <v:line id="Line 338" o:spid="_x0000_s1485" style="position:absolute;visibility:visibl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39" o:spid="_x0000_s1486" style="position:absolute;visibility:visibl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40" o:spid="_x0000_s1487" style="position:absolute;visibility:visibl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41" o:spid="_x0000_s1488" style="position:absolute;visibility:visibl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342" o:spid="_x0000_s1489" style="position:absolute;visibility:visibl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343" o:spid="_x0000_s149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344" o:spid="_x0000_s14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style="mso-next-textbox:#Rectangle 344" inset="1pt,1pt,1pt,1pt">
                  <w:txbxContent>
                    <w:p w14:paraId="53854BA4" w14:textId="77777777" w:rsidR="00E06B2D" w:rsidRPr="002B73B7" w:rsidRDefault="00E06B2D">
                      <w:pPr>
                        <w:ind w:firstLine="0"/>
                        <w:rPr>
                          <w:i/>
                          <w:sz w:val="20"/>
                          <w:szCs w:val="20"/>
                        </w:rPr>
                      </w:pPr>
                      <w:r w:rsidRPr="002B73B7">
                        <w:rPr>
                          <w:i/>
                          <w:sz w:val="20"/>
                          <w:szCs w:val="20"/>
                        </w:rPr>
                        <w:t>Розроб.</w:t>
                      </w:r>
                    </w:p>
                  </w:txbxContent>
                </v:textbox>
              </v:rect>
              <v:rect id="Rectangle 345" o:spid="_x0000_s14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style="mso-next-textbox:#Rectangle 345" inset="1pt,1pt,1pt,1pt">
                  <w:txbxContent>
                    <w:p w14:paraId="7A798D8B" w14:textId="45E43333" w:rsidR="00E06B2D" w:rsidRDefault="00212FA1">
                      <w:pPr>
                        <w:ind w:firstLine="0"/>
                        <w:rPr>
                          <w:i/>
                          <w:sz w:val="18"/>
                          <w:szCs w:val="18"/>
                        </w:rPr>
                      </w:pPr>
                      <w:r w:rsidRPr="00746610">
                        <w:rPr>
                          <w:i/>
                          <w:sz w:val="18"/>
                          <w:szCs w:val="18"/>
                        </w:rPr>
                        <w:t>Алпаєва Ю</w:t>
                      </w:r>
                      <w:r w:rsidR="00E06B2D" w:rsidRPr="00746610">
                        <w:rPr>
                          <w:i/>
                          <w:sz w:val="18"/>
                          <w:szCs w:val="18"/>
                        </w:rPr>
                        <w:t>.</w:t>
                      </w:r>
                      <w:r w:rsidRPr="00746610">
                        <w:rPr>
                          <w:i/>
                          <w:sz w:val="18"/>
                          <w:szCs w:val="18"/>
                        </w:rPr>
                        <w:t>С.</w:t>
                      </w:r>
                    </w:p>
                    <w:p w14:paraId="24380B3A" w14:textId="77777777" w:rsidR="00E06B2D" w:rsidRDefault="00E06B2D">
                      <w:pPr>
                        <w:rPr>
                          <w:lang w:val="ru-RU"/>
                        </w:rPr>
                      </w:pPr>
                    </w:p>
                  </w:txbxContent>
                </v:textbox>
              </v:rect>
            </v:group>
            <v:group id="Group 346" o:spid="_x0000_s149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47" o:spid="_x0000_s14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style="mso-next-textbox:#Rectangle 347" inset="1pt,1pt,1pt,1pt">
                  <w:txbxContent>
                    <w:p w14:paraId="28738EC5" w14:textId="77777777" w:rsidR="00E06B2D" w:rsidRPr="002B73B7" w:rsidRDefault="00E06B2D">
                      <w:pPr>
                        <w:ind w:firstLine="0"/>
                        <w:rPr>
                          <w:i/>
                          <w:sz w:val="20"/>
                          <w:szCs w:val="20"/>
                        </w:rPr>
                      </w:pPr>
                      <w:r w:rsidRPr="002B73B7">
                        <w:rPr>
                          <w:i/>
                          <w:sz w:val="20"/>
                          <w:szCs w:val="20"/>
                        </w:rPr>
                        <w:t>Перевірив.</w:t>
                      </w:r>
                    </w:p>
                    <w:p w14:paraId="7438D52F" w14:textId="77777777" w:rsidR="00E06B2D" w:rsidRPr="002B73B7" w:rsidRDefault="00E06B2D" w:rsidP="00F8554C">
                      <w:pPr>
                        <w:rPr>
                          <w:i/>
                        </w:rPr>
                      </w:pPr>
                      <w:r w:rsidRPr="002B73B7">
                        <w:rPr>
                          <w:i/>
                        </w:rPr>
                        <w:t>.</w:t>
                      </w:r>
                    </w:p>
                  </w:txbxContent>
                </v:textbox>
              </v:rect>
              <v:rect id="Rectangle 348" o:spid="_x0000_s14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style="mso-next-textbox:#Rectangle 348" inset="1pt,1pt,1pt,1pt">
                  <w:txbxContent>
                    <w:p w14:paraId="0A0D268C" w14:textId="70BF3562" w:rsidR="00E06B2D" w:rsidRPr="00746610" w:rsidRDefault="00746610">
                      <w:pPr>
                        <w:ind w:firstLine="0"/>
                        <w:rPr>
                          <w:i/>
                          <w:iCs/>
                          <w:sz w:val="16"/>
                          <w:szCs w:val="16"/>
                        </w:rPr>
                      </w:pPr>
                      <w:r w:rsidRPr="00746610">
                        <w:rPr>
                          <w:rFonts w:ascii="Arial" w:hAnsi="Arial" w:cs="Arial"/>
                          <w:i/>
                          <w:iCs/>
                          <w:sz w:val="16"/>
                          <w:szCs w:val="16"/>
                        </w:rPr>
                        <w:t>Сперкач</w:t>
                      </w:r>
                      <w:r w:rsidRPr="00746610">
                        <w:rPr>
                          <w:rFonts w:ascii="Arial" w:hAnsi="Arial" w:cs="Arial"/>
                          <w:sz w:val="16"/>
                          <w:szCs w:val="16"/>
                        </w:rPr>
                        <w:t xml:space="preserve"> М.О</w:t>
                      </w:r>
                    </w:p>
                    <w:p w14:paraId="358C8F71" w14:textId="77777777" w:rsidR="00E06B2D" w:rsidRDefault="00E06B2D"/>
                  </w:txbxContent>
                </v:textbox>
              </v:rect>
            </v:group>
            <v:group id="Group 349" o:spid="_x0000_s149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0" o:spid="_x0000_s14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style="mso-next-textbox:#Rectangle 350" inset="1pt,1pt,1pt,1pt">
                  <w:txbxContent>
                    <w:p w14:paraId="633B2484" w14:textId="77777777" w:rsidR="00E06B2D" w:rsidRDefault="00E06B2D">
                      <w:pPr>
                        <w:rPr>
                          <w:rFonts w:ascii="Journal" w:hAnsi="Journal"/>
                        </w:rPr>
                      </w:pPr>
                    </w:p>
                  </w:txbxContent>
                </v:textbox>
              </v:rect>
              <v:rect id="Rectangle 351" o:spid="_x0000_s14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style="mso-next-textbox:#Rectangle 351" inset="1pt,1pt,1pt,1pt">
                  <w:txbxContent>
                    <w:p w14:paraId="3E02F201" w14:textId="77777777" w:rsidR="00E06B2D" w:rsidRDefault="00E06B2D">
                      <w:pPr>
                        <w:rPr>
                          <w:rFonts w:ascii="Journal" w:hAnsi="Journal"/>
                        </w:rPr>
                      </w:pPr>
                    </w:p>
                  </w:txbxContent>
                </v:textbox>
              </v:rect>
            </v:group>
            <v:group id="Group 352" o:spid="_x0000_s1499" style="position:absolute;left:1154;top:158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53" o:spid="_x0000_s150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style="mso-next-textbox:#Rectangle 353" inset="1pt,1pt,1pt,1pt">
                  <w:txbxContent>
                    <w:p w14:paraId="45F033C6" w14:textId="77777777" w:rsidR="00E06B2D" w:rsidRDefault="00E06B2D">
                      <w:pPr>
                        <w:ind w:firstLine="0"/>
                        <w:rPr>
                          <w:i/>
                          <w:sz w:val="20"/>
                          <w:szCs w:val="20"/>
                        </w:rPr>
                      </w:pPr>
                      <w:r>
                        <w:rPr>
                          <w:i/>
                          <w:sz w:val="20"/>
                          <w:szCs w:val="20"/>
                        </w:rPr>
                        <w:t>Н. кон.</w:t>
                      </w:r>
                    </w:p>
                  </w:txbxContent>
                </v:textbox>
              </v:rect>
              <v:rect id="Rectangle 354" o:spid="_x0000_s150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style="mso-next-textbox:#Rectangle 354" inset="1pt,1pt,1pt,1pt">
                  <w:txbxContent>
                    <w:p w14:paraId="13550D5D" w14:textId="34611C44" w:rsidR="00E06B2D" w:rsidRPr="00746610" w:rsidRDefault="00746610">
                      <w:pPr>
                        <w:ind w:firstLine="0"/>
                        <w:rPr>
                          <w:i/>
                          <w:iCs/>
                          <w:sz w:val="14"/>
                          <w:szCs w:val="14"/>
                        </w:rPr>
                      </w:pPr>
                      <w:r w:rsidRPr="00746610">
                        <w:rPr>
                          <w:rFonts w:ascii="Arial" w:hAnsi="Arial" w:cs="Arial"/>
                          <w:i/>
                          <w:iCs/>
                          <w:sz w:val="14"/>
                          <w:szCs w:val="14"/>
                        </w:rPr>
                        <w:t>Жураковська О</w:t>
                      </w:r>
                      <w:r w:rsidR="00E06B2D" w:rsidRPr="00746610">
                        <w:rPr>
                          <w:i/>
                          <w:iCs/>
                          <w:sz w:val="14"/>
                          <w:szCs w:val="14"/>
                        </w:rPr>
                        <w:t>.</w:t>
                      </w:r>
                      <w:r w:rsidRPr="00746610">
                        <w:rPr>
                          <w:i/>
                          <w:iCs/>
                          <w:sz w:val="14"/>
                          <w:szCs w:val="14"/>
                        </w:rPr>
                        <w:t>С.</w:t>
                      </w:r>
                    </w:p>
                  </w:txbxContent>
                </v:textbox>
              </v:rect>
            </v:group>
            <v:group id="Group 355" o:spid="_x0000_s150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56" o:spid="_x0000_s150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style="mso-next-textbox:#Rectangle 356" inset="1pt,1pt,1pt,1pt">
                  <w:txbxContent>
                    <w:p w14:paraId="174A1A7E" w14:textId="77777777" w:rsidR="00E06B2D" w:rsidRDefault="00E06B2D">
                      <w:pPr>
                        <w:ind w:firstLine="0"/>
                        <w:rPr>
                          <w:rFonts w:ascii="Journal" w:hAnsi="Journal"/>
                          <w:i/>
                          <w:sz w:val="20"/>
                          <w:szCs w:val="20"/>
                        </w:rPr>
                      </w:pPr>
                      <w:r>
                        <w:rPr>
                          <w:i/>
                          <w:sz w:val="20"/>
                          <w:szCs w:val="20"/>
                        </w:rPr>
                        <w:t>Затв.</w:t>
                      </w:r>
                    </w:p>
                  </w:txbxContent>
                </v:textbox>
              </v:rect>
              <v:rect id="Rectangle 357" o:spid="_x0000_s150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style="mso-next-textbox:#Rectangle 357" inset="1pt,1pt,1pt,1pt">
                  <w:txbxContent>
                    <w:p w14:paraId="633C3957" w14:textId="77777777" w:rsidR="00746610" w:rsidRPr="00746610" w:rsidRDefault="00746610" w:rsidP="00746610">
                      <w:pPr>
                        <w:ind w:firstLine="0"/>
                        <w:rPr>
                          <w:i/>
                          <w:iCs/>
                          <w:sz w:val="16"/>
                          <w:szCs w:val="16"/>
                        </w:rPr>
                      </w:pPr>
                      <w:r w:rsidRPr="00746610">
                        <w:rPr>
                          <w:rFonts w:ascii="Arial" w:hAnsi="Arial" w:cs="Arial"/>
                          <w:i/>
                          <w:iCs/>
                          <w:sz w:val="16"/>
                          <w:szCs w:val="16"/>
                        </w:rPr>
                        <w:t>Сперкач</w:t>
                      </w:r>
                      <w:r w:rsidRPr="00746610">
                        <w:rPr>
                          <w:rFonts w:ascii="Arial" w:hAnsi="Arial" w:cs="Arial"/>
                          <w:sz w:val="16"/>
                          <w:szCs w:val="16"/>
                        </w:rPr>
                        <w:t xml:space="preserve"> М.О</w:t>
                      </w:r>
                    </w:p>
                    <w:p w14:paraId="0B10A849" w14:textId="68BE2FCA" w:rsidR="00E06B2D" w:rsidRDefault="00E06B2D" w:rsidP="00177288">
                      <w:pPr>
                        <w:ind w:firstLine="0"/>
                        <w:rPr>
                          <w:rFonts w:ascii="Journal" w:hAnsi="Journal"/>
                        </w:rPr>
                      </w:pPr>
                    </w:p>
                  </w:txbxContent>
                </v:textbox>
              </v:rect>
            </v:group>
            <v:line id="Line 358" o:spid="_x0000_s1505" style="position:absolute;visibility:visibl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359" o:spid="_x0000_s1506" style="position:absolute;left:5174;top:15034;width:3264;height:1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style="mso-next-textbox:#Rectangle 359" inset="1pt,1pt,1pt,1pt">
                <w:txbxContent>
                  <w:p w14:paraId="4AEE9219" w14:textId="377C4788" w:rsidR="00E06B2D" w:rsidRPr="00CD5451" w:rsidRDefault="00CD5451" w:rsidP="00CD5451">
                    <w:pPr>
                      <w:jc w:val="center"/>
                      <w:rPr>
                        <w:sz w:val="20"/>
                        <w:szCs w:val="20"/>
                        <w:lang w:val="ru-RU"/>
                      </w:rPr>
                    </w:pPr>
                    <w:r w:rsidRPr="00CD5451">
                      <w:rPr>
                        <w:sz w:val="20"/>
                        <w:szCs w:val="20"/>
                        <w:lang w:val="ru-RU"/>
                      </w:rPr>
                      <w:t>Інформаційна система з підтримки процесу розпізнавання пневмонії за рентгенівськими знімками</w:t>
                    </w:r>
                  </w:p>
                  <w:p w14:paraId="4E0430D5" w14:textId="77777777" w:rsidR="00E06B2D" w:rsidRPr="00CD5451" w:rsidRDefault="00E06B2D">
                    <w:pPr>
                      <w:jc w:val="center"/>
                      <w:rPr>
                        <w:i/>
                        <w:sz w:val="18"/>
                        <w:szCs w:val="18"/>
                      </w:rPr>
                    </w:pPr>
                  </w:p>
                </w:txbxContent>
              </v:textbox>
            </v:rect>
            <v:line id="Line 360" o:spid="_x0000_s1507" style="position:absolute;visibility:visibl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361" o:spid="_x0000_s1508" style="position:absolute;visibility:visibl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362" o:spid="_x0000_s1509" style="position:absolute;visibility:visibl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363" o:spid="_x0000_s1510" style="position:absolute;left:8550;top:14989;width:765;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style="mso-next-textbox:#Rectangle 363" inset="1pt,1pt,1pt,1pt">
                <w:txbxContent>
                  <w:p w14:paraId="4BA350BC" w14:textId="77777777" w:rsidR="00E06B2D" w:rsidRDefault="00E06B2D">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511" style="position:absolute;left:10253;top:14989;width:1207;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style="mso-next-textbox:#Rectangle 364" inset="1pt,1pt,1pt,1pt">
                <w:txbxContent>
                  <w:p w14:paraId="3640C1B7" w14:textId="77777777" w:rsidR="00E06B2D" w:rsidRPr="009E33F1" w:rsidRDefault="00E06B2D" w:rsidP="009E33F1">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6D544EA3" w14:textId="77777777" w:rsidR="00E06B2D" w:rsidRDefault="00E06B2D">
                    <w:pPr>
                      <w:ind w:firstLine="0"/>
                      <w:jc w:val="center"/>
                      <w:rPr>
                        <w:i/>
                        <w:iCs/>
                        <w:sz w:val="18"/>
                      </w:rPr>
                    </w:pPr>
                  </w:p>
                </w:txbxContent>
              </v:textbox>
            </v:rect>
            <v:rect id="Rectangle 365" o:spid="_x0000_s1512" style="position:absolute;left:10260;top:15273;width:1207;height:2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style="mso-next-textbox:#Rectangle 365" inset="1pt,1pt,1pt,1pt">
                <w:txbxContent>
                  <w:p w14:paraId="4AADE895" w14:textId="77777777" w:rsidR="00E06B2D" w:rsidRDefault="00E06B2D">
                    <w:pPr>
                      <w:jc w:val="center"/>
                      <w:rPr>
                        <w:sz w:val="18"/>
                        <w:szCs w:val="18"/>
                      </w:rPr>
                    </w:pPr>
                  </w:p>
                  <w:p w14:paraId="0CC083FC" w14:textId="77777777" w:rsidR="00E06B2D" w:rsidRDefault="00E06B2D">
                    <w:r>
                      <w:t xml:space="preserve"> –</w:t>
                    </w:r>
                  </w:p>
                </w:txbxContent>
              </v:textbox>
            </v:rect>
            <v:line id="Line 366" o:spid="_x0000_s1513" style="position:absolute;visibility:visibl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514" style="position:absolute;visibility:visibl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515" style="position:absolute;left:8550;top:15630;width:2910;height:6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style="mso-next-textbox:#Rectangle 368" inset="1pt,.1mm,1pt,.1mm">
                <w:txbxContent>
                  <w:p w14:paraId="59809E25" w14:textId="77777777" w:rsidR="00E06B2D" w:rsidRPr="00746610" w:rsidRDefault="00E06B2D" w:rsidP="00B4087C">
                    <w:pPr>
                      <w:autoSpaceDE w:val="0"/>
                      <w:autoSpaceDN w:val="0"/>
                      <w:adjustRightInd w:val="0"/>
                      <w:spacing w:line="240" w:lineRule="auto"/>
                      <w:ind w:left="142" w:right="-107" w:firstLine="0"/>
                      <w:jc w:val="left"/>
                      <w:rPr>
                        <w:rFonts w:ascii="Arial" w:hAnsi="Arial" w:cs="Arial"/>
                        <w:i/>
                        <w:iCs/>
                        <w:color w:val="000000"/>
                        <w:sz w:val="20"/>
                        <w:szCs w:val="20"/>
                      </w:rPr>
                    </w:pPr>
                    <w:r w:rsidRPr="00746610">
                      <w:rPr>
                        <w:rFonts w:ascii="Arial" w:hAnsi="Arial" w:cs="Arial"/>
                        <w:i/>
                        <w:iCs/>
                        <w:color w:val="000000"/>
                        <w:sz w:val="20"/>
                        <w:szCs w:val="20"/>
                      </w:rPr>
                      <w:t>КПІ ім. Ігоря Сікорського</w:t>
                    </w:r>
                  </w:p>
                  <w:p w14:paraId="363FDF5D" w14:textId="77777777" w:rsidR="00E06B2D" w:rsidRPr="00746610" w:rsidRDefault="00E06B2D" w:rsidP="00B4087C">
                    <w:pPr>
                      <w:autoSpaceDE w:val="0"/>
                      <w:autoSpaceDN w:val="0"/>
                      <w:adjustRightInd w:val="0"/>
                      <w:spacing w:line="239" w:lineRule="atLeast"/>
                      <w:ind w:left="142" w:firstLine="0"/>
                      <w:jc w:val="left"/>
                      <w:rPr>
                        <w:rFonts w:ascii="Arial" w:hAnsi="Arial" w:cs="Arial"/>
                        <w:i/>
                        <w:iCs/>
                        <w:color w:val="000000"/>
                        <w:sz w:val="20"/>
                        <w:szCs w:val="20"/>
                      </w:rPr>
                    </w:pPr>
                    <w:r w:rsidRPr="00746610">
                      <w:rPr>
                        <w:rFonts w:ascii="Arial" w:hAnsi="Arial" w:cs="Arial"/>
                        <w:i/>
                        <w:iCs/>
                        <w:color w:val="000000"/>
                        <w:sz w:val="20"/>
                        <w:szCs w:val="20"/>
                      </w:rPr>
                      <w:t xml:space="preserve">Каф. АСОІУ </w:t>
                    </w:r>
                  </w:p>
                  <w:p w14:paraId="4B68B82B" w14:textId="77777777" w:rsidR="00E06B2D" w:rsidRDefault="00E06B2D" w:rsidP="00B4087C">
                    <w:pPr>
                      <w:autoSpaceDE w:val="0"/>
                      <w:autoSpaceDN w:val="0"/>
                      <w:adjustRightInd w:val="0"/>
                      <w:spacing w:line="239" w:lineRule="atLeast"/>
                      <w:ind w:left="142" w:firstLine="0"/>
                      <w:jc w:val="left"/>
                      <w:rPr>
                        <w:lang w:val="x-none"/>
                      </w:rPr>
                    </w:pPr>
                    <w:r w:rsidRPr="00746610">
                      <w:rPr>
                        <w:rFonts w:ascii="Arial" w:hAnsi="Arial" w:cs="Arial"/>
                        <w:i/>
                        <w:iCs/>
                        <w:color w:val="000000"/>
                        <w:sz w:val="20"/>
                        <w:szCs w:val="20"/>
                      </w:rPr>
                      <w:t>Гр. ІС-71</w:t>
                    </w:r>
                  </w:p>
                </w:txbxContent>
              </v:textbox>
            </v:rect>
            <w10:wrap anchorx="page" anchory="page"/>
          </v:group>
        </w:pict>
      </w:r>
      <w:r w:rsidR="00FD76AD" w:rsidRPr="006A7BE8">
        <w:t>АНОТАЦІЯ</w:t>
      </w:r>
    </w:p>
    <w:tbl>
      <w:tblPr>
        <w:tblW w:w="0" w:type="auto"/>
        <w:tblInd w:w="250" w:type="dxa"/>
        <w:tblLook w:val="01E0" w:firstRow="1" w:lastRow="1" w:firstColumn="1" w:lastColumn="1" w:noHBand="0" w:noVBand="0"/>
      </w:tblPr>
      <w:tblGrid>
        <w:gridCol w:w="9320"/>
      </w:tblGrid>
      <w:tr w:rsidR="002B0208" w:rsidRPr="006A7BE8" w14:paraId="356CFECB" w14:textId="77777777" w:rsidTr="009B5E0E">
        <w:tc>
          <w:tcPr>
            <w:tcW w:w="9320" w:type="dxa"/>
          </w:tcPr>
          <w:p w14:paraId="3B5DB7A9" w14:textId="0C3705F1" w:rsidR="009B5E0E" w:rsidRPr="009B5E0E" w:rsidRDefault="009B5E0E" w:rsidP="009B5E0E">
            <w:pPr>
              <w:pStyle w:val="affd"/>
            </w:pPr>
            <w:r w:rsidRPr="009B5E0E">
              <w:t xml:space="preserve">Структура та обсяг роботи. Пояснювальна записка дипломного проєкту складається з шести розділів, містить </w:t>
            </w:r>
            <w:r w:rsidR="00735692">
              <w:t>28</w:t>
            </w:r>
            <w:r w:rsidRPr="009B5E0E">
              <w:t xml:space="preserve"> рисунків, </w:t>
            </w:r>
            <w:r w:rsidR="00CD5451">
              <w:t>14</w:t>
            </w:r>
            <w:r w:rsidRPr="009B5E0E">
              <w:t xml:space="preserve"> таблиць, </w:t>
            </w:r>
            <w:r w:rsidR="00CD5451">
              <w:t>1</w:t>
            </w:r>
            <w:r w:rsidRPr="009B5E0E">
              <w:t xml:space="preserve"> додатків, </w:t>
            </w:r>
            <w:r w:rsidR="00CD5451">
              <w:t>12</w:t>
            </w:r>
            <w:r w:rsidRPr="009B5E0E">
              <w:t xml:space="preserve"> джерел.</w:t>
            </w:r>
          </w:p>
          <w:p w14:paraId="155BA95C" w14:textId="77777777" w:rsidR="009B5E0E" w:rsidRPr="009B5E0E" w:rsidRDefault="009B5E0E" w:rsidP="009B5E0E">
            <w:pPr>
              <w:pStyle w:val="affd"/>
            </w:pPr>
            <w:r w:rsidRPr="009B5E0E">
              <w:t>Дипломний проєкт  присвячений розробці системи класифікації пневмонії на рентгенівських знімках . В роботі були розглянуті методи класифікації зображень за допомогою машинного навчання , а саме нейронні мережі Цілями розробки є полегшення  процесу розпізнавання пневмонії, збільшення точності аналізу при аналізі хворих, надання можливості попереднього аналізування даних без участі лікаря.</w:t>
            </w:r>
          </w:p>
          <w:p w14:paraId="787CF587" w14:textId="77777777" w:rsidR="009B5E0E" w:rsidRPr="009B5E0E" w:rsidRDefault="009B5E0E" w:rsidP="009B5E0E">
            <w:pPr>
              <w:pStyle w:val="affd"/>
            </w:pPr>
            <w:r w:rsidRPr="009B5E0E">
              <w:t>У розділі інформаційного забезпечення були визначені вхідні та вихідні дані системи. Були описані вхідні дані для навчання системи.</w:t>
            </w:r>
          </w:p>
          <w:p w14:paraId="6CE42457" w14:textId="77777777" w:rsidR="009B5E0E" w:rsidRPr="009B5E0E" w:rsidRDefault="009B5E0E" w:rsidP="009B5E0E">
            <w:pPr>
              <w:pStyle w:val="affd"/>
            </w:pPr>
            <w:r w:rsidRPr="009B5E0E">
              <w:t>Розділ математичного забезпечення присвячений опису методів навчання системи, обґрунтування вибору методів, аналіз їх переваг для розв’язку обраної задачі. Також описані результати, що були отримані в ході навчання системи.</w:t>
            </w:r>
          </w:p>
          <w:p w14:paraId="075317D1" w14:textId="77777777" w:rsidR="009B5E0E" w:rsidRPr="009B5E0E" w:rsidRDefault="009B5E0E" w:rsidP="009B5E0E">
            <w:pPr>
              <w:pStyle w:val="affd"/>
            </w:pPr>
            <w:r w:rsidRPr="009B5E0E">
              <w:t>Розділ Програмне забезпечення описує засоби розробки системи. Надані вимоги до програмного забезпечення у вигляді технічного завдання. Описана архітектура програмного забезпечення.</w:t>
            </w:r>
          </w:p>
          <w:p w14:paraId="458B9005" w14:textId="4CF27A2B" w:rsidR="009B5E0E" w:rsidRPr="009B5E0E" w:rsidRDefault="009B5E0E" w:rsidP="009B5E0E">
            <w:pPr>
              <w:pStyle w:val="affd"/>
            </w:pPr>
            <w:r w:rsidRPr="009B5E0E">
              <w:t>У технологічному розділі була сформована інструкція користувача і описані тестові сценарії і результати їх проходження системою.</w:t>
            </w:r>
          </w:p>
          <w:p w14:paraId="28CC01C7" w14:textId="1620E251" w:rsidR="002B0208" w:rsidRPr="006A7BE8" w:rsidRDefault="009B5E0E" w:rsidP="009B5E0E">
            <w:pPr>
              <w:pStyle w:val="affd"/>
              <w:rPr>
                <w:highlight w:val="yellow"/>
              </w:rPr>
            </w:pPr>
            <w:r w:rsidRPr="009B5E0E">
              <w:t>МАШИННЕ НАВЧАННЯ, НЕЙРОННІ МЕРЕЖІ, КЛАСИФІКАЦІЯ ЗОБРАЖЕНЬ, ЗГОРТКОВІ НЕЙРОННІ МЕРЕЖІ, ПНЕВМОНІЯ</w:t>
            </w:r>
          </w:p>
        </w:tc>
      </w:tr>
    </w:tbl>
    <w:p w14:paraId="317780DF" w14:textId="7B32846F" w:rsidR="00FD76AD" w:rsidRPr="00212FA1" w:rsidRDefault="00FD76AD" w:rsidP="002B0208">
      <w:pPr>
        <w:pStyle w:val="a6"/>
        <w:rPr>
          <w:lang w:val="en-US"/>
        </w:rPr>
      </w:pPr>
      <w:r w:rsidRPr="00212FA1">
        <w:rPr>
          <w:lang w:val="en-US"/>
        </w:rPr>
        <w:lastRenderedPageBreak/>
        <w:t>ABSTRACT</w:t>
      </w:r>
    </w:p>
    <w:p w14:paraId="5E6D3B03" w14:textId="6B4B0B40" w:rsidR="009B5E0E" w:rsidRDefault="009B5E0E" w:rsidP="009B5E0E">
      <w:pPr>
        <w:pStyle w:val="affd"/>
        <w:rPr>
          <w:lang w:val="en-US"/>
        </w:rPr>
      </w:pPr>
      <w:r>
        <w:rPr>
          <w:lang w:val="en-US"/>
        </w:rPr>
        <w:t xml:space="preserve">Diploma work consists of six sections, </w:t>
      </w:r>
      <w:r w:rsidR="00735692">
        <w:t>28</w:t>
      </w:r>
      <w:r>
        <w:rPr>
          <w:lang w:val="en-US"/>
        </w:rPr>
        <w:t xml:space="preserve"> drawing</w:t>
      </w:r>
      <w:r w:rsidR="00CD5451">
        <w:rPr>
          <w:lang w:val="en-US"/>
        </w:rPr>
        <w:t>s</w:t>
      </w:r>
      <w:r w:rsidR="00CD5451">
        <w:t>,</w:t>
      </w:r>
      <w:r w:rsidR="00CD5451">
        <w:rPr>
          <w:lang w:val="en-US"/>
        </w:rPr>
        <w:t xml:space="preserve"> 14</w:t>
      </w:r>
      <w:r>
        <w:rPr>
          <w:lang w:val="en-US"/>
        </w:rPr>
        <w:t xml:space="preserve"> tables, 1 application, </w:t>
      </w:r>
      <w:r w:rsidR="00CD5451">
        <w:t>12</w:t>
      </w:r>
      <w:r>
        <w:rPr>
          <w:lang w:val="en-US"/>
        </w:rPr>
        <w:t xml:space="preserve"> sources.</w:t>
      </w:r>
    </w:p>
    <w:p w14:paraId="35FE46DE" w14:textId="38FB830C" w:rsidR="009B5E0E" w:rsidRPr="00835ADF" w:rsidRDefault="009B5E0E" w:rsidP="00735692">
      <w:pPr>
        <w:pStyle w:val="affd"/>
        <w:rPr>
          <w:lang w:val="en-US"/>
        </w:rPr>
      </w:pPr>
      <w:r>
        <w:rPr>
          <w:lang w:val="en-US"/>
        </w:rPr>
        <w:t>Diploma project was dedicated to develop system of detecting pneumonia on X-ray.</w:t>
      </w:r>
    </w:p>
    <w:p w14:paraId="76F17721" w14:textId="77777777" w:rsidR="009B5E0E" w:rsidRDefault="009B5E0E" w:rsidP="009B5E0E">
      <w:pPr>
        <w:pStyle w:val="affd"/>
      </w:pPr>
      <w:r w:rsidRPr="00835ADF">
        <w:rPr>
          <w:lang w:val="en-US"/>
        </w:rPr>
        <w:t xml:space="preserve">The methods of image classification using machine learning, </w:t>
      </w:r>
      <w:r>
        <w:rPr>
          <w:lang w:val="en-US"/>
        </w:rPr>
        <w:t>as</w:t>
      </w:r>
      <w:r w:rsidRPr="00835ADF">
        <w:rPr>
          <w:lang w:val="en-US"/>
        </w:rPr>
        <w:t xml:space="preserve"> neural networks, were considered in the work</w:t>
      </w:r>
      <w:r>
        <w:rPr>
          <w:lang w:val="en-US"/>
        </w:rPr>
        <w:t xml:space="preserve"> for detecting pneumonia task</w:t>
      </w:r>
      <w:r w:rsidRPr="00835ADF">
        <w:rPr>
          <w:lang w:val="en-US"/>
        </w:rPr>
        <w:t>.</w:t>
      </w:r>
      <w:r w:rsidRPr="00835ADF">
        <w:t xml:space="preserve"> </w:t>
      </w:r>
      <w:r w:rsidRPr="00835ADF">
        <w:rPr>
          <w:lang w:val="en-US"/>
        </w:rPr>
        <w:t xml:space="preserve">The objectives of the development are to facilitate the process of recognizing pneumonia, increase the accuracy of analysis, providing the possibility of preliminary analysis </w:t>
      </w:r>
      <w:r>
        <w:rPr>
          <w:lang w:val="en-US"/>
        </w:rPr>
        <w:t>X-rays</w:t>
      </w:r>
      <w:r w:rsidRPr="00835ADF">
        <w:rPr>
          <w:lang w:val="en-US"/>
        </w:rPr>
        <w:t xml:space="preserve"> without the participation of a physician</w:t>
      </w:r>
      <w:r>
        <w:t>.</w:t>
      </w:r>
    </w:p>
    <w:p w14:paraId="28742DF1" w14:textId="77777777" w:rsidR="009B5E0E" w:rsidRPr="00CC68CA" w:rsidRDefault="009B5E0E" w:rsidP="009B5E0E">
      <w:pPr>
        <w:pStyle w:val="affd"/>
      </w:pPr>
      <w:r w:rsidRPr="00CC68CA">
        <w:t>In the section of information support the input and output data of the system were determined. Input data for system training were described.</w:t>
      </w:r>
    </w:p>
    <w:p w14:paraId="0C134142" w14:textId="77777777" w:rsidR="009B5E0E" w:rsidRDefault="009B5E0E" w:rsidP="009B5E0E">
      <w:pPr>
        <w:pStyle w:val="affd"/>
        <w:rPr>
          <w:lang w:val="en-US"/>
        </w:rPr>
      </w:pPr>
      <w:r w:rsidRPr="00CC68CA">
        <w:rPr>
          <w:lang w:val="en-US"/>
        </w:rPr>
        <w:t>The section of mathematical support is devoted to descri</w:t>
      </w:r>
      <w:r>
        <w:rPr>
          <w:lang w:val="en-US"/>
        </w:rPr>
        <w:t>be</w:t>
      </w:r>
      <w:r w:rsidRPr="00CC68CA">
        <w:rPr>
          <w:lang w:val="en-US"/>
        </w:rPr>
        <w:t xml:space="preserve">  methods of training of system, the substantiation of a </w:t>
      </w:r>
      <w:r>
        <w:rPr>
          <w:lang w:val="en-US"/>
        </w:rPr>
        <w:t>chosen</w:t>
      </w:r>
      <w:r w:rsidRPr="00CC68CA">
        <w:rPr>
          <w:lang w:val="en-US"/>
        </w:rPr>
        <w:t xml:space="preserve"> methods, the analysis of their advantages for the decision of the chosen problem. Also, the results obtained during the training of the system</w:t>
      </w:r>
      <w:r>
        <w:rPr>
          <w:lang w:val="en-US"/>
        </w:rPr>
        <w:t xml:space="preserve"> were described</w:t>
      </w:r>
      <w:r w:rsidRPr="00CC68CA">
        <w:rPr>
          <w:lang w:val="en-US"/>
        </w:rPr>
        <w:t>.</w:t>
      </w:r>
    </w:p>
    <w:p w14:paraId="59BB381F" w14:textId="77777777" w:rsidR="009B5E0E" w:rsidRDefault="009B5E0E" w:rsidP="009B5E0E">
      <w:pPr>
        <w:pStyle w:val="affd"/>
        <w:rPr>
          <w:lang w:val="en-US"/>
        </w:rPr>
      </w:pPr>
      <w:r w:rsidRPr="00AA3BED">
        <w:rPr>
          <w:lang w:val="en-US"/>
        </w:rPr>
        <w:t>The Software section describes development tools</w:t>
      </w:r>
      <w:r>
        <w:rPr>
          <w:lang w:val="en-US"/>
        </w:rPr>
        <w:t>, that were used for development</w:t>
      </w:r>
      <w:r w:rsidRPr="00AA3BED">
        <w:rPr>
          <w:lang w:val="en-US"/>
        </w:rPr>
        <w:t xml:space="preserve">. The requirements to the software </w:t>
      </w:r>
      <w:r>
        <w:rPr>
          <w:lang w:val="en-US"/>
        </w:rPr>
        <w:t>were</w:t>
      </w:r>
      <w:r w:rsidRPr="00AA3BED">
        <w:rPr>
          <w:lang w:val="en-US"/>
        </w:rPr>
        <w:t xml:space="preserve"> given. The software architecture </w:t>
      </w:r>
      <w:r>
        <w:rPr>
          <w:lang w:val="en-US"/>
        </w:rPr>
        <w:t>was</w:t>
      </w:r>
      <w:r w:rsidRPr="00AA3BED">
        <w:rPr>
          <w:lang w:val="en-US"/>
        </w:rPr>
        <w:t xml:space="preserve"> described.</w:t>
      </w:r>
    </w:p>
    <w:p w14:paraId="7E64F179" w14:textId="77777777" w:rsidR="009B5E0E" w:rsidRDefault="009B5E0E" w:rsidP="009B5E0E">
      <w:pPr>
        <w:pStyle w:val="affd"/>
        <w:rPr>
          <w:lang w:val="en-US"/>
        </w:rPr>
      </w:pPr>
      <w:r w:rsidRPr="00AA3BED">
        <w:rPr>
          <w:lang w:val="en-US"/>
        </w:rPr>
        <w:t xml:space="preserve">In the technological section the user's instruction was </w:t>
      </w:r>
      <w:r>
        <w:rPr>
          <w:lang w:val="en-US"/>
        </w:rPr>
        <w:t>provided</w:t>
      </w:r>
      <w:r w:rsidRPr="00AA3BED">
        <w:rPr>
          <w:lang w:val="en-US"/>
        </w:rPr>
        <w:t xml:space="preserve"> and test scenarios and results of their passing </w:t>
      </w:r>
      <w:r>
        <w:rPr>
          <w:lang w:val="en-US"/>
        </w:rPr>
        <w:t>were</w:t>
      </w:r>
      <w:r w:rsidRPr="00AA3BED">
        <w:rPr>
          <w:lang w:val="en-US"/>
        </w:rPr>
        <w:t xml:space="preserve"> described.</w:t>
      </w:r>
    </w:p>
    <w:p w14:paraId="0190A499" w14:textId="77777777" w:rsidR="009B5E0E" w:rsidRPr="00E23BBD" w:rsidRDefault="009B5E0E" w:rsidP="009B5E0E">
      <w:pPr>
        <w:pStyle w:val="affd"/>
        <w:rPr>
          <w:b/>
          <w:bCs/>
          <w:lang w:val="en-US"/>
        </w:rPr>
      </w:pPr>
    </w:p>
    <w:p w14:paraId="25073BF4" w14:textId="77777777" w:rsidR="009B5E0E" w:rsidRPr="00E23BBD" w:rsidRDefault="009B5E0E" w:rsidP="009B5E0E">
      <w:pPr>
        <w:pStyle w:val="affd"/>
        <w:rPr>
          <w:lang w:val="en-US"/>
        </w:rPr>
      </w:pPr>
      <w:r w:rsidRPr="00E23BBD">
        <w:rPr>
          <w:lang w:val="en-US"/>
        </w:rPr>
        <w:t xml:space="preserve">MACHINE LEARNING, NEURAL NETWORKS, IMAGE CLASSIFICATION, </w:t>
      </w:r>
      <w:r>
        <w:rPr>
          <w:lang w:val="en-US"/>
        </w:rPr>
        <w:t xml:space="preserve">CONVOLUTION </w:t>
      </w:r>
      <w:r w:rsidRPr="00E23BBD">
        <w:rPr>
          <w:lang w:val="en-US"/>
        </w:rPr>
        <w:t xml:space="preserve"> NEURAL NETWORKS, PNEUMONIA</w:t>
      </w:r>
    </w:p>
    <w:p w14:paraId="5C0F9FAB" w14:textId="77777777" w:rsidR="009B5E0E" w:rsidRPr="009B5E0E" w:rsidRDefault="009B5E0E" w:rsidP="009B5E0E">
      <w:pPr>
        <w:rPr>
          <w:lang w:val="en-US"/>
        </w:rPr>
      </w:pPr>
    </w:p>
    <w:bookmarkEnd w:id="0"/>
    <w:p w14:paraId="6F915888" w14:textId="77777777" w:rsidR="002B0208" w:rsidRDefault="002B0208" w:rsidP="002B0208">
      <w:pPr>
        <w:pStyle w:val="a6"/>
      </w:pPr>
      <w:r w:rsidRPr="009B1F09">
        <w:lastRenderedPageBreak/>
        <w:t>ЗМІСТ</w:t>
      </w:r>
    </w:p>
    <w:p w14:paraId="62CB6705" w14:textId="5871E3BE" w:rsidR="009B1F09" w:rsidRPr="004F394B" w:rsidRDefault="002B0208">
      <w:pPr>
        <w:pStyle w:val="11"/>
        <w:tabs>
          <w:tab w:val="right" w:leader="dot" w:pos="9344"/>
        </w:tabs>
        <w:rPr>
          <w:rFonts w:ascii="Calibri" w:hAnsi="Calibri"/>
          <w:b w:val="0"/>
          <w:bCs w:val="0"/>
          <w:caps w:val="0"/>
          <w:noProof/>
          <w:sz w:val="22"/>
          <w:szCs w:val="22"/>
          <w:lang w:eastAsia="uk-U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478617" w:history="1">
        <w:r w:rsidR="009B1F09" w:rsidRPr="009B1F09">
          <w:rPr>
            <w:rStyle w:val="af"/>
            <w:noProof/>
          </w:rPr>
          <w:t>Вступ</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_Toc72478617 \h </w:instrText>
        </w:r>
        <w:r w:rsidR="009B1F09" w:rsidRPr="009B1F09">
          <w:rPr>
            <w:noProof/>
            <w:webHidden/>
          </w:rPr>
        </w:r>
        <w:r w:rsidR="009B1F09" w:rsidRPr="009B1F09">
          <w:rPr>
            <w:noProof/>
            <w:webHidden/>
          </w:rPr>
          <w:fldChar w:fldCharType="separate"/>
        </w:r>
        <w:r w:rsidR="009B1F09" w:rsidRPr="009B1F09">
          <w:rPr>
            <w:noProof/>
            <w:webHidden/>
          </w:rPr>
          <w:t>5</w:t>
        </w:r>
        <w:r w:rsidR="009B1F09" w:rsidRPr="009B1F09">
          <w:rPr>
            <w:noProof/>
            <w:webHidden/>
          </w:rPr>
          <w:fldChar w:fldCharType="end"/>
        </w:r>
      </w:hyperlink>
    </w:p>
    <w:p w14:paraId="303C2600" w14:textId="02E50B9C" w:rsidR="009B1F09" w:rsidRPr="004F394B" w:rsidRDefault="00253AE8">
      <w:pPr>
        <w:pStyle w:val="11"/>
        <w:tabs>
          <w:tab w:val="left" w:pos="1200"/>
          <w:tab w:val="right" w:leader="dot" w:pos="9344"/>
        </w:tabs>
        <w:rPr>
          <w:rFonts w:ascii="Calibri" w:hAnsi="Calibri"/>
          <w:b w:val="0"/>
          <w:bCs w:val="0"/>
          <w:caps w:val="0"/>
          <w:noProof/>
          <w:sz w:val="22"/>
          <w:szCs w:val="22"/>
          <w:lang w:eastAsia="uk-UA"/>
        </w:rPr>
      </w:pPr>
      <w:hyperlink w:anchor="_Toc72478618" w:history="1">
        <w:r w:rsidR="009B1F09" w:rsidRPr="009B1F09">
          <w:rPr>
            <w:rStyle w:val="af"/>
            <w:noProof/>
          </w:rPr>
          <w:t>1</w:t>
        </w:r>
        <w:r w:rsidR="009B1F09" w:rsidRPr="004F394B">
          <w:rPr>
            <w:rFonts w:ascii="Calibri" w:hAnsi="Calibri"/>
            <w:b w:val="0"/>
            <w:bCs w:val="0"/>
            <w:caps w:val="0"/>
            <w:noProof/>
            <w:sz w:val="22"/>
            <w:szCs w:val="22"/>
            <w:lang w:eastAsia="uk-UA"/>
          </w:rPr>
          <w:tab/>
        </w:r>
        <w:r w:rsidR="009B1F09" w:rsidRPr="009B1F09">
          <w:rPr>
            <w:rStyle w:val="af"/>
            <w:noProof/>
          </w:rPr>
          <w:t>Загальні положення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_Toc72478618 \h </w:instrText>
        </w:r>
        <w:r w:rsidR="009B1F09" w:rsidRPr="009B1F09">
          <w:rPr>
            <w:noProof/>
            <w:webHidden/>
          </w:rPr>
        </w:r>
        <w:r w:rsidR="009B1F09" w:rsidRPr="009B1F09">
          <w:rPr>
            <w:noProof/>
            <w:webHidden/>
          </w:rPr>
          <w:fldChar w:fldCharType="separate"/>
        </w:r>
        <w:r w:rsidR="009B1F09" w:rsidRPr="009B1F09">
          <w:rPr>
            <w:noProof/>
            <w:webHidden/>
          </w:rPr>
          <w:t>7</w:t>
        </w:r>
        <w:r w:rsidR="009B1F09" w:rsidRPr="009B1F09">
          <w:rPr>
            <w:noProof/>
            <w:webHidden/>
          </w:rPr>
          <w:fldChar w:fldCharType="end"/>
        </w:r>
      </w:hyperlink>
    </w:p>
    <w:p w14:paraId="0E8A9928" w14:textId="493C90E3"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19" w:history="1">
        <w:r w:rsidR="009B1F09" w:rsidRPr="009B1F09">
          <w:rPr>
            <w:rStyle w:val="af"/>
            <w:noProof/>
          </w:rPr>
          <w:t>1.1</w:t>
        </w:r>
        <w:r w:rsidR="009B1F09" w:rsidRPr="004F394B">
          <w:rPr>
            <w:rFonts w:ascii="Calibri" w:hAnsi="Calibri"/>
            <w:smallCaps w:val="0"/>
            <w:noProof/>
            <w:sz w:val="22"/>
            <w:szCs w:val="22"/>
            <w:lang w:eastAsia="uk-UA"/>
          </w:rPr>
          <w:tab/>
        </w:r>
        <w:r w:rsidR="009B1F09" w:rsidRPr="009B1F09">
          <w:rPr>
            <w:rStyle w:val="af"/>
            <w:noProof/>
          </w:rPr>
          <w:t>Опис предметного середовища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_Toc72478619 \h </w:instrText>
        </w:r>
        <w:r w:rsidR="009B1F09" w:rsidRPr="009B1F09">
          <w:rPr>
            <w:noProof/>
            <w:webHidden/>
          </w:rPr>
        </w:r>
        <w:r w:rsidR="009B1F09" w:rsidRPr="009B1F09">
          <w:rPr>
            <w:noProof/>
            <w:webHidden/>
          </w:rPr>
          <w:fldChar w:fldCharType="separate"/>
        </w:r>
        <w:r w:rsidR="009B1F09" w:rsidRPr="009B1F09">
          <w:rPr>
            <w:noProof/>
            <w:webHidden/>
          </w:rPr>
          <w:t>7</w:t>
        </w:r>
        <w:r w:rsidR="009B1F09" w:rsidRPr="009B1F09">
          <w:rPr>
            <w:noProof/>
            <w:webHidden/>
          </w:rPr>
          <w:fldChar w:fldCharType="end"/>
        </w:r>
      </w:hyperlink>
    </w:p>
    <w:p w14:paraId="76224E1F" w14:textId="7BDA4E81"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20" w:history="1">
        <w:r w:rsidR="009B1F09" w:rsidRPr="009B1F09">
          <w:rPr>
            <w:rStyle w:val="af"/>
            <w:noProof/>
          </w:rPr>
          <w:t>1.1.1</w:t>
        </w:r>
        <w:r w:rsidR="009B1F09" w:rsidRPr="004F394B">
          <w:rPr>
            <w:rFonts w:ascii="Calibri" w:hAnsi="Calibri"/>
            <w:i w:val="0"/>
            <w:iCs w:val="0"/>
            <w:noProof/>
            <w:sz w:val="22"/>
            <w:szCs w:val="22"/>
            <w:lang w:eastAsia="uk-UA"/>
          </w:rPr>
          <w:tab/>
        </w:r>
        <w:r w:rsidR="009B1F09" w:rsidRPr="009B1F09">
          <w:rPr>
            <w:rStyle w:val="af"/>
            <w:noProof/>
          </w:rPr>
          <w:t>Опис процесу діяльності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_Toc72478620 \h </w:instrText>
        </w:r>
        <w:r w:rsidR="009B1F09" w:rsidRPr="009B1F09">
          <w:rPr>
            <w:noProof/>
            <w:webHidden/>
          </w:rPr>
        </w:r>
        <w:r w:rsidR="009B1F09" w:rsidRPr="009B1F09">
          <w:rPr>
            <w:noProof/>
            <w:webHidden/>
          </w:rPr>
          <w:fldChar w:fldCharType="separate"/>
        </w:r>
        <w:r w:rsidR="009B1F09" w:rsidRPr="009B1F09">
          <w:rPr>
            <w:noProof/>
            <w:webHidden/>
          </w:rPr>
          <w:t>9</w:t>
        </w:r>
        <w:r w:rsidR="009B1F09" w:rsidRPr="009B1F09">
          <w:rPr>
            <w:noProof/>
            <w:webHidden/>
          </w:rPr>
          <w:fldChar w:fldCharType="end"/>
        </w:r>
      </w:hyperlink>
    </w:p>
    <w:p w14:paraId="1D1BFD1D" w14:textId="6FC750F0"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21" w:history="1">
        <w:r w:rsidR="009B1F09" w:rsidRPr="009B1F09">
          <w:rPr>
            <w:rStyle w:val="af"/>
            <w:b/>
            <w:noProof/>
            <w:lang w:val="ru-RU"/>
          </w:rPr>
          <w:t>1.1.2</w:t>
        </w:r>
        <w:r w:rsidR="009B1F09" w:rsidRPr="004F394B">
          <w:rPr>
            <w:rFonts w:ascii="Calibri" w:hAnsi="Calibri"/>
            <w:i w:val="0"/>
            <w:iCs w:val="0"/>
            <w:noProof/>
            <w:sz w:val="22"/>
            <w:szCs w:val="22"/>
            <w:lang w:eastAsia="uk-UA"/>
          </w:rPr>
          <w:tab/>
        </w:r>
        <w:r w:rsidR="009B1F09" w:rsidRPr="009B1F09">
          <w:rPr>
            <w:rStyle w:val="af"/>
            <w:b/>
            <w:noProof/>
          </w:rPr>
          <w:t>Опис функціональної моделі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_Toc72478621 \h </w:instrText>
        </w:r>
        <w:r w:rsidR="009B1F09" w:rsidRPr="009B1F09">
          <w:rPr>
            <w:noProof/>
            <w:webHidden/>
          </w:rPr>
        </w:r>
        <w:r w:rsidR="009B1F09" w:rsidRPr="009B1F09">
          <w:rPr>
            <w:noProof/>
            <w:webHidden/>
          </w:rPr>
          <w:fldChar w:fldCharType="separate"/>
        </w:r>
        <w:r w:rsidR="009B1F09" w:rsidRPr="009B1F09">
          <w:rPr>
            <w:noProof/>
            <w:webHidden/>
          </w:rPr>
          <w:t>10</w:t>
        </w:r>
        <w:r w:rsidR="009B1F09" w:rsidRPr="009B1F09">
          <w:rPr>
            <w:noProof/>
            <w:webHidden/>
          </w:rPr>
          <w:fldChar w:fldCharType="end"/>
        </w:r>
      </w:hyperlink>
    </w:p>
    <w:p w14:paraId="55CA1322" w14:textId="3C3A2D38"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22" w:history="1">
        <w:r w:rsidR="009B1F09" w:rsidRPr="009B1F09">
          <w:rPr>
            <w:rStyle w:val="af"/>
            <w:noProof/>
            <w:lang w:val="ru-RU"/>
          </w:rPr>
          <w:t>1.2</w:t>
        </w:r>
        <w:r w:rsidR="009B1F09" w:rsidRPr="004F394B">
          <w:rPr>
            <w:rFonts w:ascii="Calibri" w:hAnsi="Calibri"/>
            <w:smallCaps w:val="0"/>
            <w:noProof/>
            <w:sz w:val="22"/>
            <w:szCs w:val="22"/>
            <w:lang w:eastAsia="uk-UA"/>
          </w:rPr>
          <w:tab/>
        </w:r>
        <w:r w:rsidR="009B1F09" w:rsidRPr="009B1F09">
          <w:rPr>
            <w:rStyle w:val="af"/>
            <w:noProof/>
          </w:rPr>
          <w:t>Огляд наявних аналогів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_Toc72478622 \h </w:instrText>
        </w:r>
        <w:r w:rsidR="009B1F09" w:rsidRPr="009B1F09">
          <w:rPr>
            <w:noProof/>
            <w:webHidden/>
          </w:rPr>
        </w:r>
        <w:r w:rsidR="009B1F09" w:rsidRPr="009B1F09">
          <w:rPr>
            <w:noProof/>
            <w:webHidden/>
          </w:rPr>
          <w:fldChar w:fldCharType="separate"/>
        </w:r>
        <w:r w:rsidR="009B1F09" w:rsidRPr="009B1F09">
          <w:rPr>
            <w:noProof/>
            <w:webHidden/>
          </w:rPr>
          <w:t>11</w:t>
        </w:r>
        <w:r w:rsidR="009B1F09" w:rsidRPr="009B1F09">
          <w:rPr>
            <w:noProof/>
            <w:webHidden/>
          </w:rPr>
          <w:fldChar w:fldCharType="end"/>
        </w:r>
      </w:hyperlink>
    </w:p>
    <w:p w14:paraId="444CD1C6" w14:textId="1437C5BA"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23" w:history="1">
        <w:r w:rsidR="009B1F09" w:rsidRPr="009B1F09">
          <w:rPr>
            <w:rStyle w:val="af"/>
            <w:b/>
            <w:noProof/>
          </w:rPr>
          <w:t>1.3</w:t>
        </w:r>
        <w:r w:rsidR="009B1F09" w:rsidRPr="004F394B">
          <w:rPr>
            <w:rFonts w:ascii="Calibri" w:hAnsi="Calibri"/>
            <w:smallCaps w:val="0"/>
            <w:noProof/>
            <w:sz w:val="22"/>
            <w:szCs w:val="22"/>
            <w:lang w:eastAsia="uk-UA"/>
          </w:rPr>
          <w:tab/>
        </w:r>
        <w:r w:rsidR="009B1F09" w:rsidRPr="009B1F09">
          <w:rPr>
            <w:rStyle w:val="af"/>
            <w:b/>
            <w:noProof/>
          </w:rPr>
          <w:t>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_Toc72478623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52186B46" w14:textId="1E069C38"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24" w:history="1">
        <w:r w:rsidR="009B1F09" w:rsidRPr="009B1F09">
          <w:rPr>
            <w:rStyle w:val="af"/>
            <w:b/>
            <w:noProof/>
            <w:lang w:val="ru-RU"/>
          </w:rPr>
          <w:t>1.3.1</w:t>
        </w:r>
        <w:r w:rsidR="009B1F09" w:rsidRPr="004F394B">
          <w:rPr>
            <w:rFonts w:ascii="Calibri" w:hAnsi="Calibri"/>
            <w:i w:val="0"/>
            <w:iCs w:val="0"/>
            <w:noProof/>
            <w:sz w:val="22"/>
            <w:szCs w:val="22"/>
            <w:lang w:eastAsia="uk-UA"/>
          </w:rPr>
          <w:tab/>
        </w:r>
        <w:r w:rsidR="009B1F09" w:rsidRPr="009B1F09">
          <w:rPr>
            <w:rStyle w:val="af"/>
            <w:b/>
            <w:noProof/>
          </w:rPr>
          <w:t>Призначення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_Toc72478624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0DD84E2D" w14:textId="20E17F40"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25" w:history="1">
        <w:r w:rsidR="009B1F09" w:rsidRPr="009B1F09">
          <w:rPr>
            <w:rStyle w:val="af"/>
            <w:b/>
            <w:noProof/>
          </w:rPr>
          <w:t>1.3.2</w:t>
        </w:r>
        <w:r w:rsidR="009B1F09" w:rsidRPr="004F394B">
          <w:rPr>
            <w:rFonts w:ascii="Calibri" w:hAnsi="Calibri"/>
            <w:i w:val="0"/>
            <w:iCs w:val="0"/>
            <w:noProof/>
            <w:sz w:val="22"/>
            <w:szCs w:val="22"/>
            <w:lang w:eastAsia="uk-UA"/>
          </w:rPr>
          <w:tab/>
        </w:r>
        <w:r w:rsidR="009B1F09" w:rsidRPr="009B1F09">
          <w:rPr>
            <w:rStyle w:val="af"/>
            <w:b/>
            <w:noProof/>
          </w:rPr>
          <w:t>Цілі та задачі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_Toc72478625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3E3BBD7C" w14:textId="255E99A4" w:rsidR="009B1F09" w:rsidRPr="004F394B" w:rsidRDefault="00253AE8">
      <w:pPr>
        <w:pStyle w:val="23"/>
        <w:tabs>
          <w:tab w:val="right" w:leader="dot" w:pos="9344"/>
        </w:tabs>
        <w:rPr>
          <w:rFonts w:ascii="Calibri" w:hAnsi="Calibri"/>
          <w:smallCaps w:val="0"/>
          <w:noProof/>
          <w:sz w:val="22"/>
          <w:szCs w:val="22"/>
          <w:lang w:eastAsia="uk-UA"/>
        </w:rPr>
      </w:pPr>
      <w:hyperlink w:anchor="_Toc72478626"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_Toc72478626 \h </w:instrText>
        </w:r>
        <w:r w:rsidR="009B1F09" w:rsidRPr="009B1F09">
          <w:rPr>
            <w:noProof/>
            <w:webHidden/>
          </w:rPr>
        </w:r>
        <w:r w:rsidR="009B1F09" w:rsidRPr="009B1F09">
          <w:rPr>
            <w:noProof/>
            <w:webHidden/>
          </w:rPr>
          <w:fldChar w:fldCharType="separate"/>
        </w:r>
        <w:r w:rsidR="009B1F09" w:rsidRPr="009B1F09">
          <w:rPr>
            <w:noProof/>
            <w:webHidden/>
          </w:rPr>
          <w:t>14</w:t>
        </w:r>
        <w:r w:rsidR="009B1F09" w:rsidRPr="009B1F09">
          <w:rPr>
            <w:noProof/>
            <w:webHidden/>
          </w:rPr>
          <w:fldChar w:fldCharType="end"/>
        </w:r>
      </w:hyperlink>
    </w:p>
    <w:p w14:paraId="14E10D2D" w14:textId="11099821" w:rsidR="009B1F09" w:rsidRPr="004F394B" w:rsidRDefault="00253AE8">
      <w:pPr>
        <w:pStyle w:val="11"/>
        <w:tabs>
          <w:tab w:val="left" w:pos="1200"/>
          <w:tab w:val="right" w:leader="dot" w:pos="9344"/>
        </w:tabs>
        <w:rPr>
          <w:rFonts w:ascii="Calibri" w:hAnsi="Calibri"/>
          <w:b w:val="0"/>
          <w:bCs w:val="0"/>
          <w:caps w:val="0"/>
          <w:noProof/>
          <w:sz w:val="22"/>
          <w:szCs w:val="22"/>
          <w:lang w:eastAsia="uk-UA"/>
        </w:rPr>
      </w:pPr>
      <w:hyperlink w:anchor="_Toc72478627" w:history="1">
        <w:r w:rsidR="009B1F09" w:rsidRPr="009B1F09">
          <w:rPr>
            <w:rStyle w:val="af"/>
            <w:noProof/>
          </w:rPr>
          <w:t>2</w:t>
        </w:r>
        <w:r w:rsidR="009B1F09" w:rsidRPr="004F394B">
          <w:rPr>
            <w:rFonts w:ascii="Calibri" w:hAnsi="Calibri"/>
            <w:b w:val="0"/>
            <w:bCs w:val="0"/>
            <w:caps w:val="0"/>
            <w:noProof/>
            <w:sz w:val="22"/>
            <w:szCs w:val="22"/>
            <w:lang w:eastAsia="uk-UA"/>
          </w:rPr>
          <w:tab/>
        </w:r>
        <w:r w:rsidR="009B1F09" w:rsidRPr="009B1F09">
          <w:rPr>
            <w:rStyle w:val="af"/>
            <w:noProof/>
          </w:rPr>
          <w:t>Інформаційне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_Toc72478627 \h </w:instrText>
        </w:r>
        <w:r w:rsidR="009B1F09" w:rsidRPr="009B1F09">
          <w:rPr>
            <w:noProof/>
            <w:webHidden/>
          </w:rPr>
        </w:r>
        <w:r w:rsidR="009B1F09" w:rsidRPr="009B1F09">
          <w:rPr>
            <w:noProof/>
            <w:webHidden/>
          </w:rPr>
          <w:fldChar w:fldCharType="separate"/>
        </w:r>
        <w:r w:rsidR="009B1F09" w:rsidRPr="009B1F09">
          <w:rPr>
            <w:noProof/>
            <w:webHidden/>
          </w:rPr>
          <w:t>15</w:t>
        </w:r>
        <w:r w:rsidR="009B1F09" w:rsidRPr="009B1F09">
          <w:rPr>
            <w:noProof/>
            <w:webHidden/>
          </w:rPr>
          <w:fldChar w:fldCharType="end"/>
        </w:r>
      </w:hyperlink>
    </w:p>
    <w:p w14:paraId="18C323A2" w14:textId="7EA41782"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28" w:history="1">
        <w:r w:rsidR="009B1F09" w:rsidRPr="009B1F09">
          <w:rPr>
            <w:rStyle w:val="af"/>
            <w:b/>
            <w:noProof/>
          </w:rPr>
          <w:t>2.1</w:t>
        </w:r>
        <w:r w:rsidR="009B1F09" w:rsidRPr="004F394B">
          <w:rPr>
            <w:rFonts w:ascii="Calibri" w:hAnsi="Calibri"/>
            <w:smallCaps w:val="0"/>
            <w:noProof/>
            <w:sz w:val="22"/>
            <w:szCs w:val="22"/>
            <w:lang w:eastAsia="uk-UA"/>
          </w:rPr>
          <w:tab/>
        </w:r>
        <w:r w:rsidR="009B1F09" w:rsidRPr="009B1F09">
          <w:rPr>
            <w:rStyle w:val="af"/>
            <w:b/>
            <w:noProof/>
          </w:rPr>
          <w:t>Вхідні дані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_Toc72478628 \h </w:instrText>
        </w:r>
        <w:r w:rsidR="009B1F09" w:rsidRPr="009B1F09">
          <w:rPr>
            <w:noProof/>
            <w:webHidden/>
          </w:rPr>
        </w:r>
        <w:r w:rsidR="009B1F09" w:rsidRPr="009B1F09">
          <w:rPr>
            <w:noProof/>
            <w:webHidden/>
          </w:rPr>
          <w:fldChar w:fldCharType="separate"/>
        </w:r>
        <w:r w:rsidR="009B1F09" w:rsidRPr="009B1F09">
          <w:rPr>
            <w:noProof/>
            <w:webHidden/>
          </w:rPr>
          <w:t>15</w:t>
        </w:r>
        <w:r w:rsidR="009B1F09" w:rsidRPr="009B1F09">
          <w:rPr>
            <w:noProof/>
            <w:webHidden/>
          </w:rPr>
          <w:fldChar w:fldCharType="end"/>
        </w:r>
      </w:hyperlink>
    </w:p>
    <w:p w14:paraId="113ABEBE" w14:textId="2BE40956"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29" w:history="1">
        <w:r w:rsidR="009B1F09" w:rsidRPr="009B1F09">
          <w:rPr>
            <w:rStyle w:val="af"/>
            <w:b/>
            <w:noProof/>
          </w:rPr>
          <w:t>2.2</w:t>
        </w:r>
        <w:r w:rsidR="009B1F09" w:rsidRPr="004F394B">
          <w:rPr>
            <w:rFonts w:ascii="Calibri" w:hAnsi="Calibri"/>
            <w:smallCaps w:val="0"/>
            <w:noProof/>
            <w:sz w:val="22"/>
            <w:szCs w:val="22"/>
            <w:lang w:eastAsia="uk-UA"/>
          </w:rPr>
          <w:tab/>
        </w:r>
        <w:r w:rsidR="009B1F09" w:rsidRPr="009B1F09">
          <w:rPr>
            <w:rStyle w:val="af"/>
            <w:b/>
            <w:noProof/>
          </w:rPr>
          <w:t>Вихідні дані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_Toc72478629 \h </w:instrText>
        </w:r>
        <w:r w:rsidR="009B1F09" w:rsidRPr="009B1F09">
          <w:rPr>
            <w:noProof/>
            <w:webHidden/>
          </w:rPr>
        </w:r>
        <w:r w:rsidR="009B1F09" w:rsidRPr="009B1F09">
          <w:rPr>
            <w:noProof/>
            <w:webHidden/>
          </w:rPr>
          <w:fldChar w:fldCharType="separate"/>
        </w:r>
        <w:r w:rsidR="009B1F09" w:rsidRPr="009B1F09">
          <w:rPr>
            <w:noProof/>
            <w:webHidden/>
          </w:rPr>
          <w:t>16</w:t>
        </w:r>
        <w:r w:rsidR="009B1F09" w:rsidRPr="009B1F09">
          <w:rPr>
            <w:noProof/>
            <w:webHidden/>
          </w:rPr>
          <w:fldChar w:fldCharType="end"/>
        </w:r>
      </w:hyperlink>
    </w:p>
    <w:p w14:paraId="15B43E0B" w14:textId="1AC48410"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30" w:history="1">
        <w:r w:rsidR="009B1F09" w:rsidRPr="009B1F09">
          <w:rPr>
            <w:rStyle w:val="af"/>
            <w:b/>
            <w:noProof/>
          </w:rPr>
          <w:t>2.3</w:t>
        </w:r>
        <w:r w:rsidR="009B1F09" w:rsidRPr="004F394B">
          <w:rPr>
            <w:rFonts w:ascii="Calibri" w:hAnsi="Calibri"/>
            <w:smallCaps w:val="0"/>
            <w:noProof/>
            <w:sz w:val="22"/>
            <w:szCs w:val="22"/>
            <w:lang w:eastAsia="uk-UA"/>
          </w:rPr>
          <w:tab/>
        </w:r>
        <w:r w:rsidR="009B1F09" w:rsidRPr="009B1F09">
          <w:rPr>
            <w:rStyle w:val="af"/>
            <w:b/>
            <w:noProof/>
          </w:rPr>
          <w:t>Опис структури бази даних</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_Toc72478630 \h </w:instrText>
        </w:r>
        <w:r w:rsidR="009B1F09" w:rsidRPr="009B1F09">
          <w:rPr>
            <w:noProof/>
            <w:webHidden/>
          </w:rPr>
        </w:r>
        <w:r w:rsidR="009B1F09" w:rsidRPr="009B1F09">
          <w:rPr>
            <w:noProof/>
            <w:webHidden/>
          </w:rPr>
          <w:fldChar w:fldCharType="separate"/>
        </w:r>
        <w:r w:rsidR="009B1F09" w:rsidRPr="009B1F09">
          <w:rPr>
            <w:noProof/>
            <w:webHidden/>
          </w:rPr>
          <w:t>16</w:t>
        </w:r>
        <w:r w:rsidR="009B1F09" w:rsidRPr="009B1F09">
          <w:rPr>
            <w:noProof/>
            <w:webHidden/>
          </w:rPr>
          <w:fldChar w:fldCharType="end"/>
        </w:r>
      </w:hyperlink>
    </w:p>
    <w:p w14:paraId="3EBCD642" w14:textId="7F324F68" w:rsidR="009B1F09" w:rsidRPr="004F394B" w:rsidRDefault="00253AE8">
      <w:pPr>
        <w:pStyle w:val="23"/>
        <w:tabs>
          <w:tab w:val="right" w:leader="dot" w:pos="9344"/>
        </w:tabs>
        <w:rPr>
          <w:rFonts w:ascii="Calibri" w:hAnsi="Calibri"/>
          <w:smallCaps w:val="0"/>
          <w:noProof/>
          <w:sz w:val="22"/>
          <w:szCs w:val="22"/>
          <w:lang w:eastAsia="uk-UA"/>
        </w:rPr>
      </w:pPr>
      <w:hyperlink w:anchor="_Toc72478631"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_Toc72478631 \h </w:instrText>
        </w:r>
        <w:r w:rsidR="009B1F09" w:rsidRPr="009B1F09">
          <w:rPr>
            <w:noProof/>
            <w:webHidden/>
          </w:rPr>
        </w:r>
        <w:r w:rsidR="009B1F09" w:rsidRPr="009B1F09">
          <w:rPr>
            <w:noProof/>
            <w:webHidden/>
          </w:rPr>
          <w:fldChar w:fldCharType="separate"/>
        </w:r>
        <w:r w:rsidR="009B1F09" w:rsidRPr="009B1F09">
          <w:rPr>
            <w:noProof/>
            <w:webHidden/>
          </w:rPr>
          <w:t>18</w:t>
        </w:r>
        <w:r w:rsidR="009B1F09" w:rsidRPr="009B1F09">
          <w:rPr>
            <w:noProof/>
            <w:webHidden/>
          </w:rPr>
          <w:fldChar w:fldCharType="end"/>
        </w:r>
      </w:hyperlink>
    </w:p>
    <w:p w14:paraId="6D746689" w14:textId="5869CFAB" w:rsidR="009B1F09" w:rsidRPr="004F394B" w:rsidRDefault="00253AE8">
      <w:pPr>
        <w:pStyle w:val="11"/>
        <w:tabs>
          <w:tab w:val="left" w:pos="1200"/>
          <w:tab w:val="right" w:leader="dot" w:pos="9344"/>
        </w:tabs>
        <w:rPr>
          <w:rFonts w:ascii="Calibri" w:hAnsi="Calibri"/>
          <w:b w:val="0"/>
          <w:bCs w:val="0"/>
          <w:caps w:val="0"/>
          <w:noProof/>
          <w:sz w:val="22"/>
          <w:szCs w:val="22"/>
          <w:lang w:eastAsia="uk-UA"/>
        </w:rPr>
      </w:pPr>
      <w:hyperlink w:anchor="_Toc72478632" w:history="1">
        <w:r w:rsidR="009B1F09" w:rsidRPr="009B1F09">
          <w:rPr>
            <w:rStyle w:val="af"/>
            <w:noProof/>
          </w:rPr>
          <w:t>3</w:t>
        </w:r>
        <w:r w:rsidR="009B1F09" w:rsidRPr="004F394B">
          <w:rPr>
            <w:rFonts w:ascii="Calibri" w:hAnsi="Calibri"/>
            <w:b w:val="0"/>
            <w:bCs w:val="0"/>
            <w:caps w:val="0"/>
            <w:noProof/>
            <w:sz w:val="22"/>
            <w:szCs w:val="22"/>
            <w:lang w:eastAsia="uk-UA"/>
          </w:rPr>
          <w:tab/>
        </w:r>
        <w:r w:rsidR="009B1F09" w:rsidRPr="009B1F09">
          <w:rPr>
            <w:rStyle w:val="af"/>
            <w:noProof/>
          </w:rPr>
          <w:t>Математичне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_Toc72478632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258E7754" w14:textId="2947AB8B"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33" w:history="1">
        <w:r w:rsidR="009B1F09" w:rsidRPr="009B1F09">
          <w:rPr>
            <w:rStyle w:val="af"/>
            <w:b/>
            <w:noProof/>
          </w:rPr>
          <w:t>3.1</w:t>
        </w:r>
        <w:r w:rsidR="009B1F09" w:rsidRPr="004F394B">
          <w:rPr>
            <w:rFonts w:ascii="Calibri" w:hAnsi="Calibri"/>
            <w:smallCaps w:val="0"/>
            <w:noProof/>
            <w:sz w:val="22"/>
            <w:szCs w:val="22"/>
            <w:lang w:eastAsia="uk-UA"/>
          </w:rPr>
          <w:tab/>
        </w:r>
        <w:r w:rsidR="009B1F09" w:rsidRPr="009B1F09">
          <w:rPr>
            <w:rStyle w:val="af"/>
            <w:b/>
            <w:noProof/>
          </w:rPr>
          <w:t>Змістовна 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_Toc72478633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6584982C" w14:textId="276B876E"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34" w:history="1">
        <w:r w:rsidR="009B1F09" w:rsidRPr="009B1F09">
          <w:rPr>
            <w:rStyle w:val="af"/>
            <w:b/>
            <w:noProof/>
          </w:rPr>
          <w:t>3.2</w:t>
        </w:r>
        <w:r w:rsidR="009B1F09" w:rsidRPr="004F394B">
          <w:rPr>
            <w:rFonts w:ascii="Calibri" w:hAnsi="Calibri"/>
            <w:smallCaps w:val="0"/>
            <w:noProof/>
            <w:sz w:val="22"/>
            <w:szCs w:val="22"/>
            <w:lang w:eastAsia="uk-UA"/>
          </w:rPr>
          <w:tab/>
        </w:r>
        <w:r w:rsidR="009B1F09" w:rsidRPr="009B1F09">
          <w:rPr>
            <w:rStyle w:val="af"/>
            <w:b/>
            <w:noProof/>
          </w:rPr>
          <w:t>Математична 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_Toc72478634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2ACEB4D7" w14:textId="521D30CC"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35" w:history="1">
        <w:r w:rsidR="009B1F09" w:rsidRPr="009B1F09">
          <w:rPr>
            <w:rStyle w:val="af"/>
            <w:b/>
            <w:noProof/>
          </w:rPr>
          <w:t>3.3</w:t>
        </w:r>
        <w:r w:rsidR="009B1F09" w:rsidRPr="004F394B">
          <w:rPr>
            <w:rFonts w:ascii="Calibri" w:hAnsi="Calibri"/>
            <w:smallCaps w:val="0"/>
            <w:noProof/>
            <w:sz w:val="22"/>
            <w:szCs w:val="22"/>
            <w:lang w:eastAsia="uk-UA"/>
          </w:rPr>
          <w:tab/>
        </w:r>
        <w:r w:rsidR="009B1F09" w:rsidRPr="009B1F09">
          <w:rPr>
            <w:rStyle w:val="af"/>
            <w:b/>
            <w:noProof/>
          </w:rPr>
          <w:t>Обґрунтування методу розв’язання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_Toc72478635 \h </w:instrText>
        </w:r>
        <w:r w:rsidR="009B1F09" w:rsidRPr="009B1F09">
          <w:rPr>
            <w:noProof/>
            <w:webHidden/>
          </w:rPr>
        </w:r>
        <w:r w:rsidR="009B1F09" w:rsidRPr="009B1F09">
          <w:rPr>
            <w:noProof/>
            <w:webHidden/>
          </w:rPr>
          <w:fldChar w:fldCharType="separate"/>
        </w:r>
        <w:r w:rsidR="009B1F09" w:rsidRPr="009B1F09">
          <w:rPr>
            <w:noProof/>
            <w:webHidden/>
          </w:rPr>
          <w:t>22</w:t>
        </w:r>
        <w:r w:rsidR="009B1F09" w:rsidRPr="009B1F09">
          <w:rPr>
            <w:noProof/>
            <w:webHidden/>
          </w:rPr>
          <w:fldChar w:fldCharType="end"/>
        </w:r>
      </w:hyperlink>
    </w:p>
    <w:p w14:paraId="56FC6250" w14:textId="09AD17FD"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36" w:history="1">
        <w:r w:rsidR="009B1F09" w:rsidRPr="009B1F09">
          <w:rPr>
            <w:rStyle w:val="af"/>
            <w:b/>
            <w:noProof/>
          </w:rPr>
          <w:t>3.4</w:t>
        </w:r>
        <w:r w:rsidR="009B1F09" w:rsidRPr="004F394B">
          <w:rPr>
            <w:rFonts w:ascii="Calibri" w:hAnsi="Calibri"/>
            <w:smallCaps w:val="0"/>
            <w:noProof/>
            <w:sz w:val="22"/>
            <w:szCs w:val="22"/>
            <w:lang w:eastAsia="uk-UA"/>
          </w:rPr>
          <w:tab/>
        </w:r>
        <w:r w:rsidR="009B1F09" w:rsidRPr="009B1F09">
          <w:rPr>
            <w:rStyle w:val="af"/>
            <w:b/>
            <w:noProof/>
          </w:rPr>
          <w:t>Опис методів розв’язання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_Toc72478636 \h </w:instrText>
        </w:r>
        <w:r w:rsidR="009B1F09" w:rsidRPr="009B1F09">
          <w:rPr>
            <w:noProof/>
            <w:webHidden/>
          </w:rPr>
        </w:r>
        <w:r w:rsidR="009B1F09" w:rsidRPr="009B1F09">
          <w:rPr>
            <w:noProof/>
            <w:webHidden/>
          </w:rPr>
          <w:fldChar w:fldCharType="separate"/>
        </w:r>
        <w:r w:rsidR="009B1F09" w:rsidRPr="009B1F09">
          <w:rPr>
            <w:noProof/>
            <w:webHidden/>
          </w:rPr>
          <w:t>23</w:t>
        </w:r>
        <w:r w:rsidR="009B1F09" w:rsidRPr="009B1F09">
          <w:rPr>
            <w:noProof/>
            <w:webHidden/>
          </w:rPr>
          <w:fldChar w:fldCharType="end"/>
        </w:r>
      </w:hyperlink>
    </w:p>
    <w:p w14:paraId="2B547879" w14:textId="050E3EED" w:rsidR="009B1F09" w:rsidRPr="004F394B" w:rsidRDefault="00253AE8">
      <w:pPr>
        <w:pStyle w:val="23"/>
        <w:tabs>
          <w:tab w:val="right" w:leader="dot" w:pos="9344"/>
        </w:tabs>
        <w:rPr>
          <w:rFonts w:ascii="Calibri" w:hAnsi="Calibri"/>
          <w:smallCaps w:val="0"/>
          <w:noProof/>
          <w:sz w:val="22"/>
          <w:szCs w:val="22"/>
          <w:lang w:eastAsia="uk-UA"/>
        </w:rPr>
      </w:pPr>
      <w:hyperlink w:anchor="_Toc72478637"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_Toc72478637 \h </w:instrText>
        </w:r>
        <w:r w:rsidR="009B1F09" w:rsidRPr="009B1F09">
          <w:rPr>
            <w:noProof/>
            <w:webHidden/>
          </w:rPr>
        </w:r>
        <w:r w:rsidR="009B1F09" w:rsidRPr="009B1F09">
          <w:rPr>
            <w:noProof/>
            <w:webHidden/>
          </w:rPr>
          <w:fldChar w:fldCharType="separate"/>
        </w:r>
        <w:r w:rsidR="009B1F09" w:rsidRPr="009B1F09">
          <w:rPr>
            <w:noProof/>
            <w:webHidden/>
          </w:rPr>
          <w:t>28</w:t>
        </w:r>
        <w:r w:rsidR="009B1F09" w:rsidRPr="009B1F09">
          <w:rPr>
            <w:noProof/>
            <w:webHidden/>
          </w:rPr>
          <w:fldChar w:fldCharType="end"/>
        </w:r>
      </w:hyperlink>
    </w:p>
    <w:p w14:paraId="629E7287" w14:textId="5E0E99AE" w:rsidR="009B1F09" w:rsidRPr="004F394B" w:rsidRDefault="00253AE8">
      <w:pPr>
        <w:pStyle w:val="11"/>
        <w:tabs>
          <w:tab w:val="left" w:pos="1200"/>
          <w:tab w:val="right" w:leader="dot" w:pos="9344"/>
        </w:tabs>
        <w:rPr>
          <w:rFonts w:ascii="Calibri" w:hAnsi="Calibri"/>
          <w:b w:val="0"/>
          <w:bCs w:val="0"/>
          <w:caps w:val="0"/>
          <w:noProof/>
          <w:sz w:val="22"/>
          <w:szCs w:val="22"/>
          <w:lang w:eastAsia="uk-UA"/>
        </w:rPr>
      </w:pPr>
      <w:hyperlink w:anchor="_Toc72478638" w:history="1">
        <w:r w:rsidR="009B1F09" w:rsidRPr="009B1F09">
          <w:rPr>
            <w:rStyle w:val="af"/>
            <w:noProof/>
          </w:rPr>
          <w:t>4</w:t>
        </w:r>
        <w:r w:rsidR="009B1F09" w:rsidRPr="004F394B">
          <w:rPr>
            <w:rFonts w:ascii="Calibri" w:hAnsi="Calibri"/>
            <w:b w:val="0"/>
            <w:bCs w:val="0"/>
            <w:caps w:val="0"/>
            <w:noProof/>
            <w:sz w:val="22"/>
            <w:szCs w:val="22"/>
            <w:lang w:eastAsia="uk-UA"/>
          </w:rPr>
          <w:tab/>
        </w:r>
        <w:r w:rsidR="009B1F09" w:rsidRPr="009B1F09">
          <w:rPr>
            <w:rStyle w:val="af"/>
            <w:noProof/>
            <w:lang w:val="ru-RU"/>
          </w:rPr>
          <w:t xml:space="preserve">Програмне та технічне </w:t>
        </w:r>
        <w:r w:rsidR="009B1F09" w:rsidRPr="009B1F09">
          <w:rPr>
            <w:rStyle w:val="af"/>
            <w:noProof/>
          </w:rPr>
          <w:t>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_Toc72478638 \h </w:instrText>
        </w:r>
        <w:r w:rsidR="009B1F09" w:rsidRPr="009B1F09">
          <w:rPr>
            <w:noProof/>
            <w:webHidden/>
          </w:rPr>
        </w:r>
        <w:r w:rsidR="009B1F09" w:rsidRPr="009B1F09">
          <w:rPr>
            <w:noProof/>
            <w:webHidden/>
          </w:rPr>
          <w:fldChar w:fldCharType="separate"/>
        </w:r>
        <w:r w:rsidR="009B1F09" w:rsidRPr="009B1F09">
          <w:rPr>
            <w:noProof/>
            <w:webHidden/>
          </w:rPr>
          <w:t>30</w:t>
        </w:r>
        <w:r w:rsidR="009B1F09" w:rsidRPr="009B1F09">
          <w:rPr>
            <w:noProof/>
            <w:webHidden/>
          </w:rPr>
          <w:fldChar w:fldCharType="end"/>
        </w:r>
      </w:hyperlink>
    </w:p>
    <w:p w14:paraId="739C8433" w14:textId="09DB8E6D"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39" w:history="1">
        <w:r w:rsidR="009B1F09" w:rsidRPr="009B1F09">
          <w:rPr>
            <w:rStyle w:val="af"/>
            <w:b/>
            <w:noProof/>
          </w:rPr>
          <w:t>4.1</w:t>
        </w:r>
        <w:r w:rsidR="009B1F09" w:rsidRPr="004F394B">
          <w:rPr>
            <w:rFonts w:ascii="Calibri" w:hAnsi="Calibri"/>
            <w:smallCaps w:val="0"/>
            <w:noProof/>
            <w:sz w:val="22"/>
            <w:szCs w:val="22"/>
            <w:lang w:eastAsia="uk-UA"/>
          </w:rPr>
          <w:tab/>
        </w:r>
        <w:r w:rsidR="009B1F09" w:rsidRPr="009B1F09">
          <w:rPr>
            <w:rStyle w:val="af"/>
            <w:b/>
            <w:noProof/>
          </w:rPr>
          <w:t>Засоби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_Toc72478639 \h </w:instrText>
        </w:r>
        <w:r w:rsidR="009B1F09" w:rsidRPr="009B1F09">
          <w:rPr>
            <w:noProof/>
            <w:webHidden/>
          </w:rPr>
        </w:r>
        <w:r w:rsidR="009B1F09" w:rsidRPr="009B1F09">
          <w:rPr>
            <w:noProof/>
            <w:webHidden/>
          </w:rPr>
          <w:fldChar w:fldCharType="separate"/>
        </w:r>
        <w:r w:rsidR="009B1F09" w:rsidRPr="009B1F09">
          <w:rPr>
            <w:noProof/>
            <w:webHidden/>
          </w:rPr>
          <w:t>30</w:t>
        </w:r>
        <w:r w:rsidR="009B1F09" w:rsidRPr="009B1F09">
          <w:rPr>
            <w:noProof/>
            <w:webHidden/>
          </w:rPr>
          <w:fldChar w:fldCharType="end"/>
        </w:r>
      </w:hyperlink>
    </w:p>
    <w:p w14:paraId="56888C97" w14:textId="40ED9B6C"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40" w:history="1">
        <w:r w:rsidR="009B1F09" w:rsidRPr="009B1F09">
          <w:rPr>
            <w:rStyle w:val="af"/>
            <w:b/>
            <w:noProof/>
          </w:rPr>
          <w:t>4.2</w:t>
        </w:r>
        <w:r w:rsidR="009B1F09" w:rsidRPr="004F394B">
          <w:rPr>
            <w:rFonts w:ascii="Calibri" w:hAnsi="Calibri"/>
            <w:smallCaps w:val="0"/>
            <w:noProof/>
            <w:sz w:val="22"/>
            <w:szCs w:val="22"/>
            <w:lang w:eastAsia="uk-UA"/>
          </w:rPr>
          <w:tab/>
        </w:r>
        <w:r w:rsidR="009B1F09" w:rsidRPr="009B1F09">
          <w:rPr>
            <w:rStyle w:val="af"/>
            <w:b/>
            <w:noProof/>
          </w:rPr>
          <w:t>Вимоги до технічного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_Toc72478640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4F8664A1" w14:textId="283634DB"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41" w:history="1">
        <w:r w:rsidR="009B1F09" w:rsidRPr="009B1F09">
          <w:rPr>
            <w:rStyle w:val="af"/>
            <w:b/>
            <w:noProof/>
          </w:rPr>
          <w:t>4.2.1</w:t>
        </w:r>
        <w:r w:rsidR="009B1F09" w:rsidRPr="004F394B">
          <w:rPr>
            <w:rFonts w:ascii="Calibri" w:hAnsi="Calibri"/>
            <w:i w:val="0"/>
            <w:iCs w:val="0"/>
            <w:noProof/>
            <w:sz w:val="22"/>
            <w:szCs w:val="22"/>
            <w:lang w:eastAsia="uk-UA"/>
          </w:rPr>
          <w:tab/>
        </w:r>
        <w:r w:rsidR="009B1F09" w:rsidRPr="009B1F09">
          <w:rPr>
            <w:rStyle w:val="af"/>
            <w:b/>
            <w:noProof/>
          </w:rPr>
          <w:t>Загальні вимоги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_Toc72478641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71CF6447" w14:textId="6AD3518E"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42" w:history="1">
        <w:r w:rsidR="009B1F09" w:rsidRPr="009B1F09">
          <w:rPr>
            <w:rStyle w:val="af"/>
            <w:b/>
            <w:noProof/>
          </w:rPr>
          <w:t>4.3</w:t>
        </w:r>
        <w:r w:rsidR="009B1F09" w:rsidRPr="004F394B">
          <w:rPr>
            <w:rFonts w:ascii="Calibri" w:hAnsi="Calibri"/>
            <w:smallCaps w:val="0"/>
            <w:noProof/>
            <w:sz w:val="22"/>
            <w:szCs w:val="22"/>
            <w:lang w:eastAsia="uk-UA"/>
          </w:rPr>
          <w:tab/>
        </w:r>
        <w:r w:rsidR="009B1F09" w:rsidRPr="009B1F09">
          <w:rPr>
            <w:rStyle w:val="af"/>
            <w:b/>
            <w:noProof/>
          </w:rPr>
          <w:t>Архітектура програмного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_Toc72478642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3C46F84C" w14:textId="0E96AC62"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43" w:history="1">
        <w:r w:rsidR="009B1F09" w:rsidRPr="009B1F09">
          <w:rPr>
            <w:rStyle w:val="af"/>
            <w:b/>
            <w:noProof/>
          </w:rPr>
          <w:t>4.3.1</w:t>
        </w:r>
        <w:r w:rsidR="009B1F09" w:rsidRPr="004F394B">
          <w:rPr>
            <w:rFonts w:ascii="Calibri" w:hAnsi="Calibri"/>
            <w:i w:val="0"/>
            <w:iCs w:val="0"/>
            <w:noProof/>
            <w:sz w:val="22"/>
            <w:szCs w:val="22"/>
            <w:lang w:eastAsia="uk-UA"/>
          </w:rPr>
          <w:tab/>
        </w:r>
        <w:r w:rsidR="009B1F09" w:rsidRPr="009B1F09">
          <w:rPr>
            <w:rStyle w:val="af"/>
            <w:b/>
            <w:noProof/>
          </w:rPr>
          <w:t>Діаграма класів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_Toc72478643 \h </w:instrText>
        </w:r>
        <w:r w:rsidR="009B1F09" w:rsidRPr="009B1F09">
          <w:rPr>
            <w:noProof/>
            <w:webHidden/>
          </w:rPr>
        </w:r>
        <w:r w:rsidR="009B1F09" w:rsidRPr="009B1F09">
          <w:rPr>
            <w:noProof/>
            <w:webHidden/>
          </w:rPr>
          <w:fldChar w:fldCharType="separate"/>
        </w:r>
        <w:r w:rsidR="009B1F09" w:rsidRPr="009B1F09">
          <w:rPr>
            <w:noProof/>
            <w:webHidden/>
          </w:rPr>
          <w:t>34</w:t>
        </w:r>
        <w:r w:rsidR="009B1F09" w:rsidRPr="009B1F09">
          <w:rPr>
            <w:noProof/>
            <w:webHidden/>
          </w:rPr>
          <w:fldChar w:fldCharType="end"/>
        </w:r>
      </w:hyperlink>
    </w:p>
    <w:p w14:paraId="09B042DF" w14:textId="63D08182"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44" w:history="1">
        <w:r w:rsidR="009B1F09" w:rsidRPr="009B1F09">
          <w:rPr>
            <w:rStyle w:val="af"/>
            <w:b/>
            <w:noProof/>
          </w:rPr>
          <w:t>4.3.2</w:t>
        </w:r>
        <w:r w:rsidR="009B1F09" w:rsidRPr="004F394B">
          <w:rPr>
            <w:rFonts w:ascii="Calibri" w:hAnsi="Calibri"/>
            <w:i w:val="0"/>
            <w:iCs w:val="0"/>
            <w:noProof/>
            <w:sz w:val="22"/>
            <w:szCs w:val="22"/>
            <w:lang w:eastAsia="uk-UA"/>
          </w:rPr>
          <w:tab/>
        </w:r>
        <w:r w:rsidR="009B1F09" w:rsidRPr="009B1F09">
          <w:rPr>
            <w:rStyle w:val="af"/>
            <w:b/>
            <w:noProof/>
          </w:rPr>
          <w:t>Діаграма послідовності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_Toc72478644 \h </w:instrText>
        </w:r>
        <w:r w:rsidR="009B1F09" w:rsidRPr="009B1F09">
          <w:rPr>
            <w:noProof/>
            <w:webHidden/>
          </w:rPr>
        </w:r>
        <w:r w:rsidR="009B1F09" w:rsidRPr="009B1F09">
          <w:rPr>
            <w:noProof/>
            <w:webHidden/>
          </w:rPr>
          <w:fldChar w:fldCharType="separate"/>
        </w:r>
        <w:r w:rsidR="009B1F09" w:rsidRPr="009B1F09">
          <w:rPr>
            <w:noProof/>
            <w:webHidden/>
          </w:rPr>
          <w:t>35</w:t>
        </w:r>
        <w:r w:rsidR="009B1F09" w:rsidRPr="009B1F09">
          <w:rPr>
            <w:noProof/>
            <w:webHidden/>
          </w:rPr>
          <w:fldChar w:fldCharType="end"/>
        </w:r>
      </w:hyperlink>
    </w:p>
    <w:p w14:paraId="4A020E86" w14:textId="5A6F2379"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45" w:history="1">
        <w:r w:rsidR="009B1F09" w:rsidRPr="009B1F09">
          <w:rPr>
            <w:rStyle w:val="af"/>
            <w:b/>
            <w:noProof/>
          </w:rPr>
          <w:t>4.3.3</w:t>
        </w:r>
        <w:r w:rsidR="009B1F09" w:rsidRPr="004F394B">
          <w:rPr>
            <w:rFonts w:ascii="Calibri" w:hAnsi="Calibri"/>
            <w:i w:val="0"/>
            <w:iCs w:val="0"/>
            <w:noProof/>
            <w:sz w:val="22"/>
            <w:szCs w:val="22"/>
            <w:lang w:eastAsia="uk-UA"/>
          </w:rPr>
          <w:tab/>
        </w:r>
        <w:r w:rsidR="009B1F09" w:rsidRPr="009B1F09">
          <w:rPr>
            <w:rStyle w:val="af"/>
            <w:b/>
            <w:noProof/>
          </w:rPr>
          <w:t>Діаграма компонентів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_Toc72478645 \h </w:instrText>
        </w:r>
        <w:r w:rsidR="009B1F09" w:rsidRPr="009B1F09">
          <w:rPr>
            <w:noProof/>
            <w:webHidden/>
          </w:rPr>
        </w:r>
        <w:r w:rsidR="009B1F09" w:rsidRPr="009B1F09">
          <w:rPr>
            <w:noProof/>
            <w:webHidden/>
          </w:rPr>
          <w:fldChar w:fldCharType="separate"/>
        </w:r>
        <w:r w:rsidR="009B1F09" w:rsidRPr="009B1F09">
          <w:rPr>
            <w:noProof/>
            <w:webHidden/>
          </w:rPr>
          <w:t>35</w:t>
        </w:r>
        <w:r w:rsidR="009B1F09" w:rsidRPr="009B1F09">
          <w:rPr>
            <w:noProof/>
            <w:webHidden/>
          </w:rPr>
          <w:fldChar w:fldCharType="end"/>
        </w:r>
      </w:hyperlink>
    </w:p>
    <w:p w14:paraId="4BF3F648" w14:textId="4766335B"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46" w:history="1">
        <w:r w:rsidR="009B1F09" w:rsidRPr="009B1F09">
          <w:rPr>
            <w:rStyle w:val="af"/>
            <w:b/>
            <w:noProof/>
          </w:rPr>
          <w:t>4.3.4</w:t>
        </w:r>
        <w:r w:rsidR="009B1F09" w:rsidRPr="004F394B">
          <w:rPr>
            <w:rFonts w:ascii="Calibri" w:hAnsi="Calibri"/>
            <w:i w:val="0"/>
            <w:iCs w:val="0"/>
            <w:noProof/>
            <w:sz w:val="22"/>
            <w:szCs w:val="22"/>
            <w:lang w:eastAsia="uk-UA"/>
          </w:rPr>
          <w:tab/>
        </w:r>
        <w:r w:rsidR="009B1F09" w:rsidRPr="009B1F09">
          <w:rPr>
            <w:rStyle w:val="af"/>
            <w:b/>
            <w:noProof/>
          </w:rPr>
          <w:t>Специфікація функцій</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_Toc72478646 \h </w:instrText>
        </w:r>
        <w:r w:rsidR="009B1F09" w:rsidRPr="009B1F09">
          <w:rPr>
            <w:noProof/>
            <w:webHidden/>
          </w:rPr>
        </w:r>
        <w:r w:rsidR="009B1F09" w:rsidRPr="009B1F09">
          <w:rPr>
            <w:noProof/>
            <w:webHidden/>
          </w:rPr>
          <w:fldChar w:fldCharType="separate"/>
        </w:r>
        <w:r w:rsidR="009B1F09" w:rsidRPr="009B1F09">
          <w:rPr>
            <w:noProof/>
            <w:webHidden/>
          </w:rPr>
          <w:t>36</w:t>
        </w:r>
        <w:r w:rsidR="009B1F09" w:rsidRPr="009B1F09">
          <w:rPr>
            <w:noProof/>
            <w:webHidden/>
          </w:rPr>
          <w:fldChar w:fldCharType="end"/>
        </w:r>
      </w:hyperlink>
    </w:p>
    <w:p w14:paraId="3FBAB313" w14:textId="5FEEA3D9"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48" w:history="1">
        <w:r w:rsidR="009B1F09" w:rsidRPr="009B1F09">
          <w:rPr>
            <w:rStyle w:val="af"/>
            <w:b/>
            <w:noProof/>
          </w:rPr>
          <w:t>4.4</w:t>
        </w:r>
        <w:r w:rsidR="009B1F09" w:rsidRPr="004F394B">
          <w:rPr>
            <w:rFonts w:ascii="Calibri" w:hAnsi="Calibri"/>
            <w:smallCaps w:val="0"/>
            <w:noProof/>
            <w:sz w:val="22"/>
            <w:szCs w:val="22"/>
            <w:lang w:eastAsia="uk-UA"/>
          </w:rPr>
          <w:tab/>
        </w:r>
        <w:r w:rsidR="009B1F09" w:rsidRPr="009B1F09">
          <w:rPr>
            <w:rStyle w:val="af"/>
            <w:b/>
            <w:noProof/>
          </w:rPr>
          <w:t>Опис звітів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_Toc72478648 \h </w:instrText>
        </w:r>
        <w:r w:rsidR="009B1F09" w:rsidRPr="009B1F09">
          <w:rPr>
            <w:noProof/>
            <w:webHidden/>
          </w:rPr>
        </w:r>
        <w:r w:rsidR="009B1F09" w:rsidRPr="009B1F09">
          <w:rPr>
            <w:noProof/>
            <w:webHidden/>
          </w:rPr>
          <w:fldChar w:fldCharType="separate"/>
        </w:r>
        <w:r w:rsidR="009B1F09" w:rsidRPr="009B1F09">
          <w:rPr>
            <w:noProof/>
            <w:webHidden/>
          </w:rPr>
          <w:t>39</w:t>
        </w:r>
        <w:r w:rsidR="009B1F09" w:rsidRPr="009B1F09">
          <w:rPr>
            <w:noProof/>
            <w:webHidden/>
          </w:rPr>
          <w:fldChar w:fldCharType="end"/>
        </w:r>
      </w:hyperlink>
    </w:p>
    <w:p w14:paraId="7874B3AB" w14:textId="752FE161" w:rsidR="009B1F09" w:rsidRPr="004F394B" w:rsidRDefault="00253AE8">
      <w:pPr>
        <w:pStyle w:val="23"/>
        <w:tabs>
          <w:tab w:val="right" w:leader="dot" w:pos="9344"/>
        </w:tabs>
        <w:rPr>
          <w:rFonts w:ascii="Calibri" w:hAnsi="Calibri"/>
          <w:smallCaps w:val="0"/>
          <w:noProof/>
          <w:sz w:val="22"/>
          <w:szCs w:val="22"/>
          <w:lang w:eastAsia="uk-UA"/>
        </w:rPr>
      </w:pPr>
      <w:hyperlink w:anchor="_Toc72478649"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_Toc72478649 \h </w:instrText>
        </w:r>
        <w:r w:rsidR="009B1F09" w:rsidRPr="009B1F09">
          <w:rPr>
            <w:noProof/>
            <w:webHidden/>
          </w:rPr>
        </w:r>
        <w:r w:rsidR="009B1F09" w:rsidRPr="009B1F09">
          <w:rPr>
            <w:noProof/>
            <w:webHidden/>
          </w:rPr>
          <w:fldChar w:fldCharType="separate"/>
        </w:r>
        <w:r w:rsidR="009B1F09" w:rsidRPr="009B1F09">
          <w:rPr>
            <w:noProof/>
            <w:webHidden/>
          </w:rPr>
          <w:t>39</w:t>
        </w:r>
        <w:r w:rsidR="009B1F09" w:rsidRPr="009B1F09">
          <w:rPr>
            <w:noProof/>
            <w:webHidden/>
          </w:rPr>
          <w:fldChar w:fldCharType="end"/>
        </w:r>
      </w:hyperlink>
    </w:p>
    <w:p w14:paraId="301DAA2C" w14:textId="5B35E170" w:rsidR="009B1F09" w:rsidRPr="004F394B" w:rsidRDefault="00253AE8">
      <w:pPr>
        <w:pStyle w:val="11"/>
        <w:tabs>
          <w:tab w:val="left" w:pos="1200"/>
          <w:tab w:val="right" w:leader="dot" w:pos="9344"/>
        </w:tabs>
        <w:rPr>
          <w:rFonts w:ascii="Calibri" w:hAnsi="Calibri"/>
          <w:b w:val="0"/>
          <w:bCs w:val="0"/>
          <w:caps w:val="0"/>
          <w:noProof/>
          <w:sz w:val="22"/>
          <w:szCs w:val="22"/>
          <w:lang w:eastAsia="uk-UA"/>
        </w:rPr>
      </w:pPr>
      <w:hyperlink w:anchor="_Toc72478650" w:history="1">
        <w:r w:rsidR="009B1F09" w:rsidRPr="009B1F09">
          <w:rPr>
            <w:rStyle w:val="af"/>
            <w:noProof/>
          </w:rPr>
          <w:t>5</w:t>
        </w:r>
        <w:r w:rsidR="009B1F09" w:rsidRPr="004F394B">
          <w:rPr>
            <w:rFonts w:ascii="Calibri" w:hAnsi="Calibri"/>
            <w:b w:val="0"/>
            <w:bCs w:val="0"/>
            <w:caps w:val="0"/>
            <w:noProof/>
            <w:sz w:val="22"/>
            <w:szCs w:val="22"/>
            <w:lang w:eastAsia="uk-UA"/>
          </w:rPr>
          <w:tab/>
        </w:r>
        <w:r w:rsidR="009B1F09" w:rsidRPr="009B1F09">
          <w:rPr>
            <w:rStyle w:val="af"/>
            <w:noProof/>
          </w:rPr>
          <w:t>Технологічний розділ</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_Toc72478650 \h </w:instrText>
        </w:r>
        <w:r w:rsidR="009B1F09" w:rsidRPr="009B1F09">
          <w:rPr>
            <w:noProof/>
            <w:webHidden/>
          </w:rPr>
        </w:r>
        <w:r w:rsidR="009B1F09" w:rsidRPr="009B1F09">
          <w:rPr>
            <w:noProof/>
            <w:webHidden/>
          </w:rPr>
          <w:fldChar w:fldCharType="separate"/>
        </w:r>
        <w:r w:rsidR="009B1F09" w:rsidRPr="009B1F09">
          <w:rPr>
            <w:noProof/>
            <w:webHidden/>
          </w:rPr>
          <w:t>41</w:t>
        </w:r>
        <w:r w:rsidR="009B1F09" w:rsidRPr="009B1F09">
          <w:rPr>
            <w:noProof/>
            <w:webHidden/>
          </w:rPr>
          <w:fldChar w:fldCharType="end"/>
        </w:r>
      </w:hyperlink>
    </w:p>
    <w:p w14:paraId="7D1627FB" w14:textId="284278C4"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51" w:history="1">
        <w:r w:rsidR="009B1F09" w:rsidRPr="009B1F09">
          <w:rPr>
            <w:rStyle w:val="af"/>
            <w:b/>
            <w:noProof/>
          </w:rPr>
          <w:t>5.1</w:t>
        </w:r>
        <w:r w:rsidR="009B1F09" w:rsidRPr="004F394B">
          <w:rPr>
            <w:rFonts w:ascii="Calibri" w:hAnsi="Calibri"/>
            <w:smallCaps w:val="0"/>
            <w:noProof/>
            <w:sz w:val="22"/>
            <w:szCs w:val="22"/>
            <w:lang w:eastAsia="uk-UA"/>
          </w:rPr>
          <w:tab/>
        </w:r>
        <w:r w:rsidR="009B1F09" w:rsidRPr="009B1F09">
          <w:rPr>
            <w:rStyle w:val="af"/>
            <w:b/>
            <w:noProof/>
          </w:rPr>
          <w:t>Керівництво користувача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_Toc72478651 \h </w:instrText>
        </w:r>
        <w:r w:rsidR="009B1F09" w:rsidRPr="009B1F09">
          <w:rPr>
            <w:noProof/>
            <w:webHidden/>
          </w:rPr>
        </w:r>
        <w:r w:rsidR="009B1F09" w:rsidRPr="009B1F09">
          <w:rPr>
            <w:noProof/>
            <w:webHidden/>
          </w:rPr>
          <w:fldChar w:fldCharType="separate"/>
        </w:r>
        <w:r w:rsidR="009B1F09" w:rsidRPr="009B1F09">
          <w:rPr>
            <w:noProof/>
            <w:webHidden/>
          </w:rPr>
          <w:t>41</w:t>
        </w:r>
        <w:r w:rsidR="009B1F09" w:rsidRPr="009B1F09">
          <w:rPr>
            <w:noProof/>
            <w:webHidden/>
          </w:rPr>
          <w:fldChar w:fldCharType="end"/>
        </w:r>
      </w:hyperlink>
    </w:p>
    <w:p w14:paraId="5608CBC2" w14:textId="412E1C2E" w:rsidR="009B1F09" w:rsidRPr="004F394B" w:rsidRDefault="00253AE8">
      <w:pPr>
        <w:pStyle w:val="23"/>
        <w:tabs>
          <w:tab w:val="left" w:pos="1680"/>
          <w:tab w:val="right" w:leader="dot" w:pos="9344"/>
        </w:tabs>
        <w:rPr>
          <w:rFonts w:ascii="Calibri" w:hAnsi="Calibri"/>
          <w:smallCaps w:val="0"/>
          <w:noProof/>
          <w:sz w:val="22"/>
          <w:szCs w:val="22"/>
          <w:lang w:eastAsia="uk-UA"/>
        </w:rPr>
      </w:pPr>
      <w:hyperlink w:anchor="_Toc72478652" w:history="1">
        <w:r w:rsidR="009B1F09" w:rsidRPr="009B1F09">
          <w:rPr>
            <w:rStyle w:val="af"/>
            <w:b/>
            <w:noProof/>
          </w:rPr>
          <w:t>5.2</w:t>
        </w:r>
        <w:r w:rsidR="009B1F09" w:rsidRPr="004F394B">
          <w:rPr>
            <w:rFonts w:ascii="Calibri" w:hAnsi="Calibri"/>
            <w:smallCaps w:val="0"/>
            <w:noProof/>
            <w:sz w:val="22"/>
            <w:szCs w:val="22"/>
            <w:lang w:eastAsia="uk-UA"/>
          </w:rPr>
          <w:tab/>
        </w:r>
        <w:r w:rsidR="009B1F09" w:rsidRPr="009B1F09">
          <w:rPr>
            <w:rStyle w:val="af"/>
            <w:b/>
            <w:noProof/>
          </w:rPr>
          <w:t>Випробування програмного продукту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_Toc72478652 \h </w:instrText>
        </w:r>
        <w:r w:rsidR="009B1F09" w:rsidRPr="009B1F09">
          <w:rPr>
            <w:noProof/>
            <w:webHidden/>
          </w:rPr>
        </w:r>
        <w:r w:rsidR="009B1F09" w:rsidRPr="009B1F09">
          <w:rPr>
            <w:noProof/>
            <w:webHidden/>
          </w:rPr>
          <w:fldChar w:fldCharType="separate"/>
        </w:r>
        <w:r w:rsidR="009B1F09" w:rsidRPr="009B1F09">
          <w:rPr>
            <w:noProof/>
            <w:webHidden/>
          </w:rPr>
          <w:t>47</w:t>
        </w:r>
        <w:r w:rsidR="009B1F09" w:rsidRPr="009B1F09">
          <w:rPr>
            <w:noProof/>
            <w:webHidden/>
          </w:rPr>
          <w:fldChar w:fldCharType="end"/>
        </w:r>
      </w:hyperlink>
    </w:p>
    <w:p w14:paraId="2A7DA9D2" w14:textId="332C65B2"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53" w:history="1">
        <w:r w:rsidR="009B1F09" w:rsidRPr="009B1F09">
          <w:rPr>
            <w:rStyle w:val="af"/>
            <w:b/>
            <w:noProof/>
          </w:rPr>
          <w:t>5.2.1</w:t>
        </w:r>
        <w:r w:rsidR="009B1F09" w:rsidRPr="004F394B">
          <w:rPr>
            <w:rFonts w:ascii="Calibri" w:hAnsi="Calibri"/>
            <w:i w:val="0"/>
            <w:iCs w:val="0"/>
            <w:noProof/>
            <w:sz w:val="22"/>
            <w:szCs w:val="22"/>
            <w:lang w:eastAsia="uk-UA"/>
          </w:rPr>
          <w:tab/>
        </w:r>
        <w:r w:rsidR="009B1F09" w:rsidRPr="009B1F09">
          <w:rPr>
            <w:rStyle w:val="af"/>
            <w:b/>
            <w:noProof/>
          </w:rPr>
          <w:t>Мета випробувань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_Toc72478653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31E896AF" w14:textId="6DEA0BDF"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54" w:history="1">
        <w:r w:rsidR="009B1F09" w:rsidRPr="009B1F09">
          <w:rPr>
            <w:rStyle w:val="af"/>
            <w:b/>
            <w:noProof/>
          </w:rPr>
          <w:t>5.2.2</w:t>
        </w:r>
        <w:r w:rsidR="009B1F09" w:rsidRPr="004F394B">
          <w:rPr>
            <w:rFonts w:ascii="Calibri" w:hAnsi="Calibri"/>
            <w:i w:val="0"/>
            <w:iCs w:val="0"/>
            <w:noProof/>
            <w:sz w:val="22"/>
            <w:szCs w:val="22"/>
            <w:lang w:eastAsia="uk-UA"/>
          </w:rPr>
          <w:tab/>
        </w:r>
        <w:r w:rsidR="009B1F09" w:rsidRPr="009B1F09">
          <w:rPr>
            <w:rStyle w:val="af"/>
            <w:b/>
            <w:noProof/>
          </w:rPr>
          <w:t>Загальні положення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_Toc72478654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42E996A9" w14:textId="01BBBA8D" w:rsidR="009B1F09" w:rsidRPr="004F394B" w:rsidRDefault="00253AE8">
      <w:pPr>
        <w:pStyle w:val="31"/>
        <w:tabs>
          <w:tab w:val="left" w:pos="1920"/>
          <w:tab w:val="right" w:leader="dot" w:pos="9344"/>
        </w:tabs>
        <w:rPr>
          <w:rFonts w:ascii="Calibri" w:hAnsi="Calibri"/>
          <w:i w:val="0"/>
          <w:iCs w:val="0"/>
          <w:noProof/>
          <w:sz w:val="22"/>
          <w:szCs w:val="22"/>
          <w:lang w:eastAsia="uk-UA"/>
        </w:rPr>
      </w:pPr>
      <w:hyperlink w:anchor="_Toc72478655" w:history="1">
        <w:r w:rsidR="009B1F09" w:rsidRPr="009B1F09">
          <w:rPr>
            <w:rStyle w:val="af"/>
            <w:b/>
            <w:noProof/>
          </w:rPr>
          <w:t>5.2.3</w:t>
        </w:r>
        <w:r w:rsidR="009B1F09" w:rsidRPr="004F394B">
          <w:rPr>
            <w:rFonts w:ascii="Calibri" w:hAnsi="Calibri"/>
            <w:i w:val="0"/>
            <w:iCs w:val="0"/>
            <w:noProof/>
            <w:sz w:val="22"/>
            <w:szCs w:val="22"/>
            <w:lang w:eastAsia="uk-UA"/>
          </w:rPr>
          <w:tab/>
        </w:r>
        <w:r w:rsidR="009B1F09" w:rsidRPr="009B1F09">
          <w:rPr>
            <w:rStyle w:val="af"/>
            <w:b/>
            <w:noProof/>
          </w:rPr>
          <w:t>Результати випробувань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_Toc72478655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16459821" w14:textId="516A84D5" w:rsidR="009B1F09" w:rsidRPr="004F394B" w:rsidRDefault="00253AE8">
      <w:pPr>
        <w:pStyle w:val="23"/>
        <w:tabs>
          <w:tab w:val="right" w:leader="dot" w:pos="9344"/>
        </w:tabs>
        <w:rPr>
          <w:rFonts w:ascii="Calibri" w:hAnsi="Calibri"/>
          <w:smallCaps w:val="0"/>
          <w:noProof/>
          <w:sz w:val="22"/>
          <w:szCs w:val="22"/>
          <w:lang w:eastAsia="uk-UA"/>
        </w:rPr>
      </w:pPr>
      <w:hyperlink w:anchor="_Toc72478656"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_Toc72478656 \h </w:instrText>
        </w:r>
        <w:r w:rsidR="009B1F09" w:rsidRPr="009B1F09">
          <w:rPr>
            <w:noProof/>
            <w:webHidden/>
          </w:rPr>
        </w:r>
        <w:r w:rsidR="009B1F09" w:rsidRPr="009B1F09">
          <w:rPr>
            <w:noProof/>
            <w:webHidden/>
          </w:rPr>
          <w:fldChar w:fldCharType="separate"/>
        </w:r>
        <w:r w:rsidR="009B1F09" w:rsidRPr="009B1F09">
          <w:rPr>
            <w:noProof/>
            <w:webHidden/>
          </w:rPr>
          <w:t>53</w:t>
        </w:r>
        <w:r w:rsidR="009B1F09" w:rsidRPr="009B1F09">
          <w:rPr>
            <w:noProof/>
            <w:webHidden/>
          </w:rPr>
          <w:fldChar w:fldCharType="end"/>
        </w:r>
      </w:hyperlink>
    </w:p>
    <w:p w14:paraId="06E9EF73" w14:textId="64347CB9" w:rsidR="009B1F09" w:rsidRPr="004F394B" w:rsidRDefault="00253AE8">
      <w:pPr>
        <w:pStyle w:val="11"/>
        <w:tabs>
          <w:tab w:val="right" w:leader="dot" w:pos="9344"/>
        </w:tabs>
        <w:rPr>
          <w:rFonts w:ascii="Calibri" w:hAnsi="Calibri"/>
          <w:b w:val="0"/>
          <w:bCs w:val="0"/>
          <w:caps w:val="0"/>
          <w:noProof/>
          <w:sz w:val="22"/>
          <w:szCs w:val="22"/>
          <w:lang w:eastAsia="uk-UA"/>
        </w:rPr>
      </w:pPr>
      <w:hyperlink w:anchor="_Toc72478657" w:history="1">
        <w:r w:rsidR="009B1F09" w:rsidRPr="009B1F09">
          <w:rPr>
            <w:rStyle w:val="af"/>
            <w:noProof/>
          </w:rPr>
          <w:t>ЗАГАЛЬНІ ВИСНОВКИ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_Toc72478657 \h </w:instrText>
        </w:r>
        <w:r w:rsidR="009B1F09" w:rsidRPr="009B1F09">
          <w:rPr>
            <w:noProof/>
            <w:webHidden/>
          </w:rPr>
        </w:r>
        <w:r w:rsidR="009B1F09" w:rsidRPr="009B1F09">
          <w:rPr>
            <w:noProof/>
            <w:webHidden/>
          </w:rPr>
          <w:fldChar w:fldCharType="separate"/>
        </w:r>
        <w:r w:rsidR="009B1F09" w:rsidRPr="009B1F09">
          <w:rPr>
            <w:noProof/>
            <w:webHidden/>
          </w:rPr>
          <w:t>54</w:t>
        </w:r>
        <w:r w:rsidR="009B1F09" w:rsidRPr="009B1F09">
          <w:rPr>
            <w:noProof/>
            <w:webHidden/>
          </w:rPr>
          <w:fldChar w:fldCharType="end"/>
        </w:r>
      </w:hyperlink>
    </w:p>
    <w:p w14:paraId="5793D0DD" w14:textId="055721ED" w:rsidR="009B1F09" w:rsidRPr="004F394B" w:rsidRDefault="00253AE8">
      <w:pPr>
        <w:pStyle w:val="11"/>
        <w:tabs>
          <w:tab w:val="right" w:leader="dot" w:pos="9344"/>
        </w:tabs>
        <w:rPr>
          <w:rFonts w:ascii="Calibri" w:hAnsi="Calibri"/>
          <w:b w:val="0"/>
          <w:bCs w:val="0"/>
          <w:caps w:val="0"/>
          <w:noProof/>
          <w:sz w:val="22"/>
          <w:szCs w:val="22"/>
          <w:lang w:eastAsia="uk-UA"/>
        </w:rPr>
      </w:pPr>
      <w:hyperlink w:anchor="_Toc72478658" w:history="1">
        <w:r w:rsidR="009B1F09" w:rsidRPr="009B1F09">
          <w:rPr>
            <w:rStyle w:val="af"/>
            <w:noProof/>
          </w:rPr>
          <w:t>Перелік посилань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_Toc72478658 \h </w:instrText>
        </w:r>
        <w:r w:rsidR="009B1F09" w:rsidRPr="009B1F09">
          <w:rPr>
            <w:noProof/>
            <w:webHidden/>
          </w:rPr>
        </w:r>
        <w:r w:rsidR="009B1F09" w:rsidRPr="009B1F09">
          <w:rPr>
            <w:noProof/>
            <w:webHidden/>
          </w:rPr>
          <w:fldChar w:fldCharType="separate"/>
        </w:r>
        <w:r w:rsidR="009B1F09" w:rsidRPr="009B1F09">
          <w:rPr>
            <w:noProof/>
            <w:webHidden/>
          </w:rPr>
          <w:t>56</w:t>
        </w:r>
        <w:r w:rsidR="009B1F09" w:rsidRPr="009B1F09">
          <w:rPr>
            <w:noProof/>
            <w:webHidden/>
          </w:rPr>
          <w:fldChar w:fldCharType="end"/>
        </w:r>
      </w:hyperlink>
    </w:p>
    <w:p w14:paraId="5CC09011" w14:textId="2C690F70" w:rsidR="009B1F09" w:rsidRPr="004F394B" w:rsidRDefault="00253AE8">
      <w:pPr>
        <w:pStyle w:val="11"/>
        <w:tabs>
          <w:tab w:val="right" w:leader="dot" w:pos="9344"/>
        </w:tabs>
        <w:rPr>
          <w:rFonts w:ascii="Calibri" w:hAnsi="Calibri"/>
          <w:b w:val="0"/>
          <w:bCs w:val="0"/>
          <w:caps w:val="0"/>
          <w:noProof/>
          <w:sz w:val="22"/>
          <w:szCs w:val="22"/>
          <w:lang w:eastAsia="uk-UA"/>
        </w:rPr>
      </w:pPr>
      <w:hyperlink w:anchor="_Toc72478659" w:history="1">
        <w:r w:rsidR="009B1F09" w:rsidRPr="009B1F09">
          <w:rPr>
            <w:rStyle w:val="af"/>
            <w:noProof/>
          </w:rPr>
          <w:t xml:space="preserve"> Додаток 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_Toc72478659 \h </w:instrText>
        </w:r>
        <w:r w:rsidR="009B1F09" w:rsidRPr="009B1F09">
          <w:rPr>
            <w:noProof/>
            <w:webHidden/>
          </w:rPr>
        </w:r>
        <w:r w:rsidR="009B1F09" w:rsidRPr="009B1F09">
          <w:rPr>
            <w:noProof/>
            <w:webHidden/>
          </w:rPr>
          <w:fldChar w:fldCharType="separate"/>
        </w:r>
        <w:r w:rsidR="009B1F09" w:rsidRPr="009B1F09">
          <w:rPr>
            <w:noProof/>
            <w:webHidden/>
          </w:rPr>
          <w:t>59</w:t>
        </w:r>
        <w:r w:rsidR="009B1F09" w:rsidRPr="009B1F09">
          <w:rPr>
            <w:noProof/>
            <w:webHidden/>
          </w:rPr>
          <w:fldChar w:fldCharType="end"/>
        </w:r>
      </w:hyperlink>
    </w:p>
    <w:p w14:paraId="07C5FC6C" w14:textId="6263B796" w:rsidR="002B0208" w:rsidRDefault="002B0208" w:rsidP="002B0208">
      <w:r>
        <w:rPr>
          <w:b/>
          <w:bCs/>
          <w:caps/>
        </w:rPr>
        <w:fldChar w:fldCharType="end"/>
      </w:r>
    </w:p>
    <w:p w14:paraId="51717920" w14:textId="77777777" w:rsidR="002B0208" w:rsidRDefault="002B0208" w:rsidP="002B0208">
      <w:pPr>
        <w:jc w:val="center"/>
        <w:rPr>
          <w:b/>
          <w:bCs/>
          <w:sz w:val="32"/>
        </w:rPr>
      </w:pPr>
    </w:p>
    <w:p w14:paraId="09409BD1" w14:textId="77777777" w:rsidR="002B0208" w:rsidRPr="0061448C" w:rsidRDefault="002B0208" w:rsidP="002B0208">
      <w:pPr>
        <w:pStyle w:val="a8"/>
        <w:rPr>
          <w:lang w:val="uk-UA"/>
        </w:rPr>
      </w:pPr>
      <w:bookmarkStart w:id="1" w:name="_Toc236811371"/>
      <w:bookmarkStart w:id="2" w:name="_Toc72478617"/>
      <w:r w:rsidRPr="0061448C">
        <w:rPr>
          <w:lang w:val="uk-UA"/>
        </w:rPr>
        <w:lastRenderedPageBreak/>
        <w:t>Вступ</w:t>
      </w:r>
      <w:bookmarkEnd w:id="1"/>
      <w:bookmarkEnd w:id="2"/>
    </w:p>
    <w:p w14:paraId="3770FCAC" w14:textId="77777777" w:rsidR="009B5E0E" w:rsidRPr="001B0A63" w:rsidRDefault="009B5E0E" w:rsidP="009B5E0E">
      <w:pPr>
        <w:pStyle w:val="affd"/>
      </w:pPr>
      <w:r w:rsidRPr="001B0A63">
        <w:t>Пневмонія є однією з форм гострої респіраторної інфекції, що впливає на легені. Легені складаються з дрібних мішечків, альвеол, які при диханні у здорової людини наповнюються повітрям. При пневмонії альвеоли заповнюються гноєм і рідиною, що  обмежує надходження кисню до орган</w:t>
      </w:r>
      <w:r>
        <w:t>ізму, що в свою чергу негативно впливає на роботу мозку і організму в цілому</w:t>
      </w:r>
      <w:r w:rsidRPr="001B0A63">
        <w:t>.</w:t>
      </w:r>
    </w:p>
    <w:p w14:paraId="049A1E2A" w14:textId="77777777" w:rsidR="009B5E0E" w:rsidRDefault="009B5E0E" w:rsidP="009B5E0E">
      <w:pPr>
        <w:pStyle w:val="affd"/>
      </w:pPr>
      <w:r w:rsidRPr="001B0A63">
        <w:t xml:space="preserve">Пневмонія є </w:t>
      </w:r>
      <w:r>
        <w:t>найбільш розповсюдженою</w:t>
      </w:r>
      <w:r w:rsidRPr="001B0A63">
        <w:t xml:space="preserve"> причиною смертності дітей у світі. У 2017 році від пневмонії померли 808 694 дітей у віці до 5 років, що складає 15% всіх випадків смерті дітей у </w:t>
      </w:r>
      <w:r>
        <w:t>цьому віці</w:t>
      </w:r>
      <w:r w:rsidRPr="001B0A63">
        <w:t xml:space="preserve">. Пневмонія </w:t>
      </w:r>
      <w:r>
        <w:t>є дуже розповсюдженим захворюванням серед всіх груп населення. Найбільше</w:t>
      </w:r>
      <w:r w:rsidRPr="001B0A63">
        <w:t xml:space="preserve"> страждають від цієї хвороби у Південній Азії і африканських країнах, розташованих на південь від пустелі Сахара.</w:t>
      </w:r>
      <w:r w:rsidRPr="00C1721D">
        <w:t xml:space="preserve"> Від пневмонії вмирає кожен 64-й хворий. </w:t>
      </w:r>
      <w:r>
        <w:t>Захворювання</w:t>
      </w:r>
      <w:r w:rsidRPr="00C1721D">
        <w:t xml:space="preserve"> </w:t>
      </w:r>
      <w:r>
        <w:t>може супроводжуватися</w:t>
      </w:r>
      <w:r w:rsidRPr="00C1721D">
        <w:t xml:space="preserve"> ускладнення</w:t>
      </w:r>
      <w:r>
        <w:t>ми, пневмонія має значний вплив на всі органи людини</w:t>
      </w:r>
      <w:r w:rsidRPr="00C1721D">
        <w:t>.</w:t>
      </w:r>
      <w:r>
        <w:t xml:space="preserve"> Наприклад часто при цьому захворюванні спостерігається </w:t>
      </w:r>
      <w:r w:rsidRPr="007D610E">
        <w:t>плеврит, обструкція, гостра дихальна недостатність, ендокардит, перикардит, менінгіт, набряк легенів.</w:t>
      </w:r>
      <w:r>
        <w:t xml:space="preserve"> </w:t>
      </w:r>
      <w:r w:rsidRPr="007D610E">
        <w:t>Також після пневмонії майже у кожного пацієнта з'являються рубці на леген</w:t>
      </w:r>
      <w:r>
        <w:rPr>
          <w:lang w:val="ru-RU"/>
        </w:rPr>
        <w:t>ях</w:t>
      </w:r>
      <w:r>
        <w:t>.</w:t>
      </w:r>
      <w:r w:rsidRPr="001B0A63">
        <w:t xml:space="preserve"> Пневмонію можна попередити за допомогою </w:t>
      </w:r>
      <w:r>
        <w:t>профілактики і вчасному вживанню запобіжних заходів</w:t>
      </w:r>
      <w:r w:rsidRPr="001B0A63">
        <w:t>.</w:t>
      </w:r>
      <w:r>
        <w:t xml:space="preserve"> Але пневмонію що викликана ураженням бактеріями можна вилікувати лише антибіотиками, нажаль лише третина хворих у світі має доступ до лікування антибіотиками.</w:t>
      </w:r>
    </w:p>
    <w:p w14:paraId="2783F645" w14:textId="77777777" w:rsidR="009B5E0E" w:rsidRPr="004B257F" w:rsidRDefault="009B5E0E" w:rsidP="009B5E0E">
      <w:pPr>
        <w:pStyle w:val="affd"/>
        <w:rPr>
          <w:lang w:val="ru-RU"/>
        </w:rPr>
      </w:pPr>
      <w:r w:rsidRPr="00661C5F">
        <w:t xml:space="preserve">Віруси і бактерії, які зазвичай присутні в носі або горлі, можуть інфікувати легені при вдиханні. Вони можуть також розповсюджуватися повітряно-краплинним шляхом при кашлі або чханні. </w:t>
      </w:r>
      <w:r>
        <w:rPr>
          <w:lang w:val="ru-RU"/>
        </w:rPr>
        <w:t>Також</w:t>
      </w:r>
      <w:r w:rsidRPr="00661C5F">
        <w:t>, пневмонія може передаватися через кров, особливо під час пологів або відразу після них.</w:t>
      </w:r>
    </w:p>
    <w:p w14:paraId="0C8B73B6" w14:textId="31C31E26" w:rsidR="009B5E0E" w:rsidRDefault="009B5E0E" w:rsidP="009B5E0E">
      <w:pPr>
        <w:pStyle w:val="affd"/>
        <w:rPr>
          <w:lang w:val="ru-RU"/>
        </w:rPr>
      </w:pPr>
      <w:r>
        <w:rPr>
          <w:lang w:val="ru-RU"/>
        </w:rPr>
        <w:t>Особливо небеспечною формою цього</w:t>
      </w:r>
      <w:r>
        <w:t xml:space="preserve"> є амбулаторна пневмонія</w:t>
      </w:r>
      <w:r>
        <w:rPr>
          <w:lang w:val="ru-RU"/>
        </w:rPr>
        <w:t xml:space="preserve"> –</w:t>
      </w:r>
    </w:p>
    <w:p w14:paraId="188E8C88" w14:textId="5DD34556" w:rsidR="009B5E0E" w:rsidRPr="00077A48" w:rsidRDefault="009B5E0E" w:rsidP="00077A48">
      <w:pPr>
        <w:pStyle w:val="affd"/>
        <w:rPr>
          <w:lang w:val="ru-RU"/>
        </w:rPr>
      </w:pPr>
      <w:r>
        <w:rPr>
          <w:lang w:val="ru-RU"/>
        </w:rPr>
        <w:t xml:space="preserve">  </w:t>
      </w:r>
      <w:r>
        <w:t xml:space="preserve">захворювання що виникає поза межами медичних закладів, або діагностується протягом 72 годин після госпіталізації. Ця форма пневмонії є </w:t>
      </w:r>
      <w:r>
        <w:lastRenderedPageBreak/>
        <w:t>особливо небезпечною оскільки багато хворих просто не звертаються за допомогою через відсутність прояву симптомів.</w:t>
      </w:r>
    </w:p>
    <w:p w14:paraId="2FB1EF29" w14:textId="77777777" w:rsidR="009B5E0E" w:rsidRDefault="009B5E0E" w:rsidP="009B5E0E">
      <w:pPr>
        <w:pStyle w:val="affd"/>
      </w:pPr>
      <w:r>
        <w:t xml:space="preserve">Діагностування пневмонії є важкою задачею для сучасної медицини. Клінічні прояви цього захворювання носять невиражений характер. Схожі симптоми має низька захворювань, наприклад ОРВІ. Нажаль,  смертність від цієї хвороби щороку зростає, найбільше смертей спостерігається серед дітей до 5 років і людей похилого віку. </w:t>
      </w:r>
    </w:p>
    <w:p w14:paraId="5830CE40" w14:textId="77777777" w:rsidR="009B5E0E" w:rsidRDefault="009B5E0E" w:rsidP="009B5E0E">
      <w:pPr>
        <w:pStyle w:val="affd"/>
      </w:pPr>
      <w:r>
        <w:t>Є країни у світі у яких якісне діагностування пневмонії унеможливлюється за рахунок невеликих потужностей досліджень. Так наприклад в Індії на 1 000 000 населення наявні лише три рентгенологи, у сільських районах ситуація ще гірша. Також через те що більшість сільського населення Індії не звертається до лікарень, а надає перевагу традиційній медицині, пневмонія розповсюджується досить швидко.</w:t>
      </w:r>
    </w:p>
    <w:p w14:paraId="636540FB" w14:textId="77777777" w:rsidR="009B5E0E" w:rsidRPr="00661C5F" w:rsidRDefault="009B5E0E" w:rsidP="009B5E0E">
      <w:pPr>
        <w:pStyle w:val="affd"/>
      </w:pPr>
      <w:r>
        <w:t>Отже, метою проекту є розробити систему, яка надасть спосіб додаткового дослідження хворого, зробить процес діагностування пневмонії якіснішим, та пришвидшить постановку діагнозу в лікарнях, які не мають достатньої кількості ресурсів для своєчасного діагностування пневмонії.</w:t>
      </w:r>
    </w:p>
    <w:p w14:paraId="3E7AC988" w14:textId="77777777" w:rsidR="009B5E0E" w:rsidRDefault="009B5E0E" w:rsidP="009B5E0E">
      <w:pPr>
        <w:pStyle w:val="affd"/>
      </w:pPr>
    </w:p>
    <w:p w14:paraId="079232E9" w14:textId="77777777" w:rsidR="009B5E0E" w:rsidRPr="00661C5F" w:rsidRDefault="009B5E0E" w:rsidP="009B5E0E">
      <w:pPr>
        <w:rPr>
          <w:sz w:val="28"/>
          <w:szCs w:val="28"/>
        </w:rPr>
      </w:pPr>
    </w:p>
    <w:p w14:paraId="0EB7D995" w14:textId="77777777" w:rsidR="009B5E0E" w:rsidRPr="001B0A63" w:rsidRDefault="009B5E0E" w:rsidP="009B5E0E">
      <w:pPr>
        <w:rPr>
          <w:sz w:val="28"/>
          <w:szCs w:val="28"/>
        </w:rPr>
      </w:pPr>
    </w:p>
    <w:p w14:paraId="3E22E0CD" w14:textId="77777777" w:rsidR="009B5E0E" w:rsidRDefault="009B5E0E" w:rsidP="009B5E0E">
      <w:pPr>
        <w:ind w:firstLine="0"/>
        <w:rPr>
          <w:color w:val="FF0000"/>
        </w:rPr>
      </w:pPr>
    </w:p>
    <w:p w14:paraId="0F31C958" w14:textId="77777777" w:rsidR="002B0208" w:rsidRDefault="002B0208" w:rsidP="002B0208">
      <w:pPr>
        <w:rPr>
          <w:color w:val="FF0000"/>
        </w:rPr>
      </w:pPr>
    </w:p>
    <w:p w14:paraId="0405DCC2" w14:textId="77777777" w:rsidR="002B0208" w:rsidRDefault="002B0208" w:rsidP="006A412B">
      <w:pPr>
        <w:pStyle w:val="aff7"/>
      </w:pPr>
      <w:bookmarkStart w:id="3" w:name="_Toc291065983"/>
      <w:bookmarkStart w:id="4" w:name="_Toc72478618"/>
      <w:r>
        <w:lastRenderedPageBreak/>
        <w:t>Загальні положення</w:t>
      </w:r>
      <w:bookmarkEnd w:id="3"/>
      <w:bookmarkEnd w:id="4"/>
    </w:p>
    <w:p w14:paraId="6FF2C342" w14:textId="77777777" w:rsidR="002B0208" w:rsidRPr="006A7BE8" w:rsidRDefault="002B0208" w:rsidP="00AD2A58">
      <w:pPr>
        <w:pStyle w:val="aff9"/>
      </w:pPr>
      <w:bookmarkStart w:id="5" w:name="_Toc72478619"/>
      <w:r w:rsidRPr="006A7BE8">
        <w:t>Опис предметного середовища</w:t>
      </w:r>
      <w:bookmarkEnd w:id="5"/>
    </w:p>
    <w:p w14:paraId="22AA0F60" w14:textId="1953F8DC" w:rsidR="009B5E0E" w:rsidRPr="009B5E0E" w:rsidRDefault="009B5E0E" w:rsidP="009B5E0E">
      <w:pPr>
        <w:pStyle w:val="affd"/>
      </w:pPr>
      <w:bookmarkStart w:id="6" w:name="_Hlk70361830"/>
      <w:bookmarkStart w:id="7" w:name="_Hlk72259122"/>
      <w:bookmarkStart w:id="8" w:name="_Toc291065986"/>
      <w:r w:rsidRPr="009B5E0E">
        <w:t>Пневмонія залишається гострою проблемою в Україні і світі. Це зумовлено, її поширеністю та високими показниками   смертності серед різних категорій населення. Епідеміологія пневмоній характеризується тенденцією до зростання захворюваності та летальності в Україні та світі. В Україні приблизно в 60% випадків захворювання залишається нерозпізнаним.</w:t>
      </w:r>
    </w:p>
    <w:p w14:paraId="711CA3A6" w14:textId="77777777" w:rsidR="009B5E0E" w:rsidRPr="0082322A" w:rsidRDefault="009B5E0E" w:rsidP="009B5E0E">
      <w:pPr>
        <w:pStyle w:val="affd"/>
      </w:pPr>
      <w:r w:rsidRPr="0082322A">
        <w:t>Пневмонія — гостре інфекційне захворювання, переважно бактеріальної етіології, яке характеризується вогнищевим ураженням респіраторних відділів легень та наявністю внутрішньоальвеолярної ексудаці. [1]</w:t>
      </w:r>
    </w:p>
    <w:p w14:paraId="72BF05F9" w14:textId="77777777" w:rsidR="009B5E0E" w:rsidRPr="00660025" w:rsidRDefault="009B5E0E" w:rsidP="009B5E0E">
      <w:pPr>
        <w:pStyle w:val="affd"/>
      </w:pPr>
      <w:r>
        <w:t>Джерелом зараження зазвичай є бактерії</w:t>
      </w:r>
      <w:r w:rsidRPr="0082322A">
        <w:t>, рідше віруси чи інш</w:t>
      </w:r>
      <w:r>
        <w:t xml:space="preserve">і </w:t>
      </w:r>
      <w:r w:rsidRPr="0082322A">
        <w:t>мікроорганізми, наприклад грибки та найпростіші.</w:t>
      </w:r>
      <w:r>
        <w:t xml:space="preserve"> </w:t>
      </w:r>
      <w:r w:rsidRPr="00660025">
        <w:t>В першу чергу хвороба уражає альвеолами, повітряні міхурці.</w:t>
      </w:r>
    </w:p>
    <w:p w14:paraId="2555063D" w14:textId="77777777" w:rsidR="009B5E0E" w:rsidRPr="0082322A" w:rsidRDefault="009B5E0E" w:rsidP="009B5E0E">
      <w:pPr>
        <w:pStyle w:val="affd"/>
      </w:pPr>
      <w:r w:rsidRPr="0082322A">
        <w:rPr>
          <w:shd w:val="clear" w:color="auto" w:fill="FFFFFF"/>
        </w:rPr>
        <w:t xml:space="preserve">Вченими виявлено більш 100 видів виявлених збудників запалення легень, </w:t>
      </w:r>
      <w:r>
        <w:rPr>
          <w:shd w:val="clear" w:color="auto" w:fill="FFFFFF"/>
        </w:rPr>
        <w:t xml:space="preserve">але </w:t>
      </w:r>
      <w:r w:rsidRPr="0082322A">
        <w:rPr>
          <w:shd w:val="clear" w:color="auto" w:fill="FFFFFF"/>
        </w:rPr>
        <w:t xml:space="preserve">лише декілька з них спричиняють більшість випадків </w:t>
      </w:r>
      <w:r>
        <w:rPr>
          <w:shd w:val="clear" w:color="auto" w:fill="FFFFFF"/>
        </w:rPr>
        <w:t>цього захворювання</w:t>
      </w:r>
      <w:r w:rsidRPr="0082322A">
        <w:rPr>
          <w:shd w:val="clear" w:color="auto" w:fill="FFFFFF"/>
        </w:rPr>
        <w:t>. </w:t>
      </w:r>
      <w:r w:rsidRPr="0082322A">
        <w:t>При захворюванні</w:t>
      </w:r>
      <w:r>
        <w:t xml:space="preserve"> пневмонією</w:t>
      </w:r>
      <w:r w:rsidRPr="0082322A">
        <w:t xml:space="preserve"> у хворого наявні такі симптоми</w:t>
      </w:r>
      <w:r>
        <w:t>:</w:t>
      </w:r>
      <w:r w:rsidRPr="0082322A">
        <w:t xml:space="preserve"> кашель, біль у грудях, гарячка, ускладнене дихання, хропіння, озноб. </w:t>
      </w:r>
    </w:p>
    <w:p w14:paraId="49DD1179" w14:textId="52C16340" w:rsidR="009B5E0E" w:rsidRPr="0082322A" w:rsidRDefault="009B5E0E" w:rsidP="009B5E0E">
      <w:pPr>
        <w:pStyle w:val="affd"/>
      </w:pPr>
      <w:r>
        <w:t>За статистикою у хворих</w:t>
      </w:r>
      <w:r w:rsidRPr="0082322A">
        <w:t xml:space="preserve"> частіше спостерігається втома</w:t>
      </w:r>
      <w:r>
        <w:t xml:space="preserve"> майже</w:t>
      </w:r>
      <w:r w:rsidRPr="0082322A">
        <w:t xml:space="preserve"> у 90%,</w:t>
      </w:r>
      <w:r>
        <w:t xml:space="preserve"> а </w:t>
      </w:r>
      <w:r w:rsidRPr="0082322A">
        <w:t>кашель та підвищена температура у 75</w:t>
      </w:r>
      <w:r w:rsidR="00077A48" w:rsidRPr="0082322A">
        <w:t xml:space="preserve">— </w:t>
      </w:r>
      <w:r w:rsidRPr="0082322A">
        <w:t>79%.</w:t>
      </w:r>
    </w:p>
    <w:p w14:paraId="40F43B74" w14:textId="77777777" w:rsidR="009B5E0E" w:rsidRPr="00660025" w:rsidRDefault="009B5E0E" w:rsidP="009B5E0E">
      <w:pPr>
        <w:pStyle w:val="affd"/>
      </w:pPr>
      <w:r w:rsidRPr="0082322A">
        <w:t xml:space="preserve">Серед хворих на пневмоніюiї переважають чоловіки </w:t>
      </w:r>
      <w:r>
        <w:t xml:space="preserve">, близько </w:t>
      </w:r>
      <w:r w:rsidRPr="0082322A">
        <w:t>55%</w:t>
      </w:r>
      <w:r>
        <w:t xml:space="preserve"> всіх хворих становлять саме чоловіки</w:t>
      </w:r>
      <w:r w:rsidRPr="0082322A">
        <w:t>. Захворюваність пневмонією збільшується з віком</w:t>
      </w:r>
      <w:r>
        <w:t xml:space="preserve">, а найбільша </w:t>
      </w:r>
      <w:r w:rsidRPr="0082322A">
        <w:t>летальність спостерігається серед осіб старше 5</w:t>
      </w:r>
      <w:r>
        <w:t>7</w:t>
      </w:r>
      <w:r w:rsidRPr="0082322A">
        <w:t xml:space="preserve"> років</w:t>
      </w:r>
      <w:r>
        <w:t xml:space="preserve">. </w:t>
      </w:r>
      <w:r w:rsidRPr="0082322A">
        <w:rPr>
          <w:shd w:val="clear" w:color="auto" w:fill="FFFFFF"/>
        </w:rPr>
        <w:t xml:space="preserve">У групі ризику люди похилого віку, курці ,алкоголіки: куріння,  також пацієнти ,які мають </w:t>
      </w:r>
      <w:hyperlink r:id="rId8" w:tooltip="Імунодефіцит" w:history="1">
        <w:r w:rsidRPr="00D021EF">
          <w:rPr>
            <w:rStyle w:val="af"/>
            <w:color w:val="auto"/>
            <w:u w:val="none"/>
            <w:shd w:val="clear" w:color="auto" w:fill="FFFFFF"/>
          </w:rPr>
          <w:t>імунодефіцит</w:t>
        </w:r>
      </w:hyperlink>
      <w:r w:rsidRPr="0082322A">
        <w:rPr>
          <w:shd w:val="clear" w:color="auto" w:fill="FFFFFF"/>
        </w:rPr>
        <w:t>, хронічну обструктивну хворобу легенів, хронічну хворобу нирок та хворобу печінки.</w:t>
      </w:r>
    </w:p>
    <w:p w14:paraId="2D2065F3" w14:textId="77777777" w:rsidR="009B5E0E" w:rsidRDefault="009B5E0E" w:rsidP="009B5E0E">
      <w:pPr>
        <w:pStyle w:val="affd"/>
      </w:pPr>
    </w:p>
    <w:p w14:paraId="7499AB94" w14:textId="457ED0E3" w:rsidR="009B5E0E" w:rsidRPr="0082322A" w:rsidRDefault="009B5E0E" w:rsidP="009B5E0E">
      <w:pPr>
        <w:pStyle w:val="affd"/>
      </w:pPr>
      <w:r w:rsidRPr="0082322A">
        <w:lastRenderedPageBreak/>
        <w:t xml:space="preserve">Фактори ризику: </w:t>
      </w:r>
    </w:p>
    <w:p w14:paraId="46582FD2" w14:textId="77777777" w:rsidR="009B5E0E" w:rsidRPr="0082322A" w:rsidRDefault="009B5E0E" w:rsidP="009B5E0E">
      <w:pPr>
        <w:pStyle w:val="affd"/>
      </w:pPr>
      <w:r w:rsidRPr="0082322A">
        <w:t>1. Паралельним захворюванням при гострій пневмонiї  є запальні захворювання носоглотки та придаткових пазух. Через тещо   порушується носове дихання , створюються умови для попадання інфікованого секрету в бронхи.</w:t>
      </w:r>
    </w:p>
    <w:p w14:paraId="402F6A39" w14:textId="77777777" w:rsidR="009B5E0E" w:rsidRPr="00D021EF" w:rsidRDefault="009B5E0E" w:rsidP="009B5E0E">
      <w:pPr>
        <w:pStyle w:val="affd"/>
      </w:pPr>
      <w:r w:rsidRPr="0082322A">
        <w:t xml:space="preserve"> </w:t>
      </w:r>
      <w:r w:rsidRPr="00D021EF">
        <w:t xml:space="preserve">2. Також фактором ризику є    бронхіальна астма,  хронічні обструктивних бронхіти, локальні обструкції бронхів пухлиною, стороннім тілом , це призводить до порушення перистальтичних скорочень бронхів а також мукоцилiарного транспорт, а це в свою чергу призводить до затримки слизу. </w:t>
      </w:r>
    </w:p>
    <w:p w14:paraId="760AEBDD" w14:textId="77777777" w:rsidR="009B5E0E" w:rsidRPr="00D021EF" w:rsidRDefault="009B5E0E" w:rsidP="009B5E0E">
      <w:pPr>
        <w:pStyle w:val="affd"/>
      </w:pPr>
      <w:r w:rsidRPr="00D021EF">
        <w:t>3. У хворих на алкоголізм порушений глотковий рефлекс, що призводить до періодичної аспірації ротоглоткової флори, це теж підвищує ризик захворювання.</w:t>
      </w:r>
    </w:p>
    <w:p w14:paraId="1C07715A" w14:textId="77777777" w:rsidR="009B5E0E" w:rsidRPr="0009088C" w:rsidRDefault="009B5E0E" w:rsidP="009B5E0E">
      <w:pPr>
        <w:pStyle w:val="affd"/>
      </w:pPr>
      <w:r w:rsidRPr="00D021EF">
        <w:t xml:space="preserve"> 4.  Через вдихання токсичних речовин у курців страждає війчастий епiтелій, розвивається функціональна недостатність альвеолярних макрофагів ,вдихання викликає поширені опіки слизової оболонки бронхолегеневого апарату, це підвищує ризик вторинного iнфікування. Виникає порушення дренажної функції , це  сприяє  бронхогенному поширенню інфекції</w:t>
      </w:r>
    </w:p>
    <w:p w14:paraId="64944B1B" w14:textId="77777777" w:rsidR="009B5E0E" w:rsidRPr="00D021EF" w:rsidRDefault="009B5E0E" w:rsidP="009B5E0E">
      <w:pPr>
        <w:pStyle w:val="affd"/>
      </w:pPr>
      <w:r w:rsidRPr="00D021EF">
        <w:t xml:space="preserve"> Для діагностики застосовують </w:t>
      </w:r>
      <w:r w:rsidRPr="00D021EF">
        <w:rPr>
          <w:shd w:val="clear" w:color="auto" w:fill="FFFFFF"/>
        </w:rPr>
        <w:t>рентгенографію легень і </w:t>
      </w:r>
      <w:hyperlink r:id="rId9" w:tooltip="Бактеріологічний посів" w:history="1">
        <w:r w:rsidRPr="00D021EF">
          <w:rPr>
            <w:rStyle w:val="af"/>
            <w:color w:val="auto"/>
            <w:u w:val="none"/>
            <w:shd w:val="clear" w:color="auto" w:fill="FFFFFF"/>
          </w:rPr>
          <w:t>бактеріологічний посів</w:t>
        </w:r>
      </w:hyperlink>
      <w:r w:rsidRPr="00D021EF">
        <w:rPr>
          <w:shd w:val="clear" w:color="auto" w:fill="FFFFFF"/>
        </w:rPr>
        <w:t> </w:t>
      </w:r>
      <w:hyperlink r:id="rId10" w:tooltip="Мокротиння" w:history="1">
        <w:r w:rsidRPr="00D021EF">
          <w:rPr>
            <w:rStyle w:val="af"/>
            <w:color w:val="auto"/>
            <w:u w:val="none"/>
            <w:shd w:val="clear" w:color="auto" w:fill="FFFFFF"/>
          </w:rPr>
          <w:t>мокротиння</w:t>
        </w:r>
      </w:hyperlink>
      <w:r w:rsidRPr="00D021EF">
        <w:rPr>
          <w:rStyle w:val="af"/>
          <w:color w:val="auto"/>
          <w:u w:val="none"/>
          <w:shd w:val="clear" w:color="auto" w:fill="FFFFFF"/>
        </w:rPr>
        <w:t>, аналіз крові</w:t>
      </w:r>
      <w:r w:rsidRPr="00D021EF">
        <w:rPr>
          <w:shd w:val="clear" w:color="auto" w:fill="FFFFFF"/>
        </w:rPr>
        <w:t>.</w:t>
      </w:r>
      <w:r w:rsidRPr="00D021EF">
        <w:t xml:space="preserve"> </w:t>
      </w:r>
    </w:p>
    <w:p w14:paraId="28123A9A" w14:textId="77777777" w:rsidR="009B5E0E" w:rsidRPr="00D021EF" w:rsidRDefault="009B5E0E" w:rsidP="009B5E0E">
      <w:pPr>
        <w:pStyle w:val="affd"/>
        <w:rPr>
          <w:shd w:val="clear" w:color="auto" w:fill="FFFFFF"/>
        </w:rPr>
      </w:pPr>
      <w:r w:rsidRPr="00D021EF">
        <w:t xml:space="preserve"> </w:t>
      </w:r>
      <w:r w:rsidRPr="00D021EF">
        <w:rPr>
          <w:shd w:val="clear" w:color="auto" w:fill="FFFFFF"/>
        </w:rPr>
        <w:t> Рентгенологічна картина залежить від фази розвитку запального процесу. В період вираженої клінічної картини хвороби на рентгенограмі виявляють вогнищеві тіні різних розмірів, часто розміщених локалізовано. У випадку сегментарної пневмонії спостерігається гомогенна тінь з чіткими контурами в межах сегменту.</w:t>
      </w:r>
      <w:r w:rsidRPr="00D021EF">
        <w:t xml:space="preserve"> [2]</w:t>
      </w:r>
    </w:p>
    <w:p w14:paraId="5E5F0015" w14:textId="77777777" w:rsidR="009B5E0E" w:rsidRPr="00031D4F" w:rsidRDefault="009B5E0E" w:rsidP="009B5E0E">
      <w:pPr>
        <w:pStyle w:val="affd"/>
      </w:pPr>
      <w:r w:rsidRPr="00D021EF">
        <w:t xml:space="preserve">У стадії захворювання «прилив» на рентгенограмах визначається підсилення легеневого малюнку а також зниження прозорості фону через переповнення кров'ю легеневих судин. Якщо у пацієнта на ренгені зона </w:t>
      </w:r>
      <w:r w:rsidRPr="00D021EF">
        <w:lastRenderedPageBreak/>
        <w:t>ураження менша за одну долю, діагностика змін стає складнішою. Корінь легені яка є ураженою   розширений а також його струткура розмита. При ураженні нижньодольових сегментів спостерігається зниження рухомості куполу діафрагм</w:t>
      </w:r>
      <w:r>
        <w:t>.</w:t>
      </w:r>
      <w:r w:rsidRPr="00D021EF">
        <w:t>[3]</w:t>
      </w:r>
      <w:r w:rsidRPr="00031D4F">
        <w:t xml:space="preserve"> </w:t>
      </w:r>
    </w:p>
    <w:p w14:paraId="7D93132C" w14:textId="107F4B07" w:rsidR="009B5E0E" w:rsidRPr="00FA2708" w:rsidRDefault="009B5E0E" w:rsidP="009B5E0E">
      <w:pPr>
        <w:pStyle w:val="affd"/>
      </w:pPr>
      <w:r w:rsidRPr="00ED5FDC">
        <w:t>У стадії гепатизац</w:t>
      </w:r>
      <w:r w:rsidRPr="0082322A">
        <w:t>i</w:t>
      </w:r>
      <w:r w:rsidRPr="00ED5FDC">
        <w:t>ї є гомогенні інтенсивні затемнення, які за щільністю нагадують ателектаз без зміщення органів середостення у бік ураження. Інтенсивність тіні у напрямку до перифер</w:t>
      </w:r>
      <w:r w:rsidRPr="0082322A">
        <w:t>i</w:t>
      </w:r>
      <w:r w:rsidRPr="00ED5FDC">
        <w:t xml:space="preserve">ї збільшується. При масивній </w:t>
      </w:r>
      <w:bookmarkStart w:id="9" w:name="_Hlk70361869"/>
      <w:bookmarkEnd w:id="6"/>
      <w:r w:rsidRPr="00ED5FDC">
        <w:t>крупозній пневмон</w:t>
      </w:r>
      <w:r w:rsidRPr="0082322A">
        <w:t>i</w:t>
      </w:r>
      <w:r w:rsidRPr="00ED5FDC">
        <w:t xml:space="preserve">ї із залученням цілої долі легені тінь однорідна на всьому протязі. </w:t>
      </w:r>
      <w:r w:rsidRPr="0082322A">
        <w:t>Найбільш частим для крупозної пневмонiї є ураження 2</w:t>
      </w:r>
      <w:r w:rsidR="00077A48" w:rsidRPr="0082322A">
        <w:t>–</w:t>
      </w:r>
      <w:r w:rsidRPr="0082322A">
        <w:t>3 сегментів (70% хворих). 1</w:t>
      </w:r>
      <w:r w:rsidR="00077A48" w:rsidRPr="0082322A">
        <w:t>–</w:t>
      </w:r>
      <w:r w:rsidRPr="0082322A">
        <w:t xml:space="preserve">3 сегменти вражаються тільки у 5% хворих. Пневмонiя правосторонньої локалiзацiї спостерігається у 1,7 разів частіше, ніж лівосторонньої. Ураження ділянок легень уздовж міждольових щілин можна діагностувати тільки рентгенологічно </w:t>
      </w:r>
      <w:r w:rsidR="00FA2708" w:rsidRPr="0082322A">
        <w:t xml:space="preserve">— </w:t>
      </w:r>
      <w:r w:rsidRPr="0082322A">
        <w:t xml:space="preserve"> аускультативні симптоми не виявляються, оскільки фокус розташований дуже глибоко.</w:t>
      </w:r>
      <w:r w:rsidRPr="00B679BC">
        <w:t xml:space="preserve"> </w:t>
      </w:r>
      <w:r w:rsidRPr="0082322A">
        <w:t>[</w:t>
      </w:r>
      <w:r>
        <w:t>3</w:t>
      </w:r>
      <w:r w:rsidRPr="0082322A">
        <w:t>]</w:t>
      </w:r>
    </w:p>
    <w:p w14:paraId="36EC9414" w14:textId="77777777" w:rsidR="002B0208" w:rsidRPr="00AD2A58" w:rsidRDefault="002B0208" w:rsidP="00AD2A58">
      <w:pPr>
        <w:pStyle w:val="affb"/>
      </w:pPr>
      <w:bookmarkStart w:id="10" w:name="_Toc72478620"/>
      <w:bookmarkEnd w:id="7"/>
      <w:bookmarkEnd w:id="9"/>
      <w:r w:rsidRPr="00AD2A58">
        <w:t xml:space="preserve">Опис </w:t>
      </w:r>
      <w:bookmarkEnd w:id="8"/>
      <w:r w:rsidRPr="00AD2A58">
        <w:t>процесу діяльності</w:t>
      </w:r>
      <w:bookmarkEnd w:id="10"/>
    </w:p>
    <w:p w14:paraId="34BF552E" w14:textId="77777777" w:rsidR="00BD625F" w:rsidRPr="0082322A" w:rsidRDefault="00BD625F" w:rsidP="00BD625F">
      <w:pPr>
        <w:pStyle w:val="affd"/>
      </w:pPr>
      <w:bookmarkStart w:id="11" w:name="_Toc291065987"/>
      <w:r w:rsidRPr="0082322A">
        <w:t>Дана робота присвячена аналізу захворювань легень за допомогою рентгенівських знімків.</w:t>
      </w:r>
    </w:p>
    <w:p w14:paraId="2B3399A2" w14:textId="77777777" w:rsidR="00BD625F" w:rsidRPr="0082322A" w:rsidRDefault="00BD625F" w:rsidP="00BD625F">
      <w:pPr>
        <w:pStyle w:val="affd"/>
      </w:pPr>
      <w:r w:rsidRPr="0082322A">
        <w:t>Оскільки це найпоширеніший і доступний спосіб діагностики хвороб легень. З розвитком інформаційних технологій і збільшенням об’ємів інформації постала проблема обробки і аналізу. Оскільки захворювання легень є досить поширеними, а лабораторії в деяких країнах світу не справляються з швидкістю захворюваності – проблема є досить гострою.</w:t>
      </w:r>
    </w:p>
    <w:p w14:paraId="7599A01C" w14:textId="77777777" w:rsidR="00BD625F" w:rsidRPr="0082322A" w:rsidRDefault="00BD625F" w:rsidP="00BD625F">
      <w:pPr>
        <w:pStyle w:val="affd"/>
      </w:pPr>
      <w:r w:rsidRPr="0082322A">
        <w:t xml:space="preserve">Для вирішення її пропонується сервіс розпізнавання пневмонії за рентгенівським знімком.  </w:t>
      </w:r>
    </w:p>
    <w:p w14:paraId="21A03E38" w14:textId="1B15FE41" w:rsidR="00BD625F" w:rsidRDefault="00BD625F" w:rsidP="00BD625F">
      <w:pPr>
        <w:pStyle w:val="affd"/>
      </w:pPr>
      <w:r w:rsidRPr="0082322A">
        <w:t>Раніше до створення даного сервісу знімки міг аналізувати лише</w:t>
      </w:r>
      <w:r>
        <w:t xml:space="preserve"> </w:t>
      </w:r>
      <w:r w:rsidRPr="0082322A">
        <w:t xml:space="preserve">експерт – лікар рентгенолог, за рядом ознак він робив висновки щодо захворювання. З появою даного сервісу аналіз може зробити і людина без медичної освіти, для отримання результату потрібно завантажити знімок у </w:t>
      </w:r>
      <w:r w:rsidRPr="0082322A">
        <w:lastRenderedPageBreak/>
        <w:t>систему і алгоритм дасть відповідь. Дане програмне забезпечення може використовуватись експертом для першого аналізу зображення, а бо при великих навантаженнях на систему охорони здоров’я для повноцінного автоматизованого аналізу, та збору статистики про захворюваність. Це пришвидшить процес лікування та діагности захворювання.</w:t>
      </w:r>
    </w:p>
    <w:p w14:paraId="4D095986" w14:textId="77777777" w:rsidR="0017788C" w:rsidRPr="0082322A" w:rsidRDefault="0017788C" w:rsidP="0017788C">
      <w:pPr>
        <w:ind w:firstLine="851"/>
        <w:rPr>
          <w:sz w:val="28"/>
          <w:szCs w:val="28"/>
        </w:rPr>
      </w:pPr>
      <w:r w:rsidRPr="0082322A">
        <w:rPr>
          <w:sz w:val="28"/>
          <w:szCs w:val="28"/>
        </w:rPr>
        <w:t xml:space="preserve">Завдяки розробленій системі процес аналізу спроститься і не потребуватиме кваліфікованого лікаря, користувач лише має мати базові знання використання комп’ютера. Це допоможе провезти первинний аналіз перед заключенням лікаря, без участі самого лікаря. </w:t>
      </w:r>
    </w:p>
    <w:p w14:paraId="7ABC3D39" w14:textId="77777777" w:rsidR="0017788C" w:rsidRPr="0082322A" w:rsidRDefault="0017788C" w:rsidP="0017788C">
      <w:pPr>
        <w:ind w:firstLine="851"/>
        <w:rPr>
          <w:sz w:val="28"/>
          <w:szCs w:val="28"/>
        </w:rPr>
      </w:pPr>
      <w:r w:rsidRPr="0082322A">
        <w:rPr>
          <w:sz w:val="28"/>
          <w:szCs w:val="28"/>
        </w:rPr>
        <w:t>Така система може бути корисна якщо наприклад в лікарні немає лікаря рентгенолога і він може працювати лише декілька днів на тиждень, або на декілька тижнів. Проведення рентгенів не буде призупинятися при відсутності фахівця, а також коли лікар розпочне діяльність, він одразу зможе бачити які знімки з наявними змінами і зможе їх дослідити першочергово.</w:t>
      </w:r>
    </w:p>
    <w:p w14:paraId="35C7CCD2" w14:textId="6E181A37" w:rsidR="0017788C" w:rsidRPr="0017788C" w:rsidRDefault="0017788C" w:rsidP="0017788C">
      <w:pPr>
        <w:ind w:firstLine="851"/>
        <w:rPr>
          <w:sz w:val="28"/>
          <w:szCs w:val="28"/>
        </w:rPr>
      </w:pPr>
      <w:r w:rsidRPr="0082322A">
        <w:rPr>
          <w:sz w:val="28"/>
          <w:szCs w:val="28"/>
        </w:rPr>
        <w:t>Або така система може бути корисною якщо існує велике навантаження на лікарню, або на систему охорони здоров’я, пацієнти знімки яких система визначила як хворих, можуть бути оглянуті першочергово.</w:t>
      </w:r>
    </w:p>
    <w:p w14:paraId="7C918A33" w14:textId="77777777" w:rsidR="002B0208" w:rsidRPr="006A7BE8" w:rsidRDefault="002B0208" w:rsidP="002B0208">
      <w:pPr>
        <w:pStyle w:val="3"/>
        <w:rPr>
          <w:b/>
          <w:lang w:val="ru-RU"/>
        </w:rPr>
      </w:pPr>
      <w:bookmarkStart w:id="12" w:name="_Toc72478621"/>
      <w:r w:rsidRPr="006A7BE8">
        <w:rPr>
          <w:b/>
        </w:rPr>
        <w:t>Опис функціональної моделі</w:t>
      </w:r>
      <w:bookmarkEnd w:id="11"/>
      <w:bookmarkEnd w:id="12"/>
    </w:p>
    <w:p w14:paraId="0D11BE97" w14:textId="77777777" w:rsidR="009F12C3" w:rsidRPr="0061448C" w:rsidRDefault="009F12C3" w:rsidP="0061448C">
      <w:pPr>
        <w:pStyle w:val="affd"/>
      </w:pPr>
      <w:bookmarkStart w:id="13" w:name="_Toc291065988"/>
      <w:r w:rsidRPr="0061448C">
        <w:t>Спроектуємо функціональну модель системи, опишемо дійових акторів системи і дії, які вони можуть виконувати з системою.</w:t>
      </w:r>
    </w:p>
    <w:p w14:paraId="7CC9639E" w14:textId="77777777" w:rsidR="009F12C3" w:rsidRPr="0061448C" w:rsidRDefault="009F12C3" w:rsidP="0061448C">
      <w:pPr>
        <w:pStyle w:val="affd"/>
      </w:pPr>
      <w:r w:rsidRPr="0061448C">
        <w:t>У системі аналізу рентгенівських знімків є один актор – користувач, який проводить аналіз зображення.</w:t>
      </w:r>
    </w:p>
    <w:p w14:paraId="54FFB083" w14:textId="24D18CD0" w:rsidR="009F12C3" w:rsidRPr="0061448C" w:rsidRDefault="009F12C3" w:rsidP="0061448C">
      <w:pPr>
        <w:pStyle w:val="affd"/>
      </w:pPr>
      <w:r w:rsidRPr="0061448C">
        <w:t>Користувач може проводити аналіз рентгенівського знімку, та  переглядати збережені результати, а також логінитись і створювати акаунт, переглядати свій в акаунт.</w:t>
      </w:r>
    </w:p>
    <w:p w14:paraId="112B9B94" w14:textId="66C609C7" w:rsidR="005E6040" w:rsidRPr="0082322A" w:rsidRDefault="005E6040" w:rsidP="0061448C">
      <w:pPr>
        <w:pStyle w:val="affd"/>
      </w:pPr>
      <w:r w:rsidRPr="0061448C">
        <w:t>Розглянемо дії, які може виконати користувач системи, представленні на схемі варіантів використання</w:t>
      </w:r>
      <w:r w:rsidR="0067475D">
        <w:t>, наявній в графічному матеріалі</w:t>
      </w:r>
      <w:r w:rsidRPr="0082322A">
        <w:t>.</w:t>
      </w:r>
    </w:p>
    <w:p w14:paraId="50FC42AC" w14:textId="77777777" w:rsidR="005E6040" w:rsidRPr="0082322A" w:rsidRDefault="005E6040" w:rsidP="0061448C">
      <w:pPr>
        <w:pStyle w:val="affd"/>
      </w:pPr>
      <w:bookmarkStart w:id="14" w:name="_Hlk70362083"/>
      <w:r w:rsidRPr="0082322A">
        <w:lastRenderedPageBreak/>
        <w:t>Користувач в системі може:</w:t>
      </w:r>
    </w:p>
    <w:p w14:paraId="7896AC61" w14:textId="77777777" w:rsidR="005E6040" w:rsidRPr="0082322A" w:rsidRDefault="005E6040" w:rsidP="0061448C">
      <w:pPr>
        <w:pStyle w:val="affd"/>
      </w:pPr>
      <w:r w:rsidRPr="0082322A">
        <w:t>- авторизуватися: користувач може зайти в існуючий аккаунт за допомогою логіну і паролю. Якщо користувач не має акаунта ,він може його створити, ввівши адресу електронної пошти, ім’я користувача, і пароль. Без авторизації користувач не матиме змоги проводити аналіз зображення і переглядати збережені результати.</w:t>
      </w:r>
    </w:p>
    <w:p w14:paraId="475FF4A8" w14:textId="7F2DDBC8" w:rsidR="005E6040" w:rsidRPr="0082322A" w:rsidRDefault="005E6040" w:rsidP="0061448C">
      <w:pPr>
        <w:pStyle w:val="affd"/>
      </w:pPr>
      <w:r w:rsidRPr="0082322A">
        <w:t xml:space="preserve">- </w:t>
      </w:r>
      <w:r w:rsidR="00FA2708">
        <w:t xml:space="preserve"> </w:t>
      </w:r>
      <w:r w:rsidRPr="0082322A">
        <w:t>переглянути свій профіль: користувач має змогу переглянути профіль, дані які використовувались при реєстрації.</w:t>
      </w:r>
    </w:p>
    <w:p w14:paraId="4739AEC4" w14:textId="037A2018" w:rsidR="005E6040" w:rsidRPr="0082322A" w:rsidRDefault="005E6040" w:rsidP="0061448C">
      <w:pPr>
        <w:pStyle w:val="affd"/>
      </w:pPr>
      <w:r w:rsidRPr="0082322A">
        <w:t>-</w:t>
      </w:r>
      <w:r w:rsidR="00FA2708">
        <w:t xml:space="preserve"> </w:t>
      </w:r>
      <w:r w:rsidRPr="0082322A">
        <w:t>провести аналіз зображення: користувач може завантажити зображення з файлової системи в дозволеному форматі, відправити дані для аналізу, та отримати розгорнутий результат аналізу.</w:t>
      </w:r>
    </w:p>
    <w:p w14:paraId="1613D052" w14:textId="7989358E" w:rsidR="005E6040" w:rsidRPr="0082322A" w:rsidRDefault="005E6040" w:rsidP="0061448C">
      <w:pPr>
        <w:pStyle w:val="affd"/>
      </w:pPr>
      <w:r w:rsidRPr="0082322A">
        <w:t>- продивитись історію досліджень: користувач має можливість передивитись історію досліджень, які він проводив у системі.</w:t>
      </w:r>
      <w:bookmarkEnd w:id="14"/>
    </w:p>
    <w:p w14:paraId="35F76A69" w14:textId="7A8FF6AA" w:rsidR="002B0208" w:rsidRPr="00FB08FF" w:rsidRDefault="002B0208" w:rsidP="005E6040">
      <w:pPr>
        <w:pStyle w:val="aff9"/>
        <w:rPr>
          <w:lang w:val="ru-RU"/>
        </w:rPr>
      </w:pPr>
      <w:bookmarkStart w:id="15" w:name="_Toc72478622"/>
      <w:r w:rsidRPr="00FB08FF">
        <w:t xml:space="preserve">Огляд </w:t>
      </w:r>
      <w:bookmarkEnd w:id="13"/>
      <w:r w:rsidRPr="00FB08FF">
        <w:t>наявних аналогів</w:t>
      </w:r>
      <w:bookmarkEnd w:id="15"/>
    </w:p>
    <w:p w14:paraId="2E7111F5" w14:textId="77777777" w:rsidR="00B34FB0" w:rsidRPr="0061448C" w:rsidRDefault="00B34FB0" w:rsidP="0061448C">
      <w:pPr>
        <w:pStyle w:val="affd"/>
      </w:pPr>
      <w:bookmarkStart w:id="16" w:name="_Toc291065989"/>
      <w:r w:rsidRPr="0061448C">
        <w:t>В ході проведеного аналізу не було знайдено аналогів програмного забезпечення з представленою функціональністю, але можна порівняти різні підходи розв’язання даної задачі.</w:t>
      </w:r>
    </w:p>
    <w:p w14:paraId="42CAA138" w14:textId="00EE523C" w:rsidR="00B34FB0" w:rsidRPr="0061448C" w:rsidRDefault="00B34FB0" w:rsidP="00E41167">
      <w:pPr>
        <w:pStyle w:val="affd"/>
        <w:numPr>
          <w:ilvl w:val="0"/>
          <w:numId w:val="24"/>
        </w:numPr>
      </w:pPr>
      <w:r w:rsidRPr="0061448C">
        <w:t>В роботі розглядається два методи для визначення пневмотораксу за рентгенівськими знімками.</w:t>
      </w:r>
    </w:p>
    <w:p w14:paraId="7297CA8A" w14:textId="6015FA37" w:rsidR="00B34FB0" w:rsidRPr="0061448C" w:rsidRDefault="00B34FB0" w:rsidP="00E41167">
      <w:pPr>
        <w:pStyle w:val="affd"/>
        <w:ind w:left="1069" w:firstLine="0"/>
      </w:pPr>
      <w:r w:rsidRPr="0061448C">
        <w:t>Перший метод ,що розглядається метод опорних векторів. Риси відокремлюються за допомогою Локального бінарного шаблону.</w:t>
      </w:r>
      <w:r w:rsidR="0085462C" w:rsidRPr="0061448C">
        <w:t xml:space="preserve"> </w:t>
      </w:r>
      <w:r w:rsidRPr="0061448C">
        <w:t>Класифікація рентгенівських зображень  визначається Методом опорних векторів. </w:t>
      </w:r>
    </w:p>
    <w:p w14:paraId="4442113C" w14:textId="77777777" w:rsidR="00B34FB0" w:rsidRPr="0061448C" w:rsidRDefault="00B34FB0" w:rsidP="00E41167">
      <w:pPr>
        <w:pStyle w:val="affd"/>
        <w:ind w:left="1069" w:firstLine="0"/>
      </w:pPr>
      <w:r w:rsidRPr="0061448C">
        <w:t xml:space="preserve">Другий метод досліджений в роботі оснований на сегментації по інтенсивності досліджуваного зображення. Для сегментації аномальних областей видаляється фон та шуми, границі ребер визначаються за допомогою оператора Собеля. Розглядається два </w:t>
      </w:r>
      <w:r w:rsidRPr="0061448C">
        <w:lastRenderedPageBreak/>
        <w:t>класи зображень – знімки у яких змін не виявлено і знімки де наявний пневмоторакс.</w:t>
      </w:r>
    </w:p>
    <w:p w14:paraId="359C0370" w14:textId="42737B89" w:rsidR="00B34FB0" w:rsidRPr="0061448C" w:rsidRDefault="00B34FB0" w:rsidP="0061448C">
      <w:pPr>
        <w:pStyle w:val="affd"/>
      </w:pPr>
      <w:r w:rsidRPr="0061448C">
        <w:t>70% знімків легенів (36 нормальних випадків та 22 випадки пневмотораксу) використовувались для фази тренувань, тоді як 30% знімків легенів (16 нормальних випадків та 10 випадків пневмотораксу) використовувались для фази тестування. Проведено 5 випробувань отриманий  із варіацією точності від 76,9% до 88,4%.[4]</w:t>
      </w:r>
    </w:p>
    <w:p w14:paraId="3D3CB4F5" w14:textId="507CDBDA" w:rsidR="00B34FB0" w:rsidRPr="0061448C" w:rsidRDefault="00B34FB0" w:rsidP="00E41167">
      <w:pPr>
        <w:pStyle w:val="affd"/>
        <w:numPr>
          <w:ilvl w:val="0"/>
          <w:numId w:val="24"/>
        </w:numPr>
      </w:pPr>
      <w:r w:rsidRPr="0061448C">
        <w:t>Дослідження проведено групою Індійських учених.  Станом на березень 2011 року Індія є другою за чисельністю населення країною в світі. Більшість населення проживає в сільських районах і не має доступу до медицини, через це частота тестування населення є досить низькою, що призводить до швидкого поширення захворювання COVID-19 на території Індії. Також великою проблемою є те що на 1 000 000 людей лише 3 рентгенологи, що робить майже неможливим дослідження великої кількості знімків.</w:t>
      </w:r>
    </w:p>
    <w:p w14:paraId="5CF6E99A" w14:textId="77777777" w:rsidR="00B34FB0" w:rsidRPr="0061448C" w:rsidRDefault="00B34FB0" w:rsidP="0061448C">
      <w:pPr>
        <w:pStyle w:val="affd"/>
      </w:pPr>
      <w:r w:rsidRPr="0061448C">
        <w:t>Тому групою індійських вчених  була запропонована автоматизована система з розпізнавання пневмонії  , COVID-19 та легень без аномалій за рентгенівськими знімками</w:t>
      </w:r>
    </w:p>
    <w:p w14:paraId="076CA78B" w14:textId="77777777" w:rsidR="00B34FB0" w:rsidRPr="0061448C" w:rsidRDefault="00B34FB0" w:rsidP="0061448C">
      <w:pPr>
        <w:pStyle w:val="affd"/>
      </w:pPr>
      <w:r w:rsidRPr="0061448C">
        <w:t>Розпізнавання виконується за допомогою KE Sieve алгоритму.</w:t>
      </w:r>
    </w:p>
    <w:p w14:paraId="6E6436DE" w14:textId="77777777" w:rsidR="00B34FB0" w:rsidRPr="0061448C" w:rsidRDefault="00B34FB0" w:rsidP="0061448C">
      <w:pPr>
        <w:pStyle w:val="affd"/>
      </w:pPr>
      <w:r w:rsidRPr="0061448C">
        <w:t>Розглядається три класи зображень: зображення без змін, зображення з пневмонією та з COVID-19 .</w:t>
      </w:r>
    </w:p>
    <w:p w14:paraId="1599C568" w14:textId="77777777" w:rsidR="00B34FB0" w:rsidRPr="0061448C" w:rsidRDefault="00B34FB0" w:rsidP="0061448C">
      <w:pPr>
        <w:pStyle w:val="affd"/>
      </w:pPr>
      <w:r w:rsidRPr="0061448C">
        <w:t> Алгоритм KE Sieve є неітераційним і має можливість інкрементально навчатись.</w:t>
      </w:r>
    </w:p>
    <w:p w14:paraId="4736E9D8" w14:textId="2019374F" w:rsidR="00B34FB0" w:rsidRPr="0061448C" w:rsidRDefault="00B34FB0" w:rsidP="0061448C">
      <w:pPr>
        <w:pStyle w:val="affd"/>
      </w:pPr>
      <w:r w:rsidRPr="0061448C">
        <w:t>Для випадків пневмонії отримано точність 99%, для випадку COVID-19 - 100%, для легень без змін 96% [</w:t>
      </w:r>
      <w:r w:rsidR="00077A48">
        <w:t>5</w:t>
      </w:r>
      <w:r w:rsidRPr="0061448C">
        <w:t>]</w:t>
      </w:r>
    </w:p>
    <w:p w14:paraId="20B5CCC0" w14:textId="75555426" w:rsidR="00B34FB0" w:rsidRPr="0082322A" w:rsidRDefault="00B34FB0" w:rsidP="00E41167">
      <w:pPr>
        <w:pStyle w:val="affd"/>
        <w:numPr>
          <w:ilvl w:val="0"/>
          <w:numId w:val="24"/>
        </w:numPr>
      </w:pPr>
      <w:r w:rsidRPr="0061448C">
        <w:t xml:space="preserve">Розробка COVID-GAPS, фреймворку для дослідження COVID-19 за рентгенівськими знімками. Фреймворк базується на капсульних мережах </w:t>
      </w:r>
      <w:r w:rsidR="00FA2708" w:rsidRPr="0082322A">
        <w:t xml:space="preserve">— </w:t>
      </w:r>
      <w:r w:rsidRPr="0061448C">
        <w:t xml:space="preserve"> CapsNet.  Архітектура розпізнавача складається з чотирьох згорткових шарів та трьох капсульних шарів. Вхідними </w:t>
      </w:r>
      <w:r w:rsidRPr="0061448C">
        <w:lastRenderedPageBreak/>
        <w:t>даними є 3D рентгенівські знімки. Розпізнавання виконується за двома класами є COVID-19 чи немає</w:t>
      </w:r>
      <w:r w:rsidRPr="0082322A">
        <w:t>.</w:t>
      </w:r>
    </w:p>
    <w:p w14:paraId="797CADF3" w14:textId="77777777" w:rsidR="00B34FB0" w:rsidRPr="0061448C" w:rsidRDefault="00B34FB0" w:rsidP="0061448C">
      <w:pPr>
        <w:pStyle w:val="affd"/>
      </w:pPr>
      <w:r w:rsidRPr="0061448C">
        <w:t>Для навчання використовувався датасет з чотирма класами зображень: здорові легені, бактеріальна пневмонія, вірусна пневмонія, COVID-19.</w:t>
      </w:r>
    </w:p>
    <w:p w14:paraId="3F2A3911" w14:textId="72623B32" w:rsidR="00B34FB0" w:rsidRPr="0061448C" w:rsidRDefault="00B34FB0" w:rsidP="0061448C">
      <w:pPr>
        <w:pStyle w:val="affd"/>
      </w:pPr>
      <w:r w:rsidRPr="0061448C">
        <w:t>Використовуючи набір даних, запропонований COVID-CAPS досяг точності 95,7%, чутливості 90%, специфічності 95,8% та AUC 0,97. [</w:t>
      </w:r>
      <w:r w:rsidR="00077A48">
        <w:t>6</w:t>
      </w:r>
      <w:r w:rsidRPr="0061448C">
        <w:t>]</w:t>
      </w:r>
    </w:p>
    <w:p w14:paraId="51DC0955" w14:textId="56D32DAE" w:rsidR="00B34FB0" w:rsidRPr="0061448C" w:rsidRDefault="00B34FB0" w:rsidP="00E41167">
      <w:pPr>
        <w:pStyle w:val="affd"/>
        <w:numPr>
          <w:ilvl w:val="0"/>
          <w:numId w:val="24"/>
        </w:numPr>
      </w:pPr>
      <w:r w:rsidRPr="0061448C">
        <w:t>  У роботі за допомогою машинного навчання автоматизують процес виявлення різних захворювань на рентгенівських знімках грудної клітки. Досліджується ефективність сегментації легенів та виключення тіней   для аналізу 2D зімків легень методами глибокого навчальння, щоб допомогти рентгенологам виявити підозрілі зміни та новоутвореня у хворих на рак легенів. Точність розпізнавання отримана 99%. [</w:t>
      </w:r>
      <w:r w:rsidR="00077A48">
        <w:t>7</w:t>
      </w:r>
      <w:r w:rsidRPr="0061448C">
        <w:t>]</w:t>
      </w:r>
    </w:p>
    <w:p w14:paraId="015ED8A6" w14:textId="0D9F0275" w:rsidR="00B34FB0" w:rsidRPr="0061448C" w:rsidRDefault="00B34FB0" w:rsidP="0061448C">
      <w:pPr>
        <w:pStyle w:val="affd"/>
      </w:pPr>
      <w:r w:rsidRPr="0061448C">
        <w:t>Отже, після проведеного аналізу аналогів можемо дійти висновку, що існує багато наукових робіт, досліджень в галузі розпізнавання захворювань за рентгенівськими знімками,</w:t>
      </w:r>
      <w:r w:rsidR="00FA2708">
        <w:t xml:space="preserve"> </w:t>
      </w:r>
      <w:r w:rsidRPr="0061448C">
        <w:t>і результати отримані дуже хороші, але не існує якогось додатку який міг би використовуватися лікарями для аналізу , отже потрібно розробити систему, яка дозволить зробити аналіз знімку хворого і зробити висновок про наявність або відсутність змін у легенях.</w:t>
      </w:r>
    </w:p>
    <w:p w14:paraId="4F5F856D" w14:textId="77777777" w:rsidR="002B0208" w:rsidRPr="00992F95" w:rsidRDefault="002B0208" w:rsidP="002B0208">
      <w:pPr>
        <w:pStyle w:val="21"/>
        <w:rPr>
          <w:b/>
          <w:szCs w:val="28"/>
        </w:rPr>
      </w:pPr>
      <w:bookmarkStart w:id="17" w:name="_Toc72478623"/>
      <w:r w:rsidRPr="00992F95">
        <w:rPr>
          <w:b/>
          <w:szCs w:val="28"/>
        </w:rPr>
        <w:t>Постановка задачі</w:t>
      </w:r>
      <w:bookmarkEnd w:id="16"/>
      <w:bookmarkEnd w:id="17"/>
    </w:p>
    <w:p w14:paraId="1E8E97D1" w14:textId="77777777" w:rsidR="002B0208" w:rsidRPr="00992F95" w:rsidRDefault="002B0208" w:rsidP="002B0208">
      <w:pPr>
        <w:pStyle w:val="3"/>
        <w:rPr>
          <w:b/>
          <w:lang w:val="ru-RU"/>
        </w:rPr>
      </w:pPr>
      <w:bookmarkStart w:id="18" w:name="_Toc291065990"/>
      <w:bookmarkStart w:id="19" w:name="_Toc72478624"/>
      <w:r w:rsidRPr="00992F95">
        <w:rPr>
          <w:b/>
        </w:rPr>
        <w:t>Призначення розробки</w:t>
      </w:r>
      <w:bookmarkEnd w:id="18"/>
      <w:bookmarkEnd w:id="19"/>
    </w:p>
    <w:p w14:paraId="5F62F202" w14:textId="072F9531" w:rsidR="002B0208" w:rsidRPr="0061448C" w:rsidRDefault="00422B4F" w:rsidP="0061448C">
      <w:pPr>
        <w:pStyle w:val="affd"/>
      </w:pPr>
      <w:r w:rsidRPr="0061448C">
        <w:t xml:space="preserve">Призначення розробки </w:t>
      </w:r>
      <w:r w:rsidR="00FA2708" w:rsidRPr="0082322A">
        <w:t xml:space="preserve">— </w:t>
      </w:r>
      <w:r w:rsidRPr="0061448C">
        <w:t xml:space="preserve"> розпізнавання пневмонії за рентгенівськими знімками збережених в різних форматах</w:t>
      </w:r>
      <w:r w:rsidR="0061448C">
        <w:t>.</w:t>
      </w:r>
    </w:p>
    <w:p w14:paraId="71EB22B2" w14:textId="77777777" w:rsidR="002B0208" w:rsidRPr="00992F95" w:rsidRDefault="002B0208" w:rsidP="002B0208">
      <w:pPr>
        <w:pStyle w:val="3"/>
        <w:rPr>
          <w:b/>
        </w:rPr>
      </w:pPr>
      <w:bookmarkStart w:id="20" w:name="_Toc291065991"/>
      <w:bookmarkStart w:id="21" w:name="_Toc72478625"/>
      <w:r w:rsidRPr="00992F95">
        <w:rPr>
          <w:b/>
        </w:rPr>
        <w:t xml:space="preserve">Цілі </w:t>
      </w:r>
      <w:bookmarkEnd w:id="20"/>
      <w:r w:rsidRPr="00992F95">
        <w:rPr>
          <w:b/>
        </w:rPr>
        <w:t>та задачі розробки</w:t>
      </w:r>
      <w:bookmarkEnd w:id="21"/>
      <w:r w:rsidRPr="00992F95">
        <w:rPr>
          <w:b/>
        </w:rPr>
        <w:t xml:space="preserve"> </w:t>
      </w:r>
    </w:p>
    <w:p w14:paraId="012DB999" w14:textId="093AC561" w:rsidR="00422B4F" w:rsidRPr="0082322A" w:rsidRDefault="00E41167" w:rsidP="00422B4F">
      <w:pPr>
        <w:pStyle w:val="affd"/>
      </w:pPr>
      <w:r>
        <w:t>Цілями</w:t>
      </w:r>
      <w:r w:rsidR="00422B4F" w:rsidRPr="0082322A">
        <w:t xml:space="preserve"> розробки є полегшення  процесу розпізнавання пневмонії, збільшення точності аналізу при аналізі хворих, надання можливості аналізування даних без участі лікаря.</w:t>
      </w:r>
    </w:p>
    <w:p w14:paraId="5235E006" w14:textId="77777777" w:rsidR="00422B4F" w:rsidRPr="0082322A" w:rsidRDefault="00422B4F" w:rsidP="00422B4F">
      <w:pPr>
        <w:pStyle w:val="affd"/>
      </w:pPr>
      <w:r w:rsidRPr="0082322A">
        <w:lastRenderedPageBreak/>
        <w:t>Для розробки даного програмного забезпечення мають бути вирішені такі проблеми:</w:t>
      </w:r>
    </w:p>
    <w:p w14:paraId="77E01DEB" w14:textId="77777777" w:rsidR="00422B4F" w:rsidRPr="0082322A" w:rsidRDefault="00422B4F" w:rsidP="00422B4F">
      <w:pPr>
        <w:pStyle w:val="affd"/>
        <w:numPr>
          <w:ilvl w:val="0"/>
          <w:numId w:val="13"/>
        </w:numPr>
      </w:pPr>
      <w:r w:rsidRPr="0082322A">
        <w:t>Розробити архітектуру нейронної мережі</w:t>
      </w:r>
    </w:p>
    <w:p w14:paraId="6BE8C092" w14:textId="77777777" w:rsidR="00422B4F" w:rsidRPr="0082322A" w:rsidRDefault="00422B4F" w:rsidP="00422B4F">
      <w:pPr>
        <w:pStyle w:val="affd"/>
        <w:numPr>
          <w:ilvl w:val="0"/>
          <w:numId w:val="13"/>
        </w:numPr>
      </w:pPr>
      <w:r w:rsidRPr="0082322A">
        <w:t>Підтримка можливості зручного перегляду історії зображень</w:t>
      </w:r>
    </w:p>
    <w:p w14:paraId="5B309926" w14:textId="77777777" w:rsidR="00422B4F" w:rsidRPr="0082322A" w:rsidRDefault="00422B4F" w:rsidP="00422B4F">
      <w:pPr>
        <w:pStyle w:val="affd"/>
        <w:numPr>
          <w:ilvl w:val="0"/>
          <w:numId w:val="13"/>
        </w:numPr>
      </w:pPr>
      <w:r w:rsidRPr="0082322A">
        <w:t>Підтримка можливості завантажити зображення для аналізу</w:t>
      </w:r>
    </w:p>
    <w:p w14:paraId="7270273C" w14:textId="77777777" w:rsidR="00422B4F" w:rsidRPr="0082322A" w:rsidRDefault="00422B4F" w:rsidP="00422B4F">
      <w:pPr>
        <w:pStyle w:val="affd"/>
        <w:numPr>
          <w:ilvl w:val="0"/>
          <w:numId w:val="13"/>
        </w:numPr>
      </w:pPr>
      <w:r w:rsidRPr="0082322A">
        <w:t>Виведення результату в зручному і зрозумілому для користувача навіть без медичної освіти форматі.</w:t>
      </w:r>
    </w:p>
    <w:p w14:paraId="539E203B" w14:textId="77777777" w:rsidR="00422B4F" w:rsidRPr="0082322A" w:rsidRDefault="00422B4F" w:rsidP="00422B4F">
      <w:pPr>
        <w:pStyle w:val="affd"/>
        <w:numPr>
          <w:ilvl w:val="0"/>
          <w:numId w:val="13"/>
        </w:numPr>
      </w:pPr>
      <w:r w:rsidRPr="0082322A">
        <w:t>Підтримка аналізу зображень різних розмірів та форматів</w:t>
      </w:r>
    </w:p>
    <w:p w14:paraId="744765F3" w14:textId="77777777" w:rsidR="00422B4F" w:rsidRPr="0082322A" w:rsidRDefault="00422B4F" w:rsidP="00422B4F">
      <w:pPr>
        <w:pStyle w:val="affd"/>
        <w:numPr>
          <w:ilvl w:val="0"/>
          <w:numId w:val="13"/>
        </w:numPr>
      </w:pPr>
      <w:r w:rsidRPr="0082322A">
        <w:t>Виведення результату в зручному і зрозумілому для користувача навіть без медичної освіти форматі.</w:t>
      </w:r>
    </w:p>
    <w:p w14:paraId="721F1868" w14:textId="77777777" w:rsidR="00422B4F" w:rsidRPr="0082322A" w:rsidRDefault="00422B4F" w:rsidP="00422B4F">
      <w:pPr>
        <w:pStyle w:val="affd"/>
        <w:numPr>
          <w:ilvl w:val="0"/>
          <w:numId w:val="13"/>
        </w:numPr>
      </w:pPr>
      <w:r w:rsidRPr="0082322A">
        <w:t>Підтримка можливості ввійти в систему</w:t>
      </w:r>
    </w:p>
    <w:p w14:paraId="2DF834CF" w14:textId="77777777" w:rsidR="00422B4F" w:rsidRPr="00BA265F" w:rsidRDefault="00422B4F" w:rsidP="00422B4F">
      <w:pPr>
        <w:pStyle w:val="affd"/>
        <w:numPr>
          <w:ilvl w:val="0"/>
          <w:numId w:val="13"/>
        </w:numPr>
      </w:pPr>
      <w:r w:rsidRPr="0082322A">
        <w:t>Розробка функціоналу створення акаунту</w:t>
      </w:r>
    </w:p>
    <w:p w14:paraId="260EB9C0" w14:textId="77777777" w:rsidR="00422B4F" w:rsidRPr="00660025" w:rsidRDefault="00422B4F" w:rsidP="00422B4F">
      <w:pPr>
        <w:pStyle w:val="affd"/>
        <w:numPr>
          <w:ilvl w:val="0"/>
          <w:numId w:val="13"/>
        </w:numPr>
      </w:pPr>
      <w:r w:rsidRPr="0082322A">
        <w:t>Зібрати достатньо великий датасет для навчання та тестування роботи нейронної мережі. Датасет має містити достатню кількість прикладів здорових легень і легень зі змінами.</w:t>
      </w:r>
    </w:p>
    <w:p w14:paraId="6B92C35F" w14:textId="0002B9E9" w:rsidR="002B0208" w:rsidRPr="00422B4F" w:rsidRDefault="00422B4F" w:rsidP="00422B4F">
      <w:pPr>
        <w:pStyle w:val="affd"/>
        <w:numPr>
          <w:ilvl w:val="0"/>
          <w:numId w:val="13"/>
        </w:numPr>
      </w:pPr>
      <w:r w:rsidRPr="0082322A">
        <w:t>Навчання нейронної мережі на прикладах</w:t>
      </w:r>
    </w:p>
    <w:p w14:paraId="785E0699" w14:textId="77777777" w:rsidR="002B0208" w:rsidRPr="000F5229" w:rsidRDefault="002B0208" w:rsidP="002B0208">
      <w:pPr>
        <w:pStyle w:val="21"/>
        <w:numPr>
          <w:ilvl w:val="0"/>
          <w:numId w:val="0"/>
        </w:numPr>
        <w:ind w:firstLine="709"/>
        <w:rPr>
          <w:b/>
          <w:szCs w:val="28"/>
        </w:rPr>
      </w:pPr>
      <w:bookmarkStart w:id="22" w:name="_Toc72478626"/>
      <w:bookmarkStart w:id="23" w:name="_Toc236811377"/>
      <w:bookmarkStart w:id="24" w:name="_Toc291670066"/>
      <w:r w:rsidRPr="000F5229">
        <w:rPr>
          <w:b/>
          <w:szCs w:val="28"/>
        </w:rPr>
        <w:t>Висновок до розділу</w:t>
      </w:r>
      <w:bookmarkEnd w:id="22"/>
    </w:p>
    <w:p w14:paraId="1EEC1BBD" w14:textId="77777777" w:rsidR="00E41167" w:rsidRPr="006F3706" w:rsidRDefault="00E41167" w:rsidP="00E41167">
      <w:pPr>
        <w:pStyle w:val="affd"/>
      </w:pPr>
      <w:bookmarkStart w:id="25" w:name="_Hlk70362634"/>
      <w:r w:rsidRPr="0082322A">
        <w:t xml:space="preserve">На даному етапі було описано предметне середовище , досліджені його особливості. Досліджене поняття пневмонії як захворювання, його розповсюдженість і небезпечність для різних категорій населення. Була описана функціональна модель, описані актори, які можуть використовувати систему, були описані дії ,які вони можуть виконувати з системою. Використовуючи  цю інформацію були досліджені можливі підходи для розв’язання такої проблеми та аналоги. В ході проведеного дослідження стало зрозуміло що аналогів подібних до даної системи немає. Отже була досліджена актуальність програмного продукту, сформульовано призначення розробки, і досліджені проблеми, які може вирішувати система. </w:t>
      </w:r>
    </w:p>
    <w:p w14:paraId="32A6BFC4" w14:textId="77777777" w:rsidR="002B0208" w:rsidRDefault="002B0208" w:rsidP="002B0208">
      <w:pPr>
        <w:pStyle w:val="1"/>
        <w:ind w:left="432" w:hanging="432"/>
      </w:pPr>
      <w:bookmarkStart w:id="26" w:name="_Toc72478627"/>
      <w:bookmarkEnd w:id="25"/>
      <w:r>
        <w:lastRenderedPageBreak/>
        <w:t>Інформаційне забезпечення</w:t>
      </w:r>
      <w:bookmarkEnd w:id="23"/>
      <w:bookmarkEnd w:id="24"/>
      <w:bookmarkEnd w:id="26"/>
    </w:p>
    <w:p w14:paraId="4217A290" w14:textId="77777777" w:rsidR="002B0208" w:rsidRPr="00992F95" w:rsidRDefault="002B0208" w:rsidP="002B0208">
      <w:pPr>
        <w:pStyle w:val="21"/>
        <w:rPr>
          <w:b/>
        </w:rPr>
      </w:pPr>
      <w:bookmarkStart w:id="27" w:name="_Toc236811378"/>
      <w:bookmarkStart w:id="28" w:name="_Toc291670067"/>
      <w:bookmarkStart w:id="29" w:name="_Toc72478628"/>
      <w:r w:rsidRPr="00992F95">
        <w:rPr>
          <w:b/>
        </w:rPr>
        <w:t>Вхідні дані</w:t>
      </w:r>
      <w:bookmarkEnd w:id="27"/>
      <w:bookmarkEnd w:id="28"/>
      <w:bookmarkEnd w:id="29"/>
    </w:p>
    <w:p w14:paraId="22FDE8A8" w14:textId="77777777" w:rsidR="005C7A8F" w:rsidRPr="0082322A" w:rsidRDefault="005C7A8F" w:rsidP="005C7A8F">
      <w:pPr>
        <w:pStyle w:val="affd"/>
      </w:pPr>
      <w:bookmarkStart w:id="30" w:name="_Toc236811379"/>
      <w:bookmarkStart w:id="31" w:name="_Toc291670068"/>
      <w:r w:rsidRPr="0082322A">
        <w:t xml:space="preserve">  В системі існує два типи вхідних даних : дані для навчання нейронної мережі, та дані користувача. До першої категорії відноситься датасет з зображеннями  легень з мітками, на якому навчалася нейронна мережа. До другої категорії відносяться данні користувача, які він вносить при реєстрації а саме : ім’я користувача в системі, адреса електронної пошти, пароль для входу в систему.</w:t>
      </w:r>
    </w:p>
    <w:p w14:paraId="01D33938" w14:textId="77777777" w:rsidR="005C7A8F" w:rsidRPr="0082322A" w:rsidRDefault="005C7A8F" w:rsidP="005C7A8F">
      <w:pPr>
        <w:pStyle w:val="affd"/>
      </w:pPr>
      <w:r w:rsidRPr="0082322A">
        <w:t xml:space="preserve">  Опишемо докладніше першу категорію даних.</w:t>
      </w:r>
    </w:p>
    <w:p w14:paraId="1F46D810" w14:textId="77777777" w:rsidR="005C7A8F" w:rsidRPr="0082322A" w:rsidRDefault="005C7A8F" w:rsidP="005C7A8F">
      <w:pPr>
        <w:pStyle w:val="affd"/>
      </w:pPr>
      <w:r w:rsidRPr="0082322A">
        <w:t xml:space="preserve">  Для навчання нейронної мережі потрібен досить великий набір даних, які заздалегідь промарковані. При навчанні нейрона мережа знає до якої категорії відноситься те чи інше зображення.  В даній роботі використовувалось навчання нейронної мережі – з учителем.</w:t>
      </w:r>
    </w:p>
    <w:p w14:paraId="7BDB9290" w14:textId="77777777" w:rsidR="005C7A8F" w:rsidRPr="0082322A" w:rsidRDefault="005C7A8F" w:rsidP="005C7A8F">
      <w:pPr>
        <w:pStyle w:val="affd"/>
      </w:pPr>
      <w:r w:rsidRPr="0082322A">
        <w:t>Проблема збору даних є чи найважливішою при створені класифікатора, оскільки від кількості та якості даних залежить точність роботи нейронної мережі.</w:t>
      </w:r>
    </w:p>
    <w:p w14:paraId="31928A5C" w14:textId="5D653ADC" w:rsidR="005C7A8F" w:rsidRPr="005C7A8F" w:rsidRDefault="005C7A8F" w:rsidP="005C7A8F">
      <w:pPr>
        <w:pStyle w:val="affd"/>
        <w:rPr>
          <w:lang w:val="ru-RU"/>
        </w:rPr>
      </w:pPr>
      <w:r w:rsidRPr="0082322A">
        <w:t>Для тренування нейронної мережі було використано</w:t>
      </w:r>
      <w:r>
        <w:rPr>
          <w:lang w:val="ru-RU"/>
        </w:rPr>
        <w:t>:</w:t>
      </w:r>
    </w:p>
    <w:p w14:paraId="5DD2C290" w14:textId="77777777" w:rsidR="005C7A8F" w:rsidRPr="0082322A" w:rsidRDefault="005C7A8F" w:rsidP="005C7A8F">
      <w:pPr>
        <w:pStyle w:val="affd"/>
        <w:numPr>
          <w:ilvl w:val="0"/>
          <w:numId w:val="15"/>
        </w:numPr>
      </w:pPr>
      <w:r w:rsidRPr="0082322A">
        <w:t>Зображення здорових легень: 1341 приклади</w:t>
      </w:r>
    </w:p>
    <w:p w14:paraId="797EF1AA" w14:textId="77777777" w:rsidR="005C7A8F" w:rsidRPr="0082322A" w:rsidRDefault="005C7A8F" w:rsidP="005C7A8F">
      <w:pPr>
        <w:pStyle w:val="affd"/>
        <w:numPr>
          <w:ilvl w:val="0"/>
          <w:numId w:val="15"/>
        </w:numPr>
      </w:pPr>
      <w:r w:rsidRPr="0082322A">
        <w:t>Зображення легень з пневмонією: 3875 приклади</w:t>
      </w:r>
    </w:p>
    <w:p w14:paraId="160A016B" w14:textId="77777777" w:rsidR="005C7A8F" w:rsidRPr="0082322A" w:rsidRDefault="005C7A8F" w:rsidP="005C7A8F">
      <w:pPr>
        <w:pStyle w:val="affd"/>
      </w:pPr>
      <w:r w:rsidRPr="0082322A">
        <w:t>Для валідаційного датасету було використано:</w:t>
      </w:r>
    </w:p>
    <w:p w14:paraId="18E526B0" w14:textId="77777777" w:rsidR="005C7A8F" w:rsidRPr="0082322A" w:rsidRDefault="005C7A8F" w:rsidP="005C7A8F">
      <w:pPr>
        <w:pStyle w:val="affd"/>
        <w:numPr>
          <w:ilvl w:val="0"/>
          <w:numId w:val="16"/>
        </w:numPr>
      </w:pPr>
      <w:r w:rsidRPr="0082322A">
        <w:t>Зображення здорових легень: 8 прикладів</w:t>
      </w:r>
    </w:p>
    <w:p w14:paraId="2A09E5FC" w14:textId="77777777" w:rsidR="005C7A8F" w:rsidRPr="0082322A" w:rsidRDefault="005C7A8F" w:rsidP="005C7A8F">
      <w:pPr>
        <w:pStyle w:val="affd"/>
        <w:numPr>
          <w:ilvl w:val="0"/>
          <w:numId w:val="16"/>
        </w:numPr>
      </w:pPr>
      <w:r w:rsidRPr="0082322A">
        <w:t>Зображення легень з пневмонією: 8 прикладів</w:t>
      </w:r>
    </w:p>
    <w:p w14:paraId="58C8C94A" w14:textId="77777777" w:rsidR="005C7A8F" w:rsidRPr="0082322A" w:rsidRDefault="005C7A8F" w:rsidP="005C7A8F">
      <w:pPr>
        <w:pStyle w:val="affd"/>
      </w:pPr>
      <w:r w:rsidRPr="0082322A">
        <w:t xml:space="preserve">      Вибірка включає в себе достатньо багато прикладів для навчання з обох категорій, але прикладів пневмонії значно більше, що робить датасет незбалансованим, при навчанні нейронної мережі це було враховано. Набір даних містить багато зображень різної якості та розмірів, це допоможе отримати точні результати класифікатора при роботі з даними різної якості кінцевого користувача.</w:t>
      </w:r>
    </w:p>
    <w:p w14:paraId="64EC51C7" w14:textId="77777777" w:rsidR="002B0208" w:rsidRPr="00992F95" w:rsidRDefault="002B0208" w:rsidP="002B0208">
      <w:pPr>
        <w:pStyle w:val="21"/>
        <w:spacing w:before="480"/>
        <w:rPr>
          <w:b/>
        </w:rPr>
      </w:pPr>
      <w:bookmarkStart w:id="32" w:name="_Toc72478629"/>
      <w:r w:rsidRPr="00992F95">
        <w:rPr>
          <w:b/>
        </w:rPr>
        <w:lastRenderedPageBreak/>
        <w:t>Вихідні дані</w:t>
      </w:r>
      <w:bookmarkEnd w:id="30"/>
      <w:bookmarkEnd w:id="31"/>
      <w:bookmarkEnd w:id="32"/>
    </w:p>
    <w:p w14:paraId="310FA4CE" w14:textId="77777777" w:rsidR="00122DE4" w:rsidRPr="0082322A" w:rsidRDefault="00122DE4" w:rsidP="00122DE4">
      <w:pPr>
        <w:pStyle w:val="affd"/>
      </w:pPr>
      <w:bookmarkStart w:id="33" w:name="_Toc291670069"/>
      <w:bookmarkStart w:id="34" w:name="_Toc236811380"/>
      <w:r w:rsidRPr="0082322A">
        <w:t>Вихідними даними є об’єкт, що містить значення ймовірності з якою зображення належить до того чи іншого класу.</w:t>
      </w:r>
    </w:p>
    <w:p w14:paraId="4032397E" w14:textId="529C1E84" w:rsidR="00122DE4" w:rsidRPr="00122DE4" w:rsidRDefault="00122DE4" w:rsidP="00122DE4">
      <w:pPr>
        <w:pStyle w:val="affd"/>
      </w:pPr>
      <w:r w:rsidRPr="0082322A">
        <w:t>Такий формат дозволяє оцінити з якою ймовірністю пацієнт має пневмонію.</w:t>
      </w:r>
      <w:r w:rsidRPr="00122DE4">
        <w:t xml:space="preserve"> </w:t>
      </w:r>
      <w:r w:rsidRPr="00266632">
        <w:t>На</w:t>
      </w:r>
      <w:r>
        <w:t xml:space="preserve"> базі цієї ймовірності складається картка результатів аналізу. Там користувач може дізнатися відомості про аналізоване зображення, а саме: ймовірність що пацієнт має пневмонію, статус стадії захворювання, загальні висновки, і висновок щодо наявності пневмонії.</w:t>
      </w:r>
    </w:p>
    <w:p w14:paraId="25B265C6" w14:textId="77777777" w:rsidR="002B0208" w:rsidRPr="00992F95" w:rsidRDefault="002B0208" w:rsidP="002B0208">
      <w:pPr>
        <w:pStyle w:val="21"/>
        <w:rPr>
          <w:b/>
        </w:rPr>
      </w:pPr>
      <w:bookmarkStart w:id="35" w:name="_Toc72478630"/>
      <w:r w:rsidRPr="00992F95">
        <w:rPr>
          <w:b/>
        </w:rPr>
        <w:t>Опис структури бази даних</w:t>
      </w:r>
      <w:bookmarkEnd w:id="33"/>
      <w:bookmarkEnd w:id="35"/>
    </w:p>
    <w:p w14:paraId="2045B05D" w14:textId="2C59D919" w:rsidR="00266632" w:rsidRPr="0082322A" w:rsidRDefault="00266632" w:rsidP="00266632">
      <w:pPr>
        <w:pStyle w:val="afe"/>
        <w:ind w:left="0" w:firstLine="851"/>
        <w:rPr>
          <w:sz w:val="28"/>
          <w:szCs w:val="28"/>
        </w:rPr>
      </w:pPr>
      <w:bookmarkStart w:id="36" w:name="_Toc291670070"/>
      <w:bookmarkStart w:id="37" w:name="_Toc70175752"/>
      <w:bookmarkStart w:id="38" w:name="_Toc236811381"/>
      <w:bookmarkStart w:id="39" w:name="_Toc303778138"/>
      <w:bookmarkStart w:id="40" w:name="_Toc236811387"/>
      <w:bookmarkEnd w:id="34"/>
      <w:r w:rsidRPr="0082322A">
        <w:rPr>
          <w:sz w:val="28"/>
          <w:szCs w:val="28"/>
        </w:rPr>
        <w:t>Розглянемо структуру бази даних. База даних містить такі таблиці:</w:t>
      </w:r>
    </w:p>
    <w:p w14:paraId="2C8B9D01" w14:textId="77777777" w:rsidR="00266632" w:rsidRPr="0082322A" w:rsidRDefault="00266632" w:rsidP="00266632">
      <w:pPr>
        <w:pStyle w:val="afe"/>
        <w:numPr>
          <w:ilvl w:val="0"/>
          <w:numId w:val="14"/>
        </w:numPr>
        <w:spacing w:after="160"/>
        <w:ind w:left="0" w:firstLine="851"/>
        <w:contextualSpacing/>
        <w:jc w:val="left"/>
        <w:rPr>
          <w:sz w:val="28"/>
          <w:szCs w:val="28"/>
        </w:rPr>
      </w:pPr>
      <w:r w:rsidRPr="0082322A">
        <w:rPr>
          <w:sz w:val="28"/>
          <w:szCs w:val="28"/>
          <w:lang w:val="en-US"/>
        </w:rPr>
        <w:t>Images</w:t>
      </w:r>
      <w:r w:rsidRPr="0082322A">
        <w:rPr>
          <w:sz w:val="28"/>
          <w:szCs w:val="28"/>
        </w:rPr>
        <w:t>: таблиця містить результати аналізу зображення.</w:t>
      </w:r>
    </w:p>
    <w:p w14:paraId="0312F234" w14:textId="77777777" w:rsidR="00266632" w:rsidRPr="0082322A" w:rsidRDefault="00266632" w:rsidP="00266632">
      <w:pPr>
        <w:pStyle w:val="afe"/>
        <w:numPr>
          <w:ilvl w:val="0"/>
          <w:numId w:val="14"/>
        </w:numPr>
        <w:spacing w:after="160"/>
        <w:ind w:left="0" w:firstLine="851"/>
        <w:contextualSpacing/>
        <w:jc w:val="left"/>
        <w:rPr>
          <w:sz w:val="28"/>
          <w:szCs w:val="28"/>
        </w:rPr>
      </w:pPr>
      <w:r w:rsidRPr="0082322A">
        <w:rPr>
          <w:sz w:val="28"/>
          <w:szCs w:val="28"/>
          <w:lang w:val="en-US"/>
        </w:rPr>
        <w:t>User</w:t>
      </w:r>
      <w:r w:rsidRPr="0082322A">
        <w:rPr>
          <w:sz w:val="28"/>
          <w:szCs w:val="28"/>
        </w:rPr>
        <w:t>: таблиця містить дані користувача.</w:t>
      </w:r>
    </w:p>
    <w:p w14:paraId="08E26945" w14:textId="77777777" w:rsidR="00266632" w:rsidRPr="008B004C" w:rsidRDefault="00266632" w:rsidP="00266632">
      <w:pPr>
        <w:ind w:firstLine="851"/>
        <w:rPr>
          <w:sz w:val="28"/>
          <w:szCs w:val="28"/>
        </w:rPr>
      </w:pPr>
      <w:r w:rsidRPr="0082322A">
        <w:rPr>
          <w:sz w:val="28"/>
          <w:szCs w:val="28"/>
        </w:rPr>
        <w:t>Опишемо структуру таблиц</w:t>
      </w:r>
      <w:r>
        <w:rPr>
          <w:sz w:val="28"/>
          <w:szCs w:val="28"/>
        </w:rPr>
        <w:t xml:space="preserve">і </w:t>
      </w:r>
      <w:r w:rsidRPr="0082322A">
        <w:rPr>
          <w:sz w:val="28"/>
          <w:szCs w:val="28"/>
          <w:lang w:val="en-US"/>
        </w:rPr>
        <w:t>Images</w:t>
      </w:r>
      <w:r w:rsidRPr="005C45AB">
        <w:rPr>
          <w:sz w:val="28"/>
          <w:szCs w:val="28"/>
          <w:lang w:val="ru-RU"/>
        </w:rPr>
        <w:t xml:space="preserve">, </w:t>
      </w:r>
      <w:r>
        <w:rPr>
          <w:sz w:val="28"/>
          <w:szCs w:val="28"/>
          <w:lang w:val="ru-RU"/>
        </w:rPr>
        <w:t>наведено в таблиц</w:t>
      </w:r>
      <w:r>
        <w:rPr>
          <w:sz w:val="28"/>
          <w:szCs w:val="28"/>
        </w:rPr>
        <w:t>і 2.1.</w:t>
      </w:r>
    </w:p>
    <w:p w14:paraId="70ED2E45" w14:textId="77777777" w:rsidR="00266632" w:rsidRPr="0082322A" w:rsidRDefault="00266632" w:rsidP="00266632">
      <w:pPr>
        <w:ind w:firstLine="851"/>
        <w:rPr>
          <w:sz w:val="28"/>
          <w:szCs w:val="28"/>
        </w:rPr>
      </w:pPr>
      <w:r w:rsidRPr="0082322A">
        <w:rPr>
          <w:sz w:val="28"/>
          <w:szCs w:val="28"/>
        </w:rPr>
        <w:t xml:space="preserve">Таблиця 2.1 – Опис таблиці </w:t>
      </w:r>
      <w:r w:rsidRPr="0082322A">
        <w:rPr>
          <w:sz w:val="28"/>
          <w:szCs w:val="28"/>
          <w:lang w:val="en-US"/>
        </w:rPr>
        <w:t>Images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266632" w:rsidRPr="0082322A" w14:paraId="6597CF33" w14:textId="77777777" w:rsidTr="00733211">
        <w:tc>
          <w:tcPr>
            <w:tcW w:w="2336" w:type="dxa"/>
            <w:shd w:val="clear" w:color="auto" w:fill="auto"/>
          </w:tcPr>
          <w:p w14:paraId="5614F25C" w14:textId="77777777" w:rsidR="00266632" w:rsidRPr="00733211" w:rsidRDefault="00266632" w:rsidP="00E06B2D">
            <w:pPr>
              <w:rPr>
                <w:sz w:val="28"/>
                <w:szCs w:val="28"/>
              </w:rPr>
            </w:pPr>
            <w:r w:rsidRPr="00733211">
              <w:rPr>
                <w:sz w:val="28"/>
                <w:szCs w:val="28"/>
              </w:rPr>
              <w:t>Назва поля</w:t>
            </w:r>
          </w:p>
        </w:tc>
        <w:tc>
          <w:tcPr>
            <w:tcW w:w="2336" w:type="dxa"/>
            <w:shd w:val="clear" w:color="auto" w:fill="auto"/>
          </w:tcPr>
          <w:p w14:paraId="7CA2944D" w14:textId="77777777" w:rsidR="00266632" w:rsidRPr="00733211" w:rsidRDefault="00266632" w:rsidP="00E06B2D">
            <w:pPr>
              <w:rPr>
                <w:sz w:val="28"/>
                <w:szCs w:val="28"/>
              </w:rPr>
            </w:pPr>
            <w:r w:rsidRPr="00733211">
              <w:rPr>
                <w:sz w:val="28"/>
                <w:szCs w:val="28"/>
              </w:rPr>
              <w:t>Тип даних</w:t>
            </w:r>
          </w:p>
        </w:tc>
        <w:tc>
          <w:tcPr>
            <w:tcW w:w="2336" w:type="dxa"/>
            <w:shd w:val="clear" w:color="auto" w:fill="auto"/>
          </w:tcPr>
          <w:p w14:paraId="042048DC" w14:textId="77777777" w:rsidR="00266632" w:rsidRPr="00733211" w:rsidRDefault="00266632" w:rsidP="00E06B2D">
            <w:pPr>
              <w:rPr>
                <w:sz w:val="28"/>
                <w:szCs w:val="28"/>
              </w:rPr>
            </w:pPr>
            <w:r w:rsidRPr="00733211">
              <w:rPr>
                <w:sz w:val="28"/>
                <w:szCs w:val="28"/>
              </w:rPr>
              <w:t>Опис</w:t>
            </w:r>
          </w:p>
        </w:tc>
      </w:tr>
      <w:tr w:rsidR="00266632" w:rsidRPr="0082322A" w14:paraId="63E6D24E" w14:textId="77777777" w:rsidTr="00733211">
        <w:tc>
          <w:tcPr>
            <w:tcW w:w="2336" w:type="dxa"/>
            <w:shd w:val="clear" w:color="auto" w:fill="auto"/>
          </w:tcPr>
          <w:p w14:paraId="0BF4C8F9" w14:textId="77777777" w:rsidR="00266632" w:rsidRPr="00733211" w:rsidRDefault="00266632" w:rsidP="00E06B2D">
            <w:pPr>
              <w:rPr>
                <w:sz w:val="28"/>
                <w:szCs w:val="28"/>
                <w:lang w:val="en-US"/>
              </w:rPr>
            </w:pPr>
            <w:r w:rsidRPr="00733211">
              <w:rPr>
                <w:sz w:val="28"/>
                <w:szCs w:val="28"/>
                <w:lang w:val="en-US"/>
              </w:rPr>
              <w:t xml:space="preserve">Id </w:t>
            </w:r>
          </w:p>
        </w:tc>
        <w:tc>
          <w:tcPr>
            <w:tcW w:w="2336" w:type="dxa"/>
            <w:shd w:val="clear" w:color="auto" w:fill="auto"/>
          </w:tcPr>
          <w:p w14:paraId="48CEAC15" w14:textId="77777777" w:rsidR="00266632" w:rsidRPr="00733211" w:rsidRDefault="00266632" w:rsidP="00E06B2D">
            <w:pPr>
              <w:rPr>
                <w:sz w:val="28"/>
                <w:szCs w:val="28"/>
                <w:lang w:val="en-US"/>
              </w:rPr>
            </w:pPr>
            <w:r w:rsidRPr="00733211">
              <w:rPr>
                <w:sz w:val="28"/>
                <w:szCs w:val="28"/>
                <w:lang w:val="en-US"/>
              </w:rPr>
              <w:t>INTEGER</w:t>
            </w:r>
          </w:p>
        </w:tc>
        <w:tc>
          <w:tcPr>
            <w:tcW w:w="2336" w:type="dxa"/>
            <w:shd w:val="clear" w:color="auto" w:fill="auto"/>
          </w:tcPr>
          <w:p w14:paraId="3BAC813D" w14:textId="77777777" w:rsidR="00266632" w:rsidRPr="00733211" w:rsidRDefault="00266632" w:rsidP="00E06B2D">
            <w:pPr>
              <w:rPr>
                <w:sz w:val="28"/>
                <w:szCs w:val="28"/>
              </w:rPr>
            </w:pPr>
            <w:r w:rsidRPr="00733211">
              <w:rPr>
                <w:sz w:val="28"/>
                <w:szCs w:val="28"/>
              </w:rPr>
              <w:t xml:space="preserve">Унікальний </w:t>
            </w:r>
            <w:r w:rsidRPr="00733211">
              <w:rPr>
                <w:sz w:val="28"/>
                <w:szCs w:val="28"/>
                <w:lang w:val="en-US"/>
              </w:rPr>
              <w:t>Id</w:t>
            </w:r>
            <w:r w:rsidRPr="00733211">
              <w:rPr>
                <w:sz w:val="28"/>
                <w:szCs w:val="28"/>
              </w:rPr>
              <w:t xml:space="preserve"> запису, первинний ключ в таблиці</w:t>
            </w:r>
          </w:p>
        </w:tc>
      </w:tr>
      <w:tr w:rsidR="00266632" w:rsidRPr="0082322A" w14:paraId="710882E4" w14:textId="77777777" w:rsidTr="00733211">
        <w:tc>
          <w:tcPr>
            <w:tcW w:w="2336" w:type="dxa"/>
            <w:shd w:val="clear" w:color="auto" w:fill="auto"/>
          </w:tcPr>
          <w:p w14:paraId="291EEFAD" w14:textId="77777777" w:rsidR="00266632" w:rsidRPr="00733211" w:rsidRDefault="00266632" w:rsidP="00E06B2D">
            <w:pPr>
              <w:rPr>
                <w:sz w:val="28"/>
                <w:szCs w:val="28"/>
                <w:lang w:val="en-US"/>
              </w:rPr>
            </w:pPr>
            <w:r w:rsidRPr="00733211">
              <w:rPr>
                <w:sz w:val="28"/>
                <w:szCs w:val="28"/>
                <w:lang w:val="en-US"/>
              </w:rPr>
              <w:t>result</w:t>
            </w:r>
          </w:p>
        </w:tc>
        <w:tc>
          <w:tcPr>
            <w:tcW w:w="2336" w:type="dxa"/>
            <w:shd w:val="clear" w:color="auto" w:fill="auto"/>
          </w:tcPr>
          <w:p w14:paraId="22DD848F" w14:textId="77777777" w:rsidR="00266632" w:rsidRPr="00733211" w:rsidRDefault="00266632" w:rsidP="00E06B2D">
            <w:pPr>
              <w:rPr>
                <w:sz w:val="28"/>
                <w:szCs w:val="28"/>
                <w:lang w:val="en-US"/>
              </w:rPr>
            </w:pPr>
            <w:r w:rsidRPr="00733211">
              <w:rPr>
                <w:sz w:val="28"/>
                <w:szCs w:val="28"/>
                <w:lang w:val="en-US"/>
              </w:rPr>
              <w:t>VARCHAR</w:t>
            </w:r>
          </w:p>
        </w:tc>
        <w:tc>
          <w:tcPr>
            <w:tcW w:w="2336" w:type="dxa"/>
            <w:shd w:val="clear" w:color="auto" w:fill="auto"/>
          </w:tcPr>
          <w:p w14:paraId="27332B15" w14:textId="77777777" w:rsidR="00266632" w:rsidRPr="00733211" w:rsidRDefault="00266632" w:rsidP="00E06B2D">
            <w:pPr>
              <w:rPr>
                <w:sz w:val="28"/>
                <w:szCs w:val="28"/>
              </w:rPr>
            </w:pPr>
            <w:r w:rsidRPr="00733211">
              <w:rPr>
                <w:sz w:val="28"/>
                <w:szCs w:val="28"/>
              </w:rPr>
              <w:t>Результат перевірки зображення</w:t>
            </w:r>
          </w:p>
        </w:tc>
      </w:tr>
      <w:tr w:rsidR="00266632" w:rsidRPr="0082322A" w14:paraId="007A1289" w14:textId="77777777" w:rsidTr="00733211">
        <w:tc>
          <w:tcPr>
            <w:tcW w:w="2336" w:type="dxa"/>
            <w:shd w:val="clear" w:color="auto" w:fill="auto"/>
          </w:tcPr>
          <w:p w14:paraId="6E9262DB" w14:textId="77777777" w:rsidR="00266632" w:rsidRPr="00733211" w:rsidRDefault="00266632" w:rsidP="00E06B2D">
            <w:pPr>
              <w:rPr>
                <w:sz w:val="28"/>
                <w:szCs w:val="28"/>
                <w:lang w:val="en-US"/>
              </w:rPr>
            </w:pPr>
            <w:r w:rsidRPr="00733211">
              <w:rPr>
                <w:sz w:val="28"/>
                <w:szCs w:val="28"/>
                <w:lang w:val="en-US"/>
              </w:rPr>
              <w:t>conclusion</w:t>
            </w:r>
          </w:p>
        </w:tc>
        <w:tc>
          <w:tcPr>
            <w:tcW w:w="2336" w:type="dxa"/>
            <w:shd w:val="clear" w:color="auto" w:fill="auto"/>
          </w:tcPr>
          <w:p w14:paraId="00E7597C" w14:textId="77777777" w:rsidR="00266632" w:rsidRPr="00733211" w:rsidRDefault="00266632" w:rsidP="00E06B2D">
            <w:pPr>
              <w:rPr>
                <w:sz w:val="28"/>
                <w:szCs w:val="28"/>
              </w:rPr>
            </w:pPr>
            <w:r w:rsidRPr="00733211">
              <w:rPr>
                <w:sz w:val="28"/>
                <w:szCs w:val="28"/>
                <w:lang w:val="en-US"/>
              </w:rPr>
              <w:t>VARCHAR</w:t>
            </w:r>
          </w:p>
        </w:tc>
        <w:tc>
          <w:tcPr>
            <w:tcW w:w="2336" w:type="dxa"/>
            <w:shd w:val="clear" w:color="auto" w:fill="auto"/>
          </w:tcPr>
          <w:p w14:paraId="46608924" w14:textId="77777777" w:rsidR="00266632" w:rsidRPr="00733211" w:rsidRDefault="00266632" w:rsidP="00E06B2D">
            <w:pPr>
              <w:rPr>
                <w:sz w:val="28"/>
                <w:szCs w:val="28"/>
              </w:rPr>
            </w:pPr>
            <w:r w:rsidRPr="00733211">
              <w:rPr>
                <w:sz w:val="28"/>
                <w:szCs w:val="28"/>
              </w:rPr>
              <w:t>Загальні висновки щодо отриманого результату</w:t>
            </w:r>
          </w:p>
        </w:tc>
      </w:tr>
      <w:tr w:rsidR="00D243AA" w:rsidRPr="0082322A" w14:paraId="48A8E38B" w14:textId="77777777" w:rsidTr="00733211">
        <w:tc>
          <w:tcPr>
            <w:tcW w:w="2336" w:type="dxa"/>
            <w:shd w:val="clear" w:color="auto" w:fill="auto"/>
          </w:tcPr>
          <w:p w14:paraId="17B920E0" w14:textId="77777777" w:rsidR="00D243AA" w:rsidRDefault="00D243AA" w:rsidP="00D243AA">
            <w:pPr>
              <w:rPr>
                <w:sz w:val="28"/>
                <w:szCs w:val="28"/>
                <w:lang w:val="ru-RU"/>
              </w:rPr>
            </w:pPr>
          </w:p>
        </w:tc>
        <w:tc>
          <w:tcPr>
            <w:tcW w:w="2336" w:type="dxa"/>
            <w:shd w:val="clear" w:color="auto" w:fill="auto"/>
          </w:tcPr>
          <w:p w14:paraId="342EEC0B" w14:textId="77777777" w:rsidR="00D243AA" w:rsidRPr="00212FA1" w:rsidRDefault="00D243AA" w:rsidP="00D243AA">
            <w:pPr>
              <w:rPr>
                <w:sz w:val="28"/>
                <w:szCs w:val="28"/>
                <w:lang w:val="ru-RU"/>
              </w:rPr>
            </w:pPr>
          </w:p>
        </w:tc>
        <w:tc>
          <w:tcPr>
            <w:tcW w:w="2336" w:type="dxa"/>
            <w:shd w:val="clear" w:color="auto" w:fill="auto"/>
          </w:tcPr>
          <w:p w14:paraId="07224475" w14:textId="77777777" w:rsidR="00D243AA" w:rsidRPr="00733211" w:rsidRDefault="00D243AA" w:rsidP="00D243AA">
            <w:pPr>
              <w:ind w:firstLine="0"/>
              <w:rPr>
                <w:sz w:val="28"/>
                <w:szCs w:val="28"/>
              </w:rPr>
            </w:pPr>
          </w:p>
        </w:tc>
      </w:tr>
    </w:tbl>
    <w:p w14:paraId="7CFC55FE" w14:textId="4101B949" w:rsidR="00F0489F" w:rsidRPr="00FA2708" w:rsidRDefault="00F0489F" w:rsidP="00F0489F">
      <w:pPr>
        <w:ind w:firstLine="851"/>
        <w:rPr>
          <w:sz w:val="28"/>
          <w:szCs w:val="28"/>
        </w:rPr>
      </w:pPr>
      <w:r>
        <w:rPr>
          <w:sz w:val="28"/>
          <w:szCs w:val="28"/>
        </w:rPr>
        <w:lastRenderedPageBreak/>
        <w:t>Продовження таблиці</w:t>
      </w:r>
      <w:r w:rsidRPr="0082322A">
        <w:rPr>
          <w:sz w:val="28"/>
          <w:szCs w:val="28"/>
        </w:rPr>
        <w:t xml:space="preserve"> </w:t>
      </w:r>
      <w:r w:rsidR="00FA2708">
        <w:rPr>
          <w:sz w:val="28"/>
          <w:szCs w:val="28"/>
        </w:rPr>
        <w:t>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F0489F" w:rsidRPr="00733211" w14:paraId="3A412482" w14:textId="77777777" w:rsidTr="004F7E55">
        <w:tc>
          <w:tcPr>
            <w:tcW w:w="2336" w:type="dxa"/>
            <w:shd w:val="clear" w:color="auto" w:fill="auto"/>
          </w:tcPr>
          <w:p w14:paraId="2B98E73A" w14:textId="1D29D3FC" w:rsidR="00F0489F" w:rsidRDefault="00F0489F" w:rsidP="00F0489F">
            <w:pPr>
              <w:rPr>
                <w:sz w:val="28"/>
                <w:szCs w:val="28"/>
                <w:lang w:val="ru-RU"/>
              </w:rPr>
            </w:pPr>
            <w:r w:rsidRPr="00733211">
              <w:rPr>
                <w:sz w:val="28"/>
                <w:szCs w:val="28"/>
              </w:rPr>
              <w:t>Назва поля</w:t>
            </w:r>
          </w:p>
        </w:tc>
        <w:tc>
          <w:tcPr>
            <w:tcW w:w="2336" w:type="dxa"/>
            <w:shd w:val="clear" w:color="auto" w:fill="auto"/>
          </w:tcPr>
          <w:p w14:paraId="16D8AE34" w14:textId="09F65A39" w:rsidR="00F0489F" w:rsidRPr="00733211" w:rsidRDefault="00F0489F" w:rsidP="00F0489F">
            <w:pPr>
              <w:rPr>
                <w:sz w:val="28"/>
                <w:szCs w:val="28"/>
                <w:lang w:val="en-US"/>
              </w:rPr>
            </w:pPr>
            <w:r w:rsidRPr="00733211">
              <w:rPr>
                <w:sz w:val="28"/>
                <w:szCs w:val="28"/>
              </w:rPr>
              <w:t>Тип даних</w:t>
            </w:r>
          </w:p>
        </w:tc>
        <w:tc>
          <w:tcPr>
            <w:tcW w:w="2336" w:type="dxa"/>
            <w:shd w:val="clear" w:color="auto" w:fill="auto"/>
          </w:tcPr>
          <w:p w14:paraId="119FCB26" w14:textId="6FB065D5" w:rsidR="00F0489F" w:rsidRPr="00733211" w:rsidRDefault="00F0489F" w:rsidP="00F0489F">
            <w:pPr>
              <w:ind w:firstLine="0"/>
              <w:rPr>
                <w:sz w:val="28"/>
                <w:szCs w:val="28"/>
              </w:rPr>
            </w:pPr>
            <w:r w:rsidRPr="00733211">
              <w:rPr>
                <w:sz w:val="28"/>
                <w:szCs w:val="28"/>
              </w:rPr>
              <w:t>Опис</w:t>
            </w:r>
          </w:p>
        </w:tc>
      </w:tr>
      <w:tr w:rsidR="00F0489F" w:rsidRPr="00733211" w14:paraId="6296BDA1" w14:textId="77777777" w:rsidTr="004F7E55">
        <w:tc>
          <w:tcPr>
            <w:tcW w:w="2336" w:type="dxa"/>
            <w:shd w:val="clear" w:color="auto" w:fill="auto"/>
          </w:tcPr>
          <w:p w14:paraId="70224F70" w14:textId="77777777" w:rsidR="00F0489F" w:rsidRPr="00733211" w:rsidRDefault="00F0489F" w:rsidP="00F0489F">
            <w:pPr>
              <w:ind w:firstLine="0"/>
              <w:jc w:val="center"/>
              <w:rPr>
                <w:sz w:val="28"/>
                <w:szCs w:val="28"/>
                <w:lang w:val="en-US"/>
              </w:rPr>
            </w:pPr>
            <w:r w:rsidRPr="00733211">
              <w:rPr>
                <w:sz w:val="28"/>
                <w:szCs w:val="28"/>
                <w:lang w:val="en-US"/>
              </w:rPr>
              <w:t>Probability</w:t>
            </w:r>
          </w:p>
          <w:p w14:paraId="6F4E6F13" w14:textId="77777777" w:rsidR="00F0489F" w:rsidRPr="00733211" w:rsidRDefault="00F0489F" w:rsidP="00F0489F">
            <w:pPr>
              <w:rPr>
                <w:sz w:val="28"/>
                <w:szCs w:val="28"/>
                <w:lang w:val="en-US"/>
              </w:rPr>
            </w:pPr>
          </w:p>
        </w:tc>
        <w:tc>
          <w:tcPr>
            <w:tcW w:w="2336" w:type="dxa"/>
            <w:shd w:val="clear" w:color="auto" w:fill="auto"/>
          </w:tcPr>
          <w:p w14:paraId="2F08219E" w14:textId="77777777" w:rsidR="00F0489F" w:rsidRPr="00733211" w:rsidRDefault="00F0489F" w:rsidP="00F0489F">
            <w:pPr>
              <w:ind w:firstLine="0"/>
              <w:jc w:val="center"/>
              <w:rPr>
                <w:sz w:val="28"/>
                <w:szCs w:val="28"/>
              </w:rPr>
            </w:pPr>
            <w:r w:rsidRPr="00733211">
              <w:rPr>
                <w:sz w:val="28"/>
                <w:szCs w:val="28"/>
                <w:lang w:val="en-US"/>
              </w:rPr>
              <w:t>VARCHAR</w:t>
            </w:r>
          </w:p>
        </w:tc>
        <w:tc>
          <w:tcPr>
            <w:tcW w:w="2336" w:type="dxa"/>
            <w:shd w:val="clear" w:color="auto" w:fill="auto"/>
          </w:tcPr>
          <w:p w14:paraId="65FE6BA9" w14:textId="77777777" w:rsidR="00F0489F" w:rsidRPr="00733211" w:rsidRDefault="00F0489F" w:rsidP="00F0489F">
            <w:pPr>
              <w:ind w:firstLine="0"/>
              <w:rPr>
                <w:sz w:val="28"/>
                <w:szCs w:val="28"/>
              </w:rPr>
            </w:pPr>
            <w:r w:rsidRPr="00733211">
              <w:rPr>
                <w:sz w:val="28"/>
                <w:szCs w:val="28"/>
              </w:rPr>
              <w:t>Вірогідність належності зображення до класу пневмонія</w:t>
            </w:r>
          </w:p>
          <w:p w14:paraId="6C751440" w14:textId="77777777" w:rsidR="00F0489F" w:rsidRPr="00733211" w:rsidRDefault="00F0489F" w:rsidP="00F0489F">
            <w:pPr>
              <w:rPr>
                <w:sz w:val="28"/>
                <w:szCs w:val="28"/>
              </w:rPr>
            </w:pPr>
          </w:p>
        </w:tc>
      </w:tr>
      <w:tr w:rsidR="00F0489F" w:rsidRPr="00733211" w14:paraId="0D869FBF" w14:textId="77777777" w:rsidTr="004F7E55">
        <w:trPr>
          <w:trHeight w:val="144"/>
        </w:trPr>
        <w:tc>
          <w:tcPr>
            <w:tcW w:w="2336" w:type="dxa"/>
            <w:shd w:val="clear" w:color="auto" w:fill="auto"/>
          </w:tcPr>
          <w:p w14:paraId="4BF5B65C" w14:textId="77777777" w:rsidR="00F0489F" w:rsidRPr="00733211" w:rsidRDefault="00F0489F" w:rsidP="00F0489F">
            <w:pPr>
              <w:rPr>
                <w:sz w:val="28"/>
                <w:szCs w:val="28"/>
                <w:lang w:val="en-US"/>
              </w:rPr>
            </w:pPr>
            <w:r w:rsidRPr="00733211">
              <w:rPr>
                <w:sz w:val="28"/>
                <w:szCs w:val="28"/>
                <w:lang w:val="en-US"/>
              </w:rPr>
              <w:t>Email</w:t>
            </w:r>
          </w:p>
        </w:tc>
        <w:tc>
          <w:tcPr>
            <w:tcW w:w="2336" w:type="dxa"/>
            <w:shd w:val="clear" w:color="auto" w:fill="auto"/>
          </w:tcPr>
          <w:p w14:paraId="2C61BE57" w14:textId="77777777" w:rsidR="00F0489F" w:rsidRPr="00733211" w:rsidRDefault="00F0489F" w:rsidP="00F0489F">
            <w:pPr>
              <w:rPr>
                <w:sz w:val="28"/>
                <w:szCs w:val="28"/>
              </w:rPr>
            </w:pPr>
            <w:r w:rsidRPr="00733211">
              <w:rPr>
                <w:sz w:val="28"/>
                <w:szCs w:val="28"/>
                <w:lang w:val="en-US"/>
              </w:rPr>
              <w:t>VARCHAR</w:t>
            </w:r>
          </w:p>
        </w:tc>
        <w:tc>
          <w:tcPr>
            <w:tcW w:w="2336" w:type="dxa"/>
            <w:shd w:val="clear" w:color="auto" w:fill="auto"/>
          </w:tcPr>
          <w:p w14:paraId="3CCFDE0E" w14:textId="77777777" w:rsidR="00F0489F" w:rsidRPr="00733211" w:rsidRDefault="00F0489F" w:rsidP="00F0489F">
            <w:pPr>
              <w:rPr>
                <w:sz w:val="28"/>
                <w:szCs w:val="28"/>
              </w:rPr>
            </w:pPr>
            <w:r w:rsidRPr="00733211">
              <w:rPr>
                <w:sz w:val="28"/>
                <w:szCs w:val="28"/>
              </w:rPr>
              <w:t>електрона адреса користувача, що проводив аналіз зображеня</w:t>
            </w:r>
          </w:p>
        </w:tc>
      </w:tr>
      <w:tr w:rsidR="00F0489F" w:rsidRPr="00733211" w14:paraId="7A0B1D3A" w14:textId="77777777" w:rsidTr="004F7E55">
        <w:trPr>
          <w:trHeight w:val="144"/>
        </w:trPr>
        <w:tc>
          <w:tcPr>
            <w:tcW w:w="2336" w:type="dxa"/>
            <w:shd w:val="clear" w:color="auto" w:fill="auto"/>
          </w:tcPr>
          <w:p w14:paraId="00AB2201" w14:textId="77777777" w:rsidR="00F0489F" w:rsidRPr="00733211" w:rsidRDefault="00F0489F" w:rsidP="00F0489F">
            <w:pPr>
              <w:rPr>
                <w:sz w:val="28"/>
                <w:szCs w:val="28"/>
                <w:lang w:val="en-US"/>
              </w:rPr>
            </w:pPr>
            <w:r w:rsidRPr="00733211">
              <w:rPr>
                <w:sz w:val="28"/>
                <w:szCs w:val="28"/>
                <w:lang w:val="en-US"/>
              </w:rPr>
              <w:t>identifier</w:t>
            </w:r>
          </w:p>
        </w:tc>
        <w:tc>
          <w:tcPr>
            <w:tcW w:w="2336" w:type="dxa"/>
            <w:shd w:val="clear" w:color="auto" w:fill="auto"/>
          </w:tcPr>
          <w:p w14:paraId="40443C02" w14:textId="77777777" w:rsidR="00F0489F" w:rsidRPr="00733211" w:rsidRDefault="00F0489F" w:rsidP="00F0489F">
            <w:pPr>
              <w:rPr>
                <w:sz w:val="28"/>
                <w:szCs w:val="28"/>
                <w:lang w:val="en-US"/>
              </w:rPr>
            </w:pPr>
            <w:r w:rsidRPr="00733211">
              <w:rPr>
                <w:sz w:val="28"/>
                <w:szCs w:val="28"/>
                <w:lang w:val="en-US"/>
              </w:rPr>
              <w:t>VARCHAR</w:t>
            </w:r>
          </w:p>
        </w:tc>
        <w:tc>
          <w:tcPr>
            <w:tcW w:w="2336" w:type="dxa"/>
            <w:shd w:val="clear" w:color="auto" w:fill="auto"/>
          </w:tcPr>
          <w:p w14:paraId="14BEE2AF" w14:textId="77777777" w:rsidR="00F0489F" w:rsidRPr="00733211" w:rsidRDefault="00F0489F" w:rsidP="00F0489F">
            <w:pPr>
              <w:rPr>
                <w:sz w:val="28"/>
                <w:szCs w:val="28"/>
              </w:rPr>
            </w:pPr>
            <w:r w:rsidRPr="00733211">
              <w:rPr>
                <w:sz w:val="28"/>
                <w:szCs w:val="28"/>
              </w:rPr>
              <w:t>Унікальний ідентифікатор перевірки</w:t>
            </w:r>
          </w:p>
        </w:tc>
      </w:tr>
      <w:tr w:rsidR="00F0489F" w:rsidRPr="00733211" w14:paraId="59D12450" w14:textId="77777777" w:rsidTr="004F7E55">
        <w:tc>
          <w:tcPr>
            <w:tcW w:w="2336" w:type="dxa"/>
            <w:shd w:val="clear" w:color="auto" w:fill="auto"/>
          </w:tcPr>
          <w:p w14:paraId="176D291E" w14:textId="77777777" w:rsidR="00F0489F" w:rsidRPr="00733211" w:rsidRDefault="00F0489F" w:rsidP="00F0489F">
            <w:pPr>
              <w:rPr>
                <w:sz w:val="28"/>
                <w:szCs w:val="28"/>
                <w:lang w:val="en-US"/>
              </w:rPr>
            </w:pPr>
            <w:r w:rsidRPr="00733211">
              <w:rPr>
                <w:sz w:val="28"/>
                <w:szCs w:val="28"/>
                <w:lang w:val="en-US"/>
              </w:rPr>
              <w:t>date</w:t>
            </w:r>
          </w:p>
        </w:tc>
        <w:tc>
          <w:tcPr>
            <w:tcW w:w="2336" w:type="dxa"/>
            <w:shd w:val="clear" w:color="auto" w:fill="auto"/>
          </w:tcPr>
          <w:p w14:paraId="51CF1EDE" w14:textId="77777777" w:rsidR="00F0489F" w:rsidRPr="00733211" w:rsidRDefault="00F0489F" w:rsidP="00F0489F">
            <w:pPr>
              <w:rPr>
                <w:sz w:val="28"/>
                <w:szCs w:val="28"/>
              </w:rPr>
            </w:pPr>
            <w:r w:rsidRPr="00733211">
              <w:rPr>
                <w:sz w:val="28"/>
                <w:szCs w:val="28"/>
                <w:lang w:val="en-US"/>
              </w:rPr>
              <w:t>VARCHAR</w:t>
            </w:r>
          </w:p>
        </w:tc>
        <w:tc>
          <w:tcPr>
            <w:tcW w:w="2336" w:type="dxa"/>
            <w:shd w:val="clear" w:color="auto" w:fill="auto"/>
          </w:tcPr>
          <w:p w14:paraId="11E0029E" w14:textId="77777777" w:rsidR="00F0489F" w:rsidRPr="00733211" w:rsidRDefault="00F0489F" w:rsidP="00F0489F">
            <w:pPr>
              <w:rPr>
                <w:sz w:val="28"/>
                <w:szCs w:val="28"/>
              </w:rPr>
            </w:pPr>
            <w:r w:rsidRPr="00733211">
              <w:rPr>
                <w:sz w:val="28"/>
                <w:szCs w:val="28"/>
              </w:rPr>
              <w:t>Дата і час аналізу</w:t>
            </w:r>
          </w:p>
        </w:tc>
      </w:tr>
      <w:tr w:rsidR="00F0489F" w:rsidRPr="00733211" w14:paraId="25056038" w14:textId="77777777" w:rsidTr="004F7E55">
        <w:tc>
          <w:tcPr>
            <w:tcW w:w="2336" w:type="dxa"/>
            <w:shd w:val="clear" w:color="auto" w:fill="auto"/>
          </w:tcPr>
          <w:p w14:paraId="476B04C0" w14:textId="77777777" w:rsidR="00F0489F" w:rsidRPr="00733211" w:rsidRDefault="00F0489F" w:rsidP="00F0489F">
            <w:pPr>
              <w:rPr>
                <w:sz w:val="28"/>
                <w:szCs w:val="28"/>
                <w:lang w:val="en-US"/>
              </w:rPr>
            </w:pPr>
            <w:r w:rsidRPr="00733211">
              <w:rPr>
                <w:sz w:val="28"/>
                <w:szCs w:val="28"/>
                <w:lang w:val="en-US"/>
              </w:rPr>
              <w:t>status</w:t>
            </w:r>
          </w:p>
        </w:tc>
        <w:tc>
          <w:tcPr>
            <w:tcW w:w="2336" w:type="dxa"/>
            <w:shd w:val="clear" w:color="auto" w:fill="auto"/>
          </w:tcPr>
          <w:p w14:paraId="6FA224F8" w14:textId="77777777" w:rsidR="00F0489F" w:rsidRPr="00733211" w:rsidRDefault="00F0489F" w:rsidP="00F0489F">
            <w:pPr>
              <w:rPr>
                <w:sz w:val="28"/>
                <w:szCs w:val="28"/>
                <w:lang w:val="en-US"/>
              </w:rPr>
            </w:pPr>
            <w:r w:rsidRPr="00733211">
              <w:rPr>
                <w:sz w:val="28"/>
                <w:szCs w:val="28"/>
                <w:lang w:val="en-US"/>
              </w:rPr>
              <w:t>VARCHAR</w:t>
            </w:r>
          </w:p>
        </w:tc>
        <w:tc>
          <w:tcPr>
            <w:tcW w:w="2336" w:type="dxa"/>
            <w:shd w:val="clear" w:color="auto" w:fill="auto"/>
          </w:tcPr>
          <w:p w14:paraId="3A713B86" w14:textId="77777777" w:rsidR="00F0489F" w:rsidRPr="00733211" w:rsidRDefault="00F0489F" w:rsidP="00F0489F">
            <w:pPr>
              <w:rPr>
                <w:sz w:val="28"/>
                <w:szCs w:val="28"/>
              </w:rPr>
            </w:pPr>
            <w:r w:rsidRPr="00F0489F">
              <w:rPr>
                <w:rStyle w:val="affe"/>
              </w:rPr>
              <w:t>Статус аналізованого зображення, в залежності від вірогідності</w:t>
            </w:r>
            <w:r w:rsidRPr="00733211">
              <w:rPr>
                <w:sz w:val="28"/>
                <w:szCs w:val="28"/>
              </w:rPr>
              <w:t>.</w:t>
            </w:r>
          </w:p>
        </w:tc>
      </w:tr>
    </w:tbl>
    <w:p w14:paraId="579403B8" w14:textId="557E4816" w:rsidR="00266632" w:rsidRDefault="00F0489F" w:rsidP="00F0489F">
      <w:pPr>
        <w:ind w:firstLine="0"/>
        <w:rPr>
          <w:sz w:val="28"/>
          <w:szCs w:val="28"/>
        </w:rPr>
      </w:pPr>
      <w:r>
        <w:rPr>
          <w:sz w:val="28"/>
          <w:szCs w:val="28"/>
        </w:rPr>
        <w:t xml:space="preserve"> </w:t>
      </w:r>
      <w:r w:rsidR="00266632" w:rsidRPr="0082322A">
        <w:rPr>
          <w:sz w:val="28"/>
          <w:szCs w:val="28"/>
        </w:rPr>
        <w:t>Опишемо структуру таблиц</w:t>
      </w:r>
      <w:r w:rsidR="00266632">
        <w:rPr>
          <w:sz w:val="28"/>
          <w:szCs w:val="28"/>
        </w:rPr>
        <w:t xml:space="preserve">і </w:t>
      </w:r>
      <w:r w:rsidR="00266632">
        <w:rPr>
          <w:sz w:val="28"/>
          <w:szCs w:val="28"/>
          <w:lang w:val="en-US"/>
        </w:rPr>
        <w:t>Users</w:t>
      </w:r>
      <w:r w:rsidR="00266632" w:rsidRPr="00883194">
        <w:rPr>
          <w:sz w:val="28"/>
          <w:szCs w:val="28"/>
          <w:lang w:val="ru-RU"/>
        </w:rPr>
        <w:t>,</w:t>
      </w:r>
      <w:r w:rsidR="00266632">
        <w:rPr>
          <w:sz w:val="28"/>
          <w:szCs w:val="28"/>
          <w:lang w:val="ru-RU"/>
        </w:rPr>
        <w:t>наведено в таблиц</w:t>
      </w:r>
      <w:r w:rsidR="00266632">
        <w:rPr>
          <w:sz w:val="28"/>
          <w:szCs w:val="28"/>
        </w:rPr>
        <w:t>і 2.</w:t>
      </w:r>
      <w:r w:rsidR="00266632" w:rsidRPr="00883194">
        <w:rPr>
          <w:sz w:val="28"/>
          <w:szCs w:val="28"/>
          <w:lang w:val="ru-RU"/>
        </w:rPr>
        <w:t>2</w:t>
      </w:r>
      <w:r w:rsidR="00266632">
        <w:rPr>
          <w:sz w:val="28"/>
          <w:szCs w:val="28"/>
        </w:rPr>
        <w:t>.</w:t>
      </w:r>
    </w:p>
    <w:p w14:paraId="645F92D1" w14:textId="77777777" w:rsidR="00266632" w:rsidRPr="00B775D5" w:rsidRDefault="00266632" w:rsidP="00266632">
      <w:pPr>
        <w:rPr>
          <w:sz w:val="28"/>
          <w:szCs w:val="28"/>
          <w:lang w:val="en-US"/>
        </w:rPr>
      </w:pPr>
      <w:r w:rsidRPr="0082322A">
        <w:rPr>
          <w:sz w:val="28"/>
          <w:szCs w:val="28"/>
        </w:rPr>
        <w:t xml:space="preserve">Таблиця 2.2 – Опис таблиці </w:t>
      </w:r>
      <w:r>
        <w:rPr>
          <w:sz w:val="28"/>
          <w:szCs w:val="28"/>
          <w:lang w:val="en-US"/>
        </w:rPr>
        <w:t>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266632" w:rsidRPr="0082322A" w14:paraId="70942A1A" w14:textId="77777777" w:rsidTr="00733211">
        <w:tc>
          <w:tcPr>
            <w:tcW w:w="2336" w:type="dxa"/>
            <w:shd w:val="clear" w:color="auto" w:fill="auto"/>
          </w:tcPr>
          <w:p w14:paraId="4190481F" w14:textId="77777777" w:rsidR="00266632" w:rsidRPr="00733211" w:rsidRDefault="00266632" w:rsidP="00E06B2D">
            <w:pPr>
              <w:rPr>
                <w:sz w:val="28"/>
                <w:szCs w:val="28"/>
              </w:rPr>
            </w:pPr>
            <w:r w:rsidRPr="00733211">
              <w:rPr>
                <w:sz w:val="28"/>
                <w:szCs w:val="28"/>
              </w:rPr>
              <w:t>Назва поля</w:t>
            </w:r>
          </w:p>
        </w:tc>
        <w:tc>
          <w:tcPr>
            <w:tcW w:w="2336" w:type="dxa"/>
            <w:shd w:val="clear" w:color="auto" w:fill="auto"/>
          </w:tcPr>
          <w:p w14:paraId="572BB230" w14:textId="77777777" w:rsidR="00266632" w:rsidRPr="00733211" w:rsidRDefault="00266632" w:rsidP="00E06B2D">
            <w:pPr>
              <w:rPr>
                <w:sz w:val="28"/>
                <w:szCs w:val="28"/>
              </w:rPr>
            </w:pPr>
            <w:r w:rsidRPr="00733211">
              <w:rPr>
                <w:sz w:val="28"/>
                <w:szCs w:val="28"/>
              </w:rPr>
              <w:t>Тип даних</w:t>
            </w:r>
          </w:p>
        </w:tc>
        <w:tc>
          <w:tcPr>
            <w:tcW w:w="2336" w:type="dxa"/>
            <w:shd w:val="clear" w:color="auto" w:fill="auto"/>
          </w:tcPr>
          <w:p w14:paraId="425FCEFA" w14:textId="77777777" w:rsidR="00266632" w:rsidRPr="00733211" w:rsidRDefault="00266632" w:rsidP="00E06B2D">
            <w:pPr>
              <w:rPr>
                <w:sz w:val="28"/>
                <w:szCs w:val="28"/>
                <w:lang w:val="en-US"/>
              </w:rPr>
            </w:pPr>
            <w:r w:rsidRPr="00733211">
              <w:rPr>
                <w:sz w:val="28"/>
                <w:szCs w:val="28"/>
              </w:rPr>
              <w:t>Опис</w:t>
            </w:r>
          </w:p>
        </w:tc>
      </w:tr>
      <w:tr w:rsidR="00266632" w:rsidRPr="00F43261" w14:paraId="575F7084" w14:textId="77777777" w:rsidTr="00733211">
        <w:tc>
          <w:tcPr>
            <w:tcW w:w="2336" w:type="dxa"/>
            <w:shd w:val="clear" w:color="auto" w:fill="auto"/>
          </w:tcPr>
          <w:p w14:paraId="7F202D1D" w14:textId="77777777" w:rsidR="00266632" w:rsidRPr="00733211" w:rsidRDefault="00266632" w:rsidP="00E06B2D">
            <w:pPr>
              <w:rPr>
                <w:sz w:val="28"/>
                <w:szCs w:val="28"/>
                <w:lang w:val="en-US"/>
              </w:rPr>
            </w:pPr>
            <w:r w:rsidRPr="00733211">
              <w:rPr>
                <w:sz w:val="28"/>
                <w:szCs w:val="28"/>
                <w:lang w:val="en-US"/>
              </w:rPr>
              <w:t>id</w:t>
            </w:r>
          </w:p>
        </w:tc>
        <w:tc>
          <w:tcPr>
            <w:tcW w:w="2336" w:type="dxa"/>
            <w:shd w:val="clear" w:color="auto" w:fill="auto"/>
          </w:tcPr>
          <w:p w14:paraId="106FB38A" w14:textId="77777777" w:rsidR="00266632" w:rsidRPr="00733211" w:rsidRDefault="00266632" w:rsidP="00E06B2D">
            <w:pPr>
              <w:rPr>
                <w:sz w:val="28"/>
                <w:szCs w:val="28"/>
                <w:lang w:val="en-US"/>
              </w:rPr>
            </w:pPr>
            <w:r w:rsidRPr="00733211">
              <w:rPr>
                <w:sz w:val="28"/>
                <w:szCs w:val="28"/>
                <w:lang w:val="en-US"/>
              </w:rPr>
              <w:t>INTEGER</w:t>
            </w:r>
          </w:p>
        </w:tc>
        <w:tc>
          <w:tcPr>
            <w:tcW w:w="2336" w:type="dxa"/>
            <w:shd w:val="clear" w:color="auto" w:fill="auto"/>
          </w:tcPr>
          <w:p w14:paraId="28476E4E" w14:textId="77777777" w:rsidR="00266632" w:rsidRPr="00733211" w:rsidRDefault="00266632" w:rsidP="00E06B2D">
            <w:pPr>
              <w:rPr>
                <w:sz w:val="28"/>
                <w:szCs w:val="28"/>
              </w:rPr>
            </w:pPr>
            <w:r w:rsidRPr="00733211">
              <w:rPr>
                <w:sz w:val="28"/>
                <w:szCs w:val="28"/>
              </w:rPr>
              <w:t xml:space="preserve">Унікальний </w:t>
            </w:r>
            <w:r w:rsidRPr="00733211">
              <w:rPr>
                <w:sz w:val="28"/>
                <w:szCs w:val="28"/>
                <w:lang w:val="en-US"/>
              </w:rPr>
              <w:t>Id</w:t>
            </w:r>
            <w:r w:rsidRPr="00733211">
              <w:rPr>
                <w:sz w:val="28"/>
                <w:szCs w:val="28"/>
              </w:rPr>
              <w:t xml:space="preserve"> запису, первинний ключ в таблиці</w:t>
            </w:r>
          </w:p>
        </w:tc>
      </w:tr>
    </w:tbl>
    <w:p w14:paraId="5D9D372E" w14:textId="5AD1A86F" w:rsidR="00FA2708" w:rsidRPr="00FA2708" w:rsidRDefault="00FA2708" w:rsidP="00FA2708">
      <w:pPr>
        <w:ind w:firstLine="851"/>
        <w:rPr>
          <w:sz w:val="28"/>
          <w:szCs w:val="28"/>
        </w:rPr>
      </w:pPr>
      <w:r>
        <w:rPr>
          <w:sz w:val="28"/>
          <w:szCs w:val="28"/>
        </w:rPr>
        <w:lastRenderedPageBreak/>
        <w:t>Продовження таблиці</w:t>
      </w:r>
      <w:r w:rsidRPr="0082322A">
        <w:rPr>
          <w:sz w:val="28"/>
          <w:szCs w:val="28"/>
        </w:rPr>
        <w:t xml:space="preserve"> </w:t>
      </w:r>
      <w:r>
        <w:rPr>
          <w:sz w:val="28"/>
          <w:szCs w:val="28"/>
        </w:rPr>
        <w:t>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F0489F" w:rsidRPr="00733211" w14:paraId="7F2639A9" w14:textId="77777777" w:rsidTr="004F7E55">
        <w:tc>
          <w:tcPr>
            <w:tcW w:w="2336" w:type="dxa"/>
            <w:shd w:val="clear" w:color="auto" w:fill="auto"/>
          </w:tcPr>
          <w:p w14:paraId="6AE3FF75" w14:textId="77777777" w:rsidR="00F0489F" w:rsidRPr="00733211" w:rsidRDefault="00F0489F" w:rsidP="004F7E55">
            <w:pPr>
              <w:rPr>
                <w:sz w:val="28"/>
                <w:szCs w:val="28"/>
                <w:lang w:val="en-US"/>
              </w:rPr>
            </w:pPr>
            <w:r w:rsidRPr="00733211">
              <w:rPr>
                <w:sz w:val="28"/>
                <w:szCs w:val="28"/>
              </w:rPr>
              <w:t>Назва поля</w:t>
            </w:r>
          </w:p>
        </w:tc>
        <w:tc>
          <w:tcPr>
            <w:tcW w:w="2336" w:type="dxa"/>
            <w:shd w:val="clear" w:color="auto" w:fill="auto"/>
          </w:tcPr>
          <w:p w14:paraId="47CC1ED2" w14:textId="77777777" w:rsidR="00F0489F" w:rsidRPr="00733211" w:rsidRDefault="00F0489F" w:rsidP="004F7E55">
            <w:pPr>
              <w:rPr>
                <w:sz w:val="28"/>
                <w:szCs w:val="28"/>
                <w:lang w:val="en-US"/>
              </w:rPr>
            </w:pPr>
            <w:r w:rsidRPr="00733211">
              <w:rPr>
                <w:sz w:val="28"/>
                <w:szCs w:val="28"/>
              </w:rPr>
              <w:t>Тип даних</w:t>
            </w:r>
          </w:p>
        </w:tc>
        <w:tc>
          <w:tcPr>
            <w:tcW w:w="2336" w:type="dxa"/>
            <w:shd w:val="clear" w:color="auto" w:fill="auto"/>
          </w:tcPr>
          <w:p w14:paraId="7CC726BE" w14:textId="77777777" w:rsidR="00F0489F" w:rsidRPr="00733211" w:rsidRDefault="00F0489F" w:rsidP="004F7E55">
            <w:pPr>
              <w:jc w:val="left"/>
              <w:rPr>
                <w:sz w:val="28"/>
                <w:szCs w:val="28"/>
              </w:rPr>
            </w:pPr>
            <w:r w:rsidRPr="00733211">
              <w:rPr>
                <w:sz w:val="28"/>
                <w:szCs w:val="28"/>
              </w:rPr>
              <w:t>Опис</w:t>
            </w:r>
          </w:p>
        </w:tc>
      </w:tr>
      <w:tr w:rsidR="00F0489F" w:rsidRPr="00733211" w14:paraId="0EA66F6E" w14:textId="77777777" w:rsidTr="004F7E55">
        <w:tc>
          <w:tcPr>
            <w:tcW w:w="2336" w:type="dxa"/>
            <w:shd w:val="clear" w:color="auto" w:fill="auto"/>
          </w:tcPr>
          <w:p w14:paraId="787F054C" w14:textId="77777777" w:rsidR="00F0489F" w:rsidRPr="00733211" w:rsidRDefault="00F0489F" w:rsidP="004F7E55">
            <w:pPr>
              <w:rPr>
                <w:sz w:val="28"/>
                <w:szCs w:val="28"/>
                <w:lang w:val="en-US"/>
              </w:rPr>
            </w:pPr>
            <w:r w:rsidRPr="00733211">
              <w:rPr>
                <w:sz w:val="28"/>
                <w:szCs w:val="28"/>
                <w:lang w:val="en-US"/>
              </w:rPr>
              <w:t>password</w:t>
            </w:r>
          </w:p>
        </w:tc>
        <w:tc>
          <w:tcPr>
            <w:tcW w:w="2336" w:type="dxa"/>
            <w:shd w:val="clear" w:color="auto" w:fill="auto"/>
          </w:tcPr>
          <w:p w14:paraId="3BFB2D05" w14:textId="77777777" w:rsidR="00F0489F" w:rsidRPr="00733211" w:rsidRDefault="00F0489F" w:rsidP="004F7E55">
            <w:pPr>
              <w:rPr>
                <w:sz w:val="28"/>
                <w:szCs w:val="28"/>
                <w:lang w:val="en-US"/>
              </w:rPr>
            </w:pPr>
            <w:r w:rsidRPr="00733211">
              <w:rPr>
                <w:sz w:val="28"/>
                <w:szCs w:val="28"/>
                <w:lang w:val="en-US"/>
              </w:rPr>
              <w:t>VARCHAR</w:t>
            </w:r>
          </w:p>
        </w:tc>
        <w:tc>
          <w:tcPr>
            <w:tcW w:w="2336" w:type="dxa"/>
            <w:shd w:val="clear" w:color="auto" w:fill="auto"/>
          </w:tcPr>
          <w:p w14:paraId="2DFAEEC3" w14:textId="77777777" w:rsidR="00F0489F" w:rsidRPr="00733211" w:rsidRDefault="00F0489F" w:rsidP="004F7E55">
            <w:pPr>
              <w:rPr>
                <w:sz w:val="28"/>
                <w:szCs w:val="28"/>
              </w:rPr>
            </w:pPr>
            <w:r w:rsidRPr="00733211">
              <w:rPr>
                <w:sz w:val="28"/>
                <w:szCs w:val="28"/>
              </w:rPr>
              <w:t>Пароль користувача</w:t>
            </w:r>
          </w:p>
        </w:tc>
      </w:tr>
      <w:tr w:rsidR="00F0489F" w:rsidRPr="00733211" w14:paraId="1A4C637B" w14:textId="77777777" w:rsidTr="004F7E55">
        <w:tc>
          <w:tcPr>
            <w:tcW w:w="2336" w:type="dxa"/>
            <w:shd w:val="clear" w:color="auto" w:fill="auto"/>
          </w:tcPr>
          <w:p w14:paraId="220D9878" w14:textId="77777777" w:rsidR="00F0489F" w:rsidRPr="00733211" w:rsidRDefault="00F0489F" w:rsidP="004F7E55">
            <w:pPr>
              <w:rPr>
                <w:sz w:val="28"/>
                <w:szCs w:val="28"/>
                <w:lang w:val="en-US"/>
              </w:rPr>
            </w:pPr>
            <w:r w:rsidRPr="00733211">
              <w:rPr>
                <w:sz w:val="28"/>
                <w:szCs w:val="28"/>
                <w:lang w:val="en-US"/>
              </w:rPr>
              <w:t>email</w:t>
            </w:r>
            <w:r w:rsidRPr="00733211">
              <w:rPr>
                <w:sz w:val="28"/>
                <w:szCs w:val="28"/>
              </w:rPr>
              <w:t xml:space="preserve"> </w:t>
            </w:r>
          </w:p>
        </w:tc>
        <w:tc>
          <w:tcPr>
            <w:tcW w:w="2336" w:type="dxa"/>
            <w:shd w:val="clear" w:color="auto" w:fill="auto"/>
          </w:tcPr>
          <w:p w14:paraId="7E9EEE56" w14:textId="77777777" w:rsidR="00F0489F" w:rsidRPr="00733211" w:rsidRDefault="00F0489F" w:rsidP="004F7E55">
            <w:pPr>
              <w:rPr>
                <w:sz w:val="28"/>
                <w:szCs w:val="28"/>
                <w:lang w:val="en-US"/>
              </w:rPr>
            </w:pPr>
            <w:r w:rsidRPr="00733211">
              <w:rPr>
                <w:sz w:val="28"/>
                <w:szCs w:val="28"/>
                <w:lang w:val="en-US"/>
              </w:rPr>
              <w:t>VARCHAR</w:t>
            </w:r>
            <w:r w:rsidRPr="00733211">
              <w:rPr>
                <w:sz w:val="28"/>
                <w:szCs w:val="28"/>
              </w:rPr>
              <w:t xml:space="preserve"> </w:t>
            </w:r>
          </w:p>
        </w:tc>
        <w:tc>
          <w:tcPr>
            <w:tcW w:w="2336" w:type="dxa"/>
            <w:shd w:val="clear" w:color="auto" w:fill="auto"/>
          </w:tcPr>
          <w:p w14:paraId="322A42AB" w14:textId="77777777" w:rsidR="00F0489F" w:rsidRPr="00733211" w:rsidRDefault="00F0489F" w:rsidP="004F7E55">
            <w:pPr>
              <w:rPr>
                <w:sz w:val="28"/>
                <w:szCs w:val="28"/>
              </w:rPr>
            </w:pPr>
            <w:r w:rsidRPr="00733211">
              <w:rPr>
                <w:sz w:val="28"/>
                <w:szCs w:val="28"/>
              </w:rPr>
              <w:t>Електронна адреса користувача</w:t>
            </w:r>
          </w:p>
        </w:tc>
      </w:tr>
      <w:tr w:rsidR="00F0489F" w:rsidRPr="00733211" w14:paraId="32F0BF4D" w14:textId="77777777" w:rsidTr="004F7E55">
        <w:tc>
          <w:tcPr>
            <w:tcW w:w="2336" w:type="dxa"/>
            <w:shd w:val="clear" w:color="auto" w:fill="auto"/>
          </w:tcPr>
          <w:p w14:paraId="7F91127D" w14:textId="77777777" w:rsidR="00F0489F" w:rsidRPr="00733211" w:rsidRDefault="00F0489F" w:rsidP="004F7E55">
            <w:pPr>
              <w:rPr>
                <w:sz w:val="28"/>
                <w:szCs w:val="28"/>
                <w:lang w:val="en-US"/>
              </w:rPr>
            </w:pPr>
            <w:r w:rsidRPr="00733211">
              <w:rPr>
                <w:sz w:val="28"/>
                <w:szCs w:val="28"/>
                <w:lang w:val="en-US"/>
              </w:rPr>
              <w:t>name</w:t>
            </w:r>
          </w:p>
        </w:tc>
        <w:tc>
          <w:tcPr>
            <w:tcW w:w="2336" w:type="dxa"/>
            <w:shd w:val="clear" w:color="auto" w:fill="auto"/>
          </w:tcPr>
          <w:p w14:paraId="7B7F3713" w14:textId="77777777" w:rsidR="00F0489F" w:rsidRPr="00733211" w:rsidRDefault="00F0489F" w:rsidP="004F7E55">
            <w:pPr>
              <w:rPr>
                <w:sz w:val="28"/>
                <w:szCs w:val="28"/>
                <w:lang w:val="en-US"/>
              </w:rPr>
            </w:pPr>
            <w:r w:rsidRPr="00733211">
              <w:rPr>
                <w:sz w:val="28"/>
                <w:szCs w:val="28"/>
                <w:lang w:val="en-US"/>
              </w:rPr>
              <w:t>VARCHAR</w:t>
            </w:r>
          </w:p>
        </w:tc>
        <w:tc>
          <w:tcPr>
            <w:tcW w:w="2336" w:type="dxa"/>
            <w:shd w:val="clear" w:color="auto" w:fill="auto"/>
          </w:tcPr>
          <w:p w14:paraId="5A70C2DF" w14:textId="77777777" w:rsidR="00F0489F" w:rsidRPr="00733211" w:rsidRDefault="00F0489F" w:rsidP="004F7E55">
            <w:pPr>
              <w:rPr>
                <w:sz w:val="28"/>
                <w:szCs w:val="28"/>
              </w:rPr>
            </w:pPr>
            <w:r w:rsidRPr="00733211">
              <w:rPr>
                <w:sz w:val="28"/>
                <w:szCs w:val="28"/>
              </w:rPr>
              <w:t>Ім’я користувача в системі</w:t>
            </w:r>
          </w:p>
        </w:tc>
      </w:tr>
    </w:tbl>
    <w:p w14:paraId="7AD6D8A4" w14:textId="0A9C4A6B" w:rsidR="00F0489F" w:rsidRPr="0082322A" w:rsidRDefault="00D243AA" w:rsidP="00F0489F">
      <w:pPr>
        <w:ind w:firstLine="0"/>
        <w:rPr>
          <w:sz w:val="28"/>
          <w:szCs w:val="28"/>
        </w:rPr>
      </w:pPr>
      <w:r>
        <w:rPr>
          <w:sz w:val="28"/>
          <w:szCs w:val="28"/>
        </w:rPr>
        <w:t>С</w:t>
      </w:r>
      <w:r>
        <w:rPr>
          <w:sz w:val="28"/>
          <w:szCs w:val="28"/>
        </w:rPr>
        <w:t xml:space="preserve">хема </w:t>
      </w:r>
      <w:r>
        <w:rPr>
          <w:sz w:val="28"/>
          <w:szCs w:val="28"/>
        </w:rPr>
        <w:t xml:space="preserve">бази даних </w:t>
      </w:r>
      <w:r>
        <w:rPr>
          <w:sz w:val="28"/>
          <w:szCs w:val="28"/>
        </w:rPr>
        <w:t xml:space="preserve">наведена </w:t>
      </w:r>
      <w:r>
        <w:rPr>
          <w:sz w:val="28"/>
          <w:szCs w:val="28"/>
        </w:rPr>
        <w:t>у</w:t>
      </w:r>
      <w:r>
        <w:rPr>
          <w:sz w:val="28"/>
          <w:szCs w:val="28"/>
        </w:rPr>
        <w:t xml:space="preserve"> графічному матеріалі</w:t>
      </w:r>
    </w:p>
    <w:p w14:paraId="20853896" w14:textId="77777777" w:rsidR="002B0208" w:rsidRPr="0057265B" w:rsidRDefault="002B0208" w:rsidP="002B0208">
      <w:pPr>
        <w:pStyle w:val="21"/>
        <w:numPr>
          <w:ilvl w:val="0"/>
          <w:numId w:val="0"/>
        </w:numPr>
        <w:ind w:firstLine="709"/>
        <w:rPr>
          <w:b/>
        </w:rPr>
      </w:pPr>
      <w:bookmarkStart w:id="41" w:name="_Toc72478631"/>
      <w:bookmarkEnd w:id="36"/>
      <w:bookmarkEnd w:id="37"/>
      <w:r w:rsidRPr="0057265B">
        <w:rPr>
          <w:b/>
        </w:rPr>
        <w:t>В</w:t>
      </w:r>
      <w:r>
        <w:rPr>
          <w:b/>
        </w:rPr>
        <w:t>исновок до розділу</w:t>
      </w:r>
      <w:bookmarkEnd w:id="41"/>
    </w:p>
    <w:p w14:paraId="11E39903" w14:textId="05117F42" w:rsidR="00AF2201" w:rsidRPr="0082322A" w:rsidRDefault="00AF2201" w:rsidP="00AF2201">
      <w:pPr>
        <w:pStyle w:val="affd"/>
      </w:pPr>
      <w:r w:rsidRPr="0082322A">
        <w:t xml:space="preserve">В даному розділі були </w:t>
      </w:r>
      <w:r w:rsidR="00304102">
        <w:t>типи</w:t>
      </w:r>
      <w:r w:rsidRPr="0082322A">
        <w:t xml:space="preserve"> </w:t>
      </w:r>
      <w:r w:rsidR="00304102">
        <w:t>вхідних даних</w:t>
      </w:r>
      <w:r w:rsidRPr="0082322A">
        <w:t>,</w:t>
      </w:r>
      <w:r w:rsidR="00304102">
        <w:t xml:space="preserve"> які будуть використовуватися в програмному продукті, були наведені</w:t>
      </w:r>
      <w:r w:rsidRPr="0082322A">
        <w:t xml:space="preserve"> їх джерела</w:t>
      </w:r>
      <w:r w:rsidR="00304102">
        <w:t xml:space="preserve"> надходження</w:t>
      </w:r>
      <w:r w:rsidRPr="0082322A">
        <w:t xml:space="preserve">. Оскільки для класифікації буде використовуватися нейрона мережа, були описані вимоги, яким мають відповідати шукані дані. Також були описані проблеми з які наявні в знайдених даних. </w:t>
      </w:r>
      <w:r w:rsidR="00304102">
        <w:t>Був описаний знайдений датасет, кількість прикладів, які він містить для кожного класу, описаний спосіб роділення вхідного датасету на валідаційний та тренувальний датасети, описана кількість прикладів, яку буде містити кожен з них.</w:t>
      </w:r>
    </w:p>
    <w:p w14:paraId="6371C42E" w14:textId="77777777" w:rsidR="00AF2201" w:rsidRPr="0082322A" w:rsidRDefault="00AF2201" w:rsidP="00AF2201">
      <w:pPr>
        <w:pStyle w:val="affd"/>
      </w:pPr>
      <w:r w:rsidRPr="0082322A">
        <w:t>Наряду з вхідними даними, були описані вихідні дані,  їх форма, та інформація, яку вони будуть нести кінцевому користувачу при аналізі.</w:t>
      </w:r>
    </w:p>
    <w:p w14:paraId="1E800C7A" w14:textId="51F64391" w:rsidR="00AF2201" w:rsidRDefault="00AF2201" w:rsidP="00AF2201">
      <w:pPr>
        <w:pStyle w:val="affd"/>
      </w:pPr>
      <w:r w:rsidRPr="0082322A">
        <w:t>Наприкінці розділу була описана структура бази даних, вміст таблиць та зв’язки між ними.</w:t>
      </w:r>
      <w:r w:rsidR="00B1769D">
        <w:t xml:space="preserve"> </w:t>
      </w:r>
      <w:r w:rsidR="00304102">
        <w:t>Описані поля таблиць, їх типи, та практичне призначення. Також описане призначення кожної таблиці.</w:t>
      </w:r>
    </w:p>
    <w:p w14:paraId="316B7026" w14:textId="77777777" w:rsidR="00AF2201" w:rsidRPr="0057265B" w:rsidRDefault="00AF2201" w:rsidP="00AF2201"/>
    <w:p w14:paraId="31D8A60A" w14:textId="590AE442" w:rsidR="002B0208" w:rsidRPr="007C3422" w:rsidRDefault="002B0208" w:rsidP="002B0208">
      <w:pPr>
        <w:rPr>
          <w:i/>
          <w:sz w:val="28"/>
          <w:szCs w:val="28"/>
        </w:rPr>
      </w:pPr>
    </w:p>
    <w:p w14:paraId="5F66956A" w14:textId="77777777" w:rsidR="002B0208" w:rsidRPr="0057265B" w:rsidRDefault="002B0208" w:rsidP="002B0208"/>
    <w:p w14:paraId="7D7EDDCB" w14:textId="77777777" w:rsidR="002B0208" w:rsidRDefault="002B0208" w:rsidP="002B0208">
      <w:pPr>
        <w:pStyle w:val="1"/>
      </w:pPr>
      <w:bookmarkStart w:id="42" w:name="_Toc72478632"/>
      <w:r>
        <w:lastRenderedPageBreak/>
        <w:t>Математичне забезпечення</w:t>
      </w:r>
      <w:bookmarkEnd w:id="38"/>
      <w:bookmarkEnd w:id="39"/>
      <w:bookmarkEnd w:id="42"/>
    </w:p>
    <w:p w14:paraId="582375C1" w14:textId="2327D168" w:rsidR="00AF2201" w:rsidRDefault="002B0208" w:rsidP="00AF2201">
      <w:pPr>
        <w:pStyle w:val="21"/>
        <w:rPr>
          <w:b/>
        </w:rPr>
      </w:pPr>
      <w:bookmarkStart w:id="43" w:name="_Toc236811382"/>
      <w:bookmarkStart w:id="44" w:name="_Toc303778139"/>
      <w:bookmarkStart w:id="45" w:name="_Toc72478633"/>
      <w:r w:rsidRPr="0010514C">
        <w:rPr>
          <w:b/>
        </w:rPr>
        <w:t>Змістовна постановка задачі</w:t>
      </w:r>
      <w:bookmarkEnd w:id="43"/>
      <w:bookmarkEnd w:id="44"/>
      <w:bookmarkEnd w:id="45"/>
    </w:p>
    <w:p w14:paraId="49994684" w14:textId="01D5E357" w:rsidR="00AF2201" w:rsidRPr="00AF2201" w:rsidRDefault="00AF2201" w:rsidP="00AF2201">
      <w:pPr>
        <w:pStyle w:val="affd"/>
      </w:pPr>
      <w:r w:rsidRPr="00E0294F">
        <w:t xml:space="preserve">Існує набір даних  великого розміру з рентгенівськими знімками. Зображення мають різний розмір та якість. Кожне зображення має ярлик , що означає наявність або відсутність пневмонії на знімках. Необхідно на основі навчальної вибірки створити алгоритм, що зможе за зображенням </w:t>
      </w:r>
      <w:r>
        <w:t>л</w:t>
      </w:r>
      <w:r w:rsidRPr="00E0294F">
        <w:t>егенів класифікувати знімок або до класу з наявною пневмонією, або з відсутньою.</w:t>
      </w:r>
    </w:p>
    <w:p w14:paraId="7FE88818" w14:textId="33D4E460" w:rsidR="002B0208" w:rsidRDefault="002B0208" w:rsidP="002B0208">
      <w:pPr>
        <w:pStyle w:val="21"/>
        <w:shd w:val="clear" w:color="auto" w:fill="FFFFFF"/>
        <w:rPr>
          <w:b/>
          <w:szCs w:val="28"/>
        </w:rPr>
      </w:pPr>
      <w:bookmarkStart w:id="46" w:name="_Toc236811383"/>
      <w:bookmarkStart w:id="47" w:name="_Toc303778140"/>
      <w:bookmarkStart w:id="48" w:name="_Toc72478634"/>
      <w:r w:rsidRPr="00F14397">
        <w:rPr>
          <w:b/>
          <w:szCs w:val="28"/>
        </w:rPr>
        <w:t>Математична постановка задачі</w:t>
      </w:r>
      <w:bookmarkEnd w:id="46"/>
      <w:bookmarkEnd w:id="47"/>
      <w:bookmarkEnd w:id="48"/>
    </w:p>
    <w:p w14:paraId="464080B4" w14:textId="77777777" w:rsidR="00EE4271" w:rsidRDefault="00EE4271" w:rsidP="00EE4271">
      <w:pPr>
        <w:rPr>
          <w:sz w:val="28"/>
          <w:szCs w:val="28"/>
        </w:rPr>
      </w:pPr>
      <w:bookmarkStart w:id="49" w:name="_Toc236811384"/>
      <w:bookmarkStart w:id="50" w:name="_Toc303778143"/>
      <w:r w:rsidRPr="00EE4271">
        <w:rPr>
          <w:rStyle w:val="affe"/>
        </w:rPr>
        <w:t>Для розв’язку поставленої задачі була використана штучна нейронна мережа. Вона складається із шарів нейронів пов’язаних між собою. Мережа навчається за допомогою ітеративного алгоритму навчання, в кінці кожної ітерації навчання обчислюється функція витрат, що характеризує наскільки результат розпізнавання мережею відхиляється від результатів вказаних на ярликах. Після ітерації навчання коригується значення ваг мережі (алгоритмом градієнтного спуску), результатом навчання вважається такий набір ваг при якому функція витрат приймає мінімальне значення</w:t>
      </w:r>
      <w:r>
        <w:rPr>
          <w:sz w:val="28"/>
          <w:szCs w:val="28"/>
        </w:rPr>
        <w:t>.</w:t>
      </w:r>
    </w:p>
    <w:p w14:paraId="3396436C" w14:textId="77777777" w:rsidR="00EE4271" w:rsidRDefault="00EE4271" w:rsidP="00EE4271">
      <w:pPr>
        <w:pStyle w:val="affd"/>
      </w:pPr>
      <w:r>
        <w:t>Введемо позначення, які описують нейронну мережу:</w:t>
      </w:r>
    </w:p>
    <w:p w14:paraId="26A54B65" w14:textId="77777777" w:rsidR="00EE4271" w:rsidRDefault="00EE4271" w:rsidP="00EE4271">
      <w:pPr>
        <w:pStyle w:val="affd"/>
      </w:pPr>
      <w:r w:rsidRPr="00BF6557">
        <w:rPr>
          <w:position w:val="-6"/>
        </w:rPr>
        <w:object w:dxaOrig="460" w:dyaOrig="279" w14:anchorId="1CA02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4.25pt" o:ole="">
            <v:imagedata r:id="rId11" o:title=""/>
          </v:shape>
          <o:OLEObject Type="Embed" ProgID="Equation.DSMT4" ShapeID="_x0000_i1025" DrawAspect="Content" ObjectID="_1683398792" r:id="rId12"/>
        </w:object>
      </w:r>
      <w:r>
        <w:t>матриця ваг</w:t>
      </w:r>
    </w:p>
    <w:p w14:paraId="2E4A2E45" w14:textId="77777777" w:rsidR="00EE4271" w:rsidRDefault="00EE4271" w:rsidP="00EE4271">
      <w:pPr>
        <w:pStyle w:val="affd"/>
      </w:pPr>
      <w:r w:rsidRPr="00BF6557">
        <w:rPr>
          <w:position w:val="-4"/>
        </w:rPr>
        <w:object w:dxaOrig="460" w:dyaOrig="260" w14:anchorId="47C63DCB">
          <v:shape id="_x0000_i1026" type="#_x0000_t75" style="width:22.5pt;height:13.5pt" o:ole="">
            <v:imagedata r:id="rId13" o:title=""/>
          </v:shape>
          <o:OLEObject Type="Embed" ProgID="Equation.DSMT4" ShapeID="_x0000_i1026" DrawAspect="Content" ObjectID="_1683398793" r:id="rId14"/>
        </w:object>
      </w:r>
      <w:r w:rsidRPr="00BF6557">
        <w:rPr>
          <w:lang w:val="ru-RU"/>
        </w:rPr>
        <w:t xml:space="preserve"> </w:t>
      </w:r>
      <w:r>
        <w:t>матриця значень сили імпульсів, які приходять на входи</w:t>
      </w:r>
    </w:p>
    <w:p w14:paraId="6EDDD8F7" w14:textId="77777777" w:rsidR="00EE4271" w:rsidRDefault="00EE4271" w:rsidP="00EE4271">
      <w:pPr>
        <w:pStyle w:val="affd"/>
      </w:pPr>
      <w:r w:rsidRPr="00BF6557">
        <w:rPr>
          <w:position w:val="-4"/>
        </w:rPr>
        <w:object w:dxaOrig="400" w:dyaOrig="260" w14:anchorId="1B3D7D80">
          <v:shape id="_x0000_i1027" type="#_x0000_t75" style="width:20.25pt;height:13.5pt" o:ole="">
            <v:imagedata r:id="rId15" o:title=""/>
          </v:shape>
          <o:OLEObject Type="Embed" ProgID="Equation.DSMT4" ShapeID="_x0000_i1027" DrawAspect="Content" ObjectID="_1683398794" r:id="rId16"/>
        </w:object>
      </w:r>
      <w:r>
        <w:t xml:space="preserve"> матриця</w:t>
      </w:r>
      <w:r w:rsidRPr="00BF6557">
        <w:rPr>
          <w:lang w:val="ru-RU"/>
        </w:rPr>
        <w:t xml:space="preserve"> </w:t>
      </w:r>
      <w:r>
        <w:t>значень функції активації</w:t>
      </w:r>
    </w:p>
    <w:p w14:paraId="4FD97C02" w14:textId="77777777" w:rsidR="00EE4271" w:rsidRDefault="00EE4271" w:rsidP="00EE4271">
      <w:pPr>
        <w:pStyle w:val="affd"/>
      </w:pPr>
      <w:r w:rsidRPr="00BF6557">
        <w:rPr>
          <w:position w:val="-6"/>
        </w:rPr>
        <w:object w:dxaOrig="600" w:dyaOrig="279" w14:anchorId="2104486E">
          <v:shape id="_x0000_i1028" type="#_x0000_t75" style="width:30pt;height:14.25pt" o:ole="">
            <v:imagedata r:id="rId17" o:title=""/>
          </v:shape>
          <o:OLEObject Type="Embed" ProgID="Equation.DSMT4" ShapeID="_x0000_i1028" DrawAspect="Content" ObjectID="_1683398795" r:id="rId18"/>
        </w:object>
      </w:r>
      <w:r>
        <w:t>матриця градієнтів</w:t>
      </w:r>
    </w:p>
    <w:p w14:paraId="6577315D" w14:textId="77777777" w:rsidR="00EE4271" w:rsidRDefault="00EE4271" w:rsidP="00EE4271">
      <w:pPr>
        <w:pStyle w:val="affd"/>
        <w:rPr>
          <w:lang w:val="ru-RU"/>
        </w:rPr>
      </w:pPr>
      <w:r w:rsidRPr="00AB0E75">
        <w:rPr>
          <w:position w:val="-6"/>
        </w:rPr>
        <w:object w:dxaOrig="540" w:dyaOrig="320" w14:anchorId="3C5B6EE4">
          <v:shape id="_x0000_i1029" type="#_x0000_t75" style="width:27pt;height:15.75pt" o:ole="">
            <v:imagedata r:id="rId19" o:title=""/>
          </v:shape>
          <o:OLEObject Type="Embed" ProgID="Equation.DSMT4" ShapeID="_x0000_i1029" DrawAspect="Content" ObjectID="_1683398796" r:id="rId20"/>
        </w:object>
      </w:r>
      <w:r>
        <w:rPr>
          <w:lang w:val="ru-RU"/>
        </w:rPr>
        <w:t xml:space="preserve">  відоме значення класу до якого належить зображення</w:t>
      </w:r>
    </w:p>
    <w:p w14:paraId="28ADB86B" w14:textId="77777777" w:rsidR="00EE4271" w:rsidRDefault="00EE4271" w:rsidP="00EE4271">
      <w:pPr>
        <w:pStyle w:val="affd"/>
      </w:pPr>
      <w:r w:rsidRPr="00AB0E75">
        <w:rPr>
          <w:position w:val="-20"/>
        </w:rPr>
        <w:object w:dxaOrig="660" w:dyaOrig="540" w14:anchorId="1AB9ECE2">
          <v:shape id="_x0000_i1030" type="#_x0000_t75" style="width:33pt;height:27pt" o:ole="">
            <v:imagedata r:id="rId21" o:title=""/>
          </v:shape>
          <o:OLEObject Type="Embed" ProgID="Equation.DSMT4" ShapeID="_x0000_i1030" DrawAspect="Content" ObjectID="_1683398797" r:id="rId22"/>
        </w:object>
      </w:r>
      <w:r>
        <w:t xml:space="preserve"> відповідь нейронної мережі</w:t>
      </w:r>
    </w:p>
    <w:p w14:paraId="2B88AF79" w14:textId="77777777" w:rsidR="00EE4271" w:rsidRDefault="00EE4271" w:rsidP="00EE4271">
      <w:pPr>
        <w:pStyle w:val="affd"/>
      </w:pPr>
      <w:r w:rsidRPr="00AB0E75">
        <w:rPr>
          <w:position w:val="-6"/>
        </w:rPr>
        <w:object w:dxaOrig="380" w:dyaOrig="220" w14:anchorId="69C15B96">
          <v:shape id="_x0000_i1031" type="#_x0000_t75" style="width:19.5pt;height:10.5pt" o:ole="">
            <v:imagedata r:id="rId23" o:title=""/>
          </v:shape>
          <o:OLEObject Type="Embed" ProgID="Equation.DSMT4" ShapeID="_x0000_i1031" DrawAspect="Content" ObjectID="_1683398798" r:id="rId24"/>
        </w:object>
      </w:r>
      <w:r w:rsidRPr="00AB0E75">
        <w:rPr>
          <w:lang w:val="ru-RU"/>
        </w:rPr>
        <w:t xml:space="preserve"> </w:t>
      </w:r>
      <w:r>
        <w:t xml:space="preserve">  номер шару</w:t>
      </w:r>
    </w:p>
    <w:p w14:paraId="35C07D30" w14:textId="77777777" w:rsidR="00EE4271" w:rsidRPr="00AB0E75" w:rsidRDefault="00EE4271" w:rsidP="00EE4271">
      <w:pPr>
        <w:pStyle w:val="affd"/>
      </w:pPr>
      <w:r w:rsidRPr="00AB0E75">
        <w:rPr>
          <w:position w:val="-10"/>
        </w:rPr>
        <w:object w:dxaOrig="380" w:dyaOrig="300" w14:anchorId="39E38041">
          <v:shape id="_x0000_i1032" type="#_x0000_t75" style="width:19.5pt;height:15pt" o:ole="">
            <v:imagedata r:id="rId25" o:title=""/>
          </v:shape>
          <o:OLEObject Type="Embed" ProgID="Equation.DSMT4" ShapeID="_x0000_i1032" DrawAspect="Content" ObjectID="_1683398799" r:id="rId26"/>
        </w:object>
      </w:r>
      <w:r w:rsidRPr="00AB0E75">
        <w:rPr>
          <w:lang w:val="ru-RU"/>
        </w:rPr>
        <w:t xml:space="preserve"> </w:t>
      </w:r>
      <w:r>
        <w:t>номер нейрона</w:t>
      </w:r>
    </w:p>
    <w:p w14:paraId="348F782C" w14:textId="77777777" w:rsidR="00EE4271" w:rsidRDefault="00EE4271" w:rsidP="00EE4271">
      <w:pPr>
        <w:pStyle w:val="affd"/>
      </w:pPr>
      <w:r w:rsidRPr="00AB0E75">
        <w:rPr>
          <w:position w:val="-4"/>
        </w:rPr>
        <w:object w:dxaOrig="420" w:dyaOrig="260" w14:anchorId="67BC13A1">
          <v:shape id="_x0000_i1033" type="#_x0000_t75" style="width:21pt;height:13.5pt" o:ole="">
            <v:imagedata r:id="rId27" o:title=""/>
          </v:shape>
          <o:OLEObject Type="Embed" ProgID="Equation.DSMT4" ShapeID="_x0000_i1033" DrawAspect="Content" ObjectID="_1683398800" r:id="rId28"/>
        </w:object>
      </w:r>
      <w:r>
        <w:t>функція витрат</w:t>
      </w:r>
    </w:p>
    <w:p w14:paraId="0D95C5F0" w14:textId="509A6B7A" w:rsidR="00EE4271" w:rsidRPr="00BF6557" w:rsidRDefault="00EE4271" w:rsidP="00EE4271">
      <w:pPr>
        <w:pStyle w:val="affd"/>
      </w:pPr>
      <w:r w:rsidRPr="00105E35">
        <w:rPr>
          <w:position w:val="-10"/>
        </w:rPr>
        <w:object w:dxaOrig="380" w:dyaOrig="260" w14:anchorId="3549F569">
          <v:shape id="_x0000_i1034" type="#_x0000_t75" style="width:19.5pt;height:13.5pt" o:ole="">
            <v:imagedata r:id="rId29" o:title=""/>
          </v:shape>
          <o:OLEObject Type="Embed" ProgID="Equation.DSMT4" ShapeID="_x0000_i1034" DrawAspect="Content" ObjectID="_1683398801" r:id="rId30"/>
        </w:object>
      </w:r>
      <w:r w:rsidRPr="00CE25C1">
        <w:t xml:space="preserve"> </w:t>
      </w:r>
      <w:r>
        <w:t xml:space="preserve">  швидкість навчання</w:t>
      </w:r>
    </w:p>
    <w:p w14:paraId="45D7439B" w14:textId="77777777" w:rsidR="00EE4271" w:rsidRDefault="00EE4271" w:rsidP="00EE4271">
      <w:pPr>
        <w:ind w:firstLine="0"/>
        <w:rPr>
          <w:color w:val="202122"/>
          <w:sz w:val="28"/>
          <w:szCs w:val="28"/>
          <w:shd w:val="clear" w:color="auto" w:fill="FFFFFF"/>
        </w:rPr>
      </w:pPr>
      <w:r w:rsidRPr="00EE4271">
        <w:rPr>
          <w:rStyle w:val="affe"/>
        </w:rPr>
        <w:t>Нейрони, які утворюють один шар нейронної мережі з’єднані між собою зв’язками, які передають сигнали. Штучний нейрон, який отримав сигнал, обробляє його за допомогою функції активації, потім передає його іншим нейронам, з’єднаним з ним зв’язками</w:t>
      </w:r>
      <w:r w:rsidRPr="00607F6C">
        <w:rPr>
          <w:color w:val="202122"/>
          <w:sz w:val="28"/>
          <w:szCs w:val="28"/>
          <w:shd w:val="clear" w:color="auto" w:fill="FFFFFF"/>
        </w:rPr>
        <w:t>.</w:t>
      </w:r>
      <w:r>
        <w:rPr>
          <w:color w:val="202122"/>
          <w:sz w:val="28"/>
          <w:szCs w:val="28"/>
          <w:shd w:val="clear" w:color="auto" w:fill="FFFFFF"/>
        </w:rPr>
        <w:t xml:space="preserve"> </w:t>
      </w:r>
    </w:p>
    <w:p w14:paraId="6E496CB8" w14:textId="1B797451" w:rsidR="00EE4271" w:rsidRPr="002B642E" w:rsidRDefault="00EE4271" w:rsidP="00EE4271">
      <w:pPr>
        <w:pStyle w:val="affd"/>
        <w:rPr>
          <w:shd w:val="clear" w:color="auto" w:fill="FFFFFF"/>
        </w:rPr>
      </w:pPr>
      <w:r>
        <w:rPr>
          <w:shd w:val="clear" w:color="auto" w:fill="FFFFFF"/>
        </w:rPr>
        <w:t>Розглянемо найпростішу модель нейрона, наведеного на рисунку 3.</w:t>
      </w:r>
      <w:r w:rsidR="00735692">
        <w:rPr>
          <w:shd w:val="clear" w:color="auto" w:fill="FFFFFF"/>
        </w:rPr>
        <w:t>1</w:t>
      </w:r>
      <w:r>
        <w:rPr>
          <w:shd w:val="clear" w:color="auto" w:fill="FFFFFF"/>
        </w:rPr>
        <w:t>.</w:t>
      </w:r>
    </w:p>
    <w:p w14:paraId="11DCBFC4" w14:textId="754666D6" w:rsidR="00EE4271" w:rsidRDefault="00212FA1" w:rsidP="00EE4271">
      <w:pPr>
        <w:pStyle w:val="affd"/>
        <w:jc w:val="center"/>
      </w:pPr>
      <w:r>
        <w:rPr>
          <w:noProof/>
        </w:rPr>
        <w:pict w14:anchorId="37272F17">
          <v:shape id="Рисунок 115" o:spid="_x0000_i1035" type="#_x0000_t75" style="width:251.25pt;height:151.5pt;visibility:visible;mso-wrap-style:square">
            <v:imagedata r:id="rId31" o:title=""/>
          </v:shape>
        </w:pict>
      </w:r>
    </w:p>
    <w:p w14:paraId="5CB56B7D" w14:textId="51E52935" w:rsidR="00EE4271" w:rsidRDefault="00EE4271" w:rsidP="00EE4271">
      <w:pPr>
        <w:pStyle w:val="affd"/>
        <w:jc w:val="center"/>
        <w:rPr>
          <w:shd w:val="clear" w:color="auto" w:fill="FFFFFF"/>
        </w:rPr>
      </w:pPr>
      <w:r>
        <w:t>Рисунок 3.</w:t>
      </w:r>
      <w:r w:rsidR="00735692">
        <w:t>1</w:t>
      </w:r>
      <w:r>
        <w:t xml:space="preserve"> - Модель найпростішого нейрона</w:t>
      </w:r>
    </w:p>
    <w:p w14:paraId="36E97779" w14:textId="77777777" w:rsidR="00EE4271" w:rsidRDefault="00EE4271" w:rsidP="00EE4271">
      <w:pPr>
        <w:pStyle w:val="affd"/>
        <w:rPr>
          <w:shd w:val="clear" w:color="auto" w:fill="FFFFFF"/>
        </w:rPr>
      </w:pPr>
      <w:r>
        <w:rPr>
          <w:shd w:val="clear" w:color="auto" w:fill="FFFFFF"/>
        </w:rPr>
        <w:t>Введемо позначення:</w:t>
      </w:r>
    </w:p>
    <w:p w14:paraId="3599275D" w14:textId="77777777" w:rsidR="00EE4271" w:rsidRDefault="00EE4271" w:rsidP="00EE4271">
      <w:pPr>
        <w:pStyle w:val="affd"/>
        <w:rPr>
          <w:shd w:val="clear" w:color="auto" w:fill="FFFFFF"/>
        </w:rPr>
      </w:pPr>
      <w:r w:rsidRPr="00361DB2">
        <w:rPr>
          <w:position w:val="-14"/>
          <w:shd w:val="clear" w:color="auto" w:fill="FFFFFF"/>
        </w:rPr>
        <w:object w:dxaOrig="360" w:dyaOrig="400" w14:anchorId="71588287">
          <v:shape id="_x0000_i1036" type="#_x0000_t75" style="width:18pt;height:20.25pt" o:ole="">
            <v:imagedata r:id="rId32" o:title=""/>
          </v:shape>
          <o:OLEObject Type="Embed" ProgID="Equation.DSMT4" ShapeID="_x0000_i1036" DrawAspect="Content" ObjectID="_1683398802" r:id="rId33"/>
        </w:object>
      </w:r>
      <w:r w:rsidRPr="00F24983">
        <w:rPr>
          <w:shd w:val="clear" w:color="auto" w:fill="FFFFFF"/>
          <w:lang w:val="ru-RU"/>
        </w:rPr>
        <w:t xml:space="preserve"> - </w:t>
      </w:r>
      <w:r>
        <w:rPr>
          <w:shd w:val="clear" w:color="auto" w:fill="FFFFFF"/>
        </w:rPr>
        <w:t xml:space="preserve">вага </w:t>
      </w:r>
      <w:r w:rsidRPr="00F24983">
        <w:rPr>
          <w:position w:val="-6"/>
          <w:shd w:val="clear" w:color="auto" w:fill="FFFFFF"/>
        </w:rPr>
        <w:object w:dxaOrig="320" w:dyaOrig="260" w14:anchorId="6B945686">
          <v:shape id="_x0000_i1037" type="#_x0000_t75" style="width:15.75pt;height:12pt" o:ole="">
            <v:imagedata r:id="rId34" o:title=""/>
          </v:shape>
          <o:OLEObject Type="Embed" ProgID="Equation.DSMT4" ShapeID="_x0000_i1037" DrawAspect="Content" ObjectID="_1683398803" r:id="rId35"/>
        </w:object>
      </w:r>
      <w:r>
        <w:rPr>
          <w:shd w:val="clear" w:color="auto" w:fill="FFFFFF"/>
        </w:rPr>
        <w:t>того входу.</w:t>
      </w:r>
    </w:p>
    <w:p w14:paraId="4F87DC6C" w14:textId="77777777" w:rsidR="00EE4271" w:rsidRDefault="00EE4271" w:rsidP="00EE4271">
      <w:pPr>
        <w:pStyle w:val="affd"/>
        <w:rPr>
          <w:shd w:val="clear" w:color="auto" w:fill="FFFFFF"/>
        </w:rPr>
      </w:pPr>
      <w:r w:rsidRPr="00361DB2">
        <w:rPr>
          <w:position w:val="-14"/>
          <w:shd w:val="clear" w:color="auto" w:fill="FFFFFF"/>
        </w:rPr>
        <w:object w:dxaOrig="320" w:dyaOrig="400" w14:anchorId="34C838A8">
          <v:shape id="_x0000_i1038" type="#_x0000_t75" style="width:15.75pt;height:20.25pt" o:ole="">
            <v:imagedata r:id="rId36" o:title=""/>
          </v:shape>
          <o:OLEObject Type="Embed" ProgID="Equation.DSMT4" ShapeID="_x0000_i1038" DrawAspect="Content" ObjectID="_1683398804" r:id="rId37"/>
        </w:object>
      </w:r>
      <w:r w:rsidRPr="00F24983">
        <w:rPr>
          <w:shd w:val="clear" w:color="auto" w:fill="FFFFFF"/>
          <w:lang w:val="ru-RU"/>
        </w:rPr>
        <w:t xml:space="preserve"> - </w:t>
      </w:r>
      <w:r>
        <w:rPr>
          <w:shd w:val="clear" w:color="auto" w:fill="FFFFFF"/>
        </w:rPr>
        <w:t xml:space="preserve">сила імпульсу  </w:t>
      </w:r>
      <w:r w:rsidRPr="00F24983">
        <w:rPr>
          <w:position w:val="-6"/>
          <w:shd w:val="clear" w:color="auto" w:fill="FFFFFF"/>
        </w:rPr>
        <w:object w:dxaOrig="320" w:dyaOrig="260" w14:anchorId="0032671E">
          <v:shape id="_x0000_i1039" type="#_x0000_t75" style="width:15.75pt;height:12pt" o:ole="">
            <v:imagedata r:id="rId34" o:title=""/>
          </v:shape>
          <o:OLEObject Type="Embed" ProgID="Equation.DSMT4" ShapeID="_x0000_i1039" DrawAspect="Content" ObjectID="_1683398805" r:id="rId38"/>
        </w:object>
      </w:r>
      <w:r>
        <w:rPr>
          <w:shd w:val="clear" w:color="auto" w:fill="FFFFFF"/>
        </w:rPr>
        <w:t>того входу.</w:t>
      </w:r>
    </w:p>
    <w:p w14:paraId="2A1FF992" w14:textId="77777777" w:rsidR="00EE4271" w:rsidRPr="00863070" w:rsidRDefault="00EE4271" w:rsidP="00EE4271">
      <w:pPr>
        <w:pStyle w:val="affd"/>
        <w:rPr>
          <w:shd w:val="clear" w:color="auto" w:fill="FFFFFF"/>
          <w:lang w:val="ru-RU"/>
        </w:rPr>
      </w:pPr>
      <w:r w:rsidRPr="00B27791">
        <w:rPr>
          <w:position w:val="-18"/>
          <w:shd w:val="clear" w:color="auto" w:fill="FFFFFF"/>
        </w:rPr>
        <w:object w:dxaOrig="820" w:dyaOrig="460" w14:anchorId="28AA9476">
          <v:shape id="_x0000_i1040" type="#_x0000_t75" style="width:40.5pt;height:22.5pt" o:ole="">
            <v:imagedata r:id="rId39" o:title=""/>
          </v:shape>
          <o:OLEObject Type="Embed" ProgID="Equation.DSMT4" ShapeID="_x0000_i1040" DrawAspect="Content" ObjectID="_1683398806" r:id="rId40"/>
        </w:object>
      </w:r>
      <w:r>
        <w:rPr>
          <w:shd w:val="clear" w:color="auto" w:fill="FFFFFF"/>
        </w:rPr>
        <w:t>- функція активації</w:t>
      </w:r>
    </w:p>
    <w:p w14:paraId="27B623D1" w14:textId="6BA02599" w:rsidR="00EE4271" w:rsidRPr="00361DB2" w:rsidRDefault="00EE4271" w:rsidP="00EE4271">
      <w:pPr>
        <w:pStyle w:val="affd"/>
        <w:rPr>
          <w:shd w:val="clear" w:color="auto" w:fill="FFFFFF"/>
        </w:rPr>
      </w:pPr>
      <w:r>
        <w:rPr>
          <w:shd w:val="clear" w:color="auto" w:fill="FFFFFF"/>
        </w:rPr>
        <w:t>На рисунку 3.</w:t>
      </w:r>
      <w:r w:rsidR="00735692">
        <w:rPr>
          <w:shd w:val="clear" w:color="auto" w:fill="FFFFFF"/>
        </w:rPr>
        <w:t>1</w:t>
      </w:r>
      <w:r>
        <w:rPr>
          <w:shd w:val="clear" w:color="auto" w:fill="FFFFFF"/>
        </w:rPr>
        <w:t xml:space="preserve"> зображена модель простого нейрону з трьома входами, кожний вхід має вагу </w:t>
      </w:r>
      <w:r w:rsidRPr="00361DB2">
        <w:rPr>
          <w:position w:val="-14"/>
          <w:shd w:val="clear" w:color="auto" w:fill="FFFFFF"/>
        </w:rPr>
        <w:object w:dxaOrig="380" w:dyaOrig="400" w14:anchorId="330E2CF0">
          <v:shape id="_x0000_i1041" type="#_x0000_t75" style="width:18.75pt;height:20.25pt" o:ole="">
            <v:imagedata r:id="rId41" o:title=""/>
          </v:shape>
          <o:OLEObject Type="Embed" ProgID="Equation.DSMT4" ShapeID="_x0000_i1041" DrawAspect="Content" ObjectID="_1683398807" r:id="rId42"/>
        </w:object>
      </w:r>
      <w:r w:rsidRPr="00361DB2">
        <w:rPr>
          <w:shd w:val="clear" w:color="auto" w:fill="FFFFFF"/>
        </w:rPr>
        <w:t>,</w:t>
      </w:r>
      <w:r w:rsidRPr="00361DB2">
        <w:rPr>
          <w:position w:val="-14"/>
          <w:shd w:val="clear" w:color="auto" w:fill="FFFFFF"/>
        </w:rPr>
        <w:object w:dxaOrig="400" w:dyaOrig="400" w14:anchorId="41DED2A5">
          <v:shape id="_x0000_i1042" type="#_x0000_t75" style="width:20.25pt;height:20.25pt" o:ole="">
            <v:imagedata r:id="rId43" o:title=""/>
          </v:shape>
          <o:OLEObject Type="Embed" ProgID="Equation.DSMT4" ShapeID="_x0000_i1042" DrawAspect="Content" ObjectID="_1683398808" r:id="rId44"/>
        </w:object>
      </w:r>
      <w:r w:rsidRPr="005924AE">
        <w:rPr>
          <w:shd w:val="clear" w:color="auto" w:fill="FFFFFF"/>
        </w:rPr>
        <w:t>,</w:t>
      </w:r>
      <w:r w:rsidRPr="00361DB2">
        <w:rPr>
          <w:position w:val="-14"/>
          <w:shd w:val="clear" w:color="auto" w:fill="FFFFFF"/>
        </w:rPr>
        <w:object w:dxaOrig="400" w:dyaOrig="400" w14:anchorId="1C43ED85">
          <v:shape id="_x0000_i1043" type="#_x0000_t75" style="width:20.25pt;height:20.25pt" o:ole="">
            <v:imagedata r:id="rId45" o:title=""/>
          </v:shape>
          <o:OLEObject Type="Embed" ProgID="Equation.DSMT4" ShapeID="_x0000_i1043" DrawAspect="Content" ObjectID="_1683398809" r:id="rId46"/>
        </w:object>
      </w:r>
    </w:p>
    <w:p w14:paraId="1188D13C" w14:textId="77777777" w:rsidR="00EE4271" w:rsidRDefault="00EE4271" w:rsidP="00EE4271">
      <w:pPr>
        <w:pStyle w:val="affd"/>
        <w:rPr>
          <w:shd w:val="clear" w:color="auto" w:fill="FFFFFF"/>
        </w:rPr>
      </w:pPr>
      <w:r>
        <w:rPr>
          <w:shd w:val="clear" w:color="auto" w:fill="FFFFFF"/>
        </w:rPr>
        <w:t xml:space="preserve">Нехай до зв’язків надходять імпульси </w:t>
      </w:r>
      <w:r w:rsidRPr="00361DB2">
        <w:rPr>
          <w:shd w:val="clear" w:color="auto" w:fill="FFFFFF"/>
        </w:rPr>
        <w:t xml:space="preserve"> </w:t>
      </w:r>
      <w:r>
        <w:rPr>
          <w:shd w:val="clear" w:color="auto" w:fill="FFFFFF"/>
        </w:rPr>
        <w:t xml:space="preserve">силою - </w:t>
      </w:r>
      <w:r w:rsidRPr="00361DB2">
        <w:rPr>
          <w:position w:val="-14"/>
          <w:shd w:val="clear" w:color="auto" w:fill="FFFFFF"/>
        </w:rPr>
        <w:object w:dxaOrig="320" w:dyaOrig="400" w14:anchorId="74FBB82B">
          <v:shape id="_x0000_i1044" type="#_x0000_t75" style="width:16.5pt;height:20.25pt" o:ole="">
            <v:imagedata r:id="rId47" o:title=""/>
          </v:shape>
          <o:OLEObject Type="Embed" ProgID="Equation.DSMT4" ShapeID="_x0000_i1044" DrawAspect="Content" ObjectID="_1683398810" r:id="rId48"/>
        </w:object>
      </w:r>
      <w:r w:rsidRPr="00361DB2">
        <w:rPr>
          <w:shd w:val="clear" w:color="auto" w:fill="FFFFFF"/>
        </w:rPr>
        <w:t>,</w:t>
      </w:r>
      <w:r w:rsidRPr="00361DB2">
        <w:rPr>
          <w:position w:val="-14"/>
          <w:shd w:val="clear" w:color="auto" w:fill="FFFFFF"/>
        </w:rPr>
        <w:object w:dxaOrig="340" w:dyaOrig="400" w14:anchorId="77D533F1">
          <v:shape id="_x0000_i1045" type="#_x0000_t75" style="width:17.25pt;height:20.25pt" o:ole="">
            <v:imagedata r:id="rId49" o:title=""/>
          </v:shape>
          <o:OLEObject Type="Embed" ProgID="Equation.DSMT4" ShapeID="_x0000_i1045" DrawAspect="Content" ObjectID="_1683398811" r:id="rId50"/>
        </w:object>
      </w:r>
      <w:r w:rsidRPr="00361DB2">
        <w:rPr>
          <w:shd w:val="clear" w:color="auto" w:fill="FFFFFF"/>
        </w:rPr>
        <w:t>,</w:t>
      </w:r>
      <w:r w:rsidRPr="00361DB2">
        <w:rPr>
          <w:position w:val="-14"/>
          <w:shd w:val="clear" w:color="auto" w:fill="FFFFFF"/>
        </w:rPr>
        <w:object w:dxaOrig="340" w:dyaOrig="400" w14:anchorId="49369B29">
          <v:shape id="_x0000_i1046" type="#_x0000_t75" style="width:17.25pt;height:20.25pt" o:ole="">
            <v:imagedata r:id="rId51" o:title=""/>
          </v:shape>
          <o:OLEObject Type="Embed" ProgID="Equation.DSMT4" ShapeID="_x0000_i1046" DrawAspect="Content" ObjectID="_1683398812" r:id="rId52"/>
        </w:object>
      </w:r>
      <w:r w:rsidRPr="00361DB2">
        <w:rPr>
          <w:shd w:val="clear" w:color="auto" w:fill="FFFFFF"/>
        </w:rPr>
        <w:t>,</w:t>
      </w:r>
      <w:r>
        <w:rPr>
          <w:shd w:val="clear" w:color="auto" w:fill="FFFFFF"/>
        </w:rPr>
        <w:t xml:space="preserve"> тоді відповідно до нейрона надходять імпульси  -  </w:t>
      </w:r>
      <w:r w:rsidRPr="00361DB2">
        <w:rPr>
          <w:position w:val="-14"/>
          <w:shd w:val="clear" w:color="auto" w:fill="FFFFFF"/>
        </w:rPr>
        <w:object w:dxaOrig="620" w:dyaOrig="400" w14:anchorId="4EEB626A">
          <v:shape id="_x0000_i1047" type="#_x0000_t75" style="width:31.5pt;height:20.25pt" o:ole="">
            <v:imagedata r:id="rId53" o:title=""/>
          </v:shape>
          <o:OLEObject Type="Embed" ProgID="Equation.DSMT4" ShapeID="_x0000_i1047" DrawAspect="Content" ObjectID="_1683398813" r:id="rId54"/>
        </w:object>
      </w:r>
      <w:r w:rsidRPr="00361DB2">
        <w:rPr>
          <w:shd w:val="clear" w:color="auto" w:fill="FFFFFF"/>
        </w:rPr>
        <w:t>,</w:t>
      </w:r>
      <w:r w:rsidRPr="00361DB2">
        <w:rPr>
          <w:position w:val="-14"/>
          <w:shd w:val="clear" w:color="auto" w:fill="FFFFFF"/>
        </w:rPr>
        <w:object w:dxaOrig="680" w:dyaOrig="400" w14:anchorId="372B5347">
          <v:shape id="_x0000_i1048" type="#_x0000_t75" style="width:33.75pt;height:20.25pt" o:ole="">
            <v:imagedata r:id="rId55" o:title=""/>
          </v:shape>
          <o:OLEObject Type="Embed" ProgID="Equation.DSMT4" ShapeID="_x0000_i1048" DrawAspect="Content" ObjectID="_1683398814" r:id="rId56"/>
        </w:object>
      </w:r>
      <w:r w:rsidRPr="005924AE">
        <w:rPr>
          <w:shd w:val="clear" w:color="auto" w:fill="FFFFFF"/>
        </w:rPr>
        <w:t>,</w:t>
      </w:r>
      <w:r w:rsidRPr="00361DB2">
        <w:rPr>
          <w:position w:val="-14"/>
          <w:shd w:val="clear" w:color="auto" w:fill="FFFFFF"/>
        </w:rPr>
        <w:object w:dxaOrig="660" w:dyaOrig="400" w14:anchorId="14268B4F">
          <v:shape id="_x0000_i1049" type="#_x0000_t75" style="width:33pt;height:20.25pt" o:ole="">
            <v:imagedata r:id="rId57" o:title=""/>
          </v:shape>
          <o:OLEObject Type="Embed" ProgID="Equation.DSMT4" ShapeID="_x0000_i1049" DrawAspect="Content" ObjectID="_1683398815" r:id="rId58"/>
        </w:object>
      </w:r>
      <w:r w:rsidRPr="00C37392">
        <w:rPr>
          <w:shd w:val="clear" w:color="auto" w:fill="FFFFFF"/>
        </w:rPr>
        <w:t>.</w:t>
      </w:r>
    </w:p>
    <w:p w14:paraId="48CFA923" w14:textId="77777777" w:rsidR="00EE4271" w:rsidRPr="00B27791" w:rsidRDefault="00EE4271" w:rsidP="00EE4271">
      <w:pPr>
        <w:pStyle w:val="affd"/>
        <w:rPr>
          <w:shd w:val="clear" w:color="auto" w:fill="FFFFFF"/>
        </w:rPr>
      </w:pPr>
      <w:r>
        <w:rPr>
          <w:shd w:val="clear" w:color="auto" w:fill="FFFFFF"/>
        </w:rPr>
        <w:t>Тоді сумарний імпульс, який отримає нейрон</w:t>
      </w:r>
      <w:r w:rsidRPr="00B27791">
        <w:rPr>
          <w:shd w:val="clear" w:color="auto" w:fill="FFFFFF"/>
        </w:rPr>
        <w:t xml:space="preserve"> </w:t>
      </w:r>
    </w:p>
    <w:p w14:paraId="61988259" w14:textId="77777777" w:rsidR="00EE4271" w:rsidRPr="00C37392" w:rsidRDefault="00EE4271" w:rsidP="00EE4271">
      <w:pPr>
        <w:pStyle w:val="affd"/>
        <w:jc w:val="center"/>
        <w:rPr>
          <w:shd w:val="clear" w:color="auto" w:fill="FFFFFF"/>
        </w:rPr>
      </w:pPr>
      <w:r w:rsidRPr="00361DB2">
        <w:rPr>
          <w:position w:val="-14"/>
          <w:shd w:val="clear" w:color="auto" w:fill="FFFFFF"/>
        </w:rPr>
        <w:object w:dxaOrig="2620" w:dyaOrig="400" w14:anchorId="25BB183D">
          <v:shape id="_x0000_i1050" type="#_x0000_t75" style="width:131.25pt;height:20.25pt" o:ole="">
            <v:imagedata r:id="rId59" o:title=""/>
          </v:shape>
          <o:OLEObject Type="Embed" ProgID="Equation.DSMT4" ShapeID="_x0000_i1050" DrawAspect="Content" ObjectID="_1683398816" r:id="rId60"/>
        </w:object>
      </w:r>
    </w:p>
    <w:p w14:paraId="32CD79FB" w14:textId="77777777" w:rsidR="00EE4271" w:rsidRPr="00B81E71" w:rsidRDefault="00EE4271" w:rsidP="00EE4271">
      <w:pPr>
        <w:ind w:firstLine="851"/>
        <w:rPr>
          <w:color w:val="202122"/>
          <w:sz w:val="28"/>
          <w:szCs w:val="28"/>
          <w:shd w:val="clear" w:color="auto" w:fill="FFFFFF"/>
          <w:lang w:val="en-US"/>
        </w:rPr>
      </w:pPr>
      <w:r>
        <w:rPr>
          <w:color w:val="202122"/>
          <w:sz w:val="28"/>
          <w:szCs w:val="28"/>
          <w:shd w:val="clear" w:color="auto" w:fill="FFFFFF"/>
        </w:rPr>
        <w:t>Сила вихідного імпульсу дорівнює</w:t>
      </w:r>
    </w:p>
    <w:p w14:paraId="0FCD705F" w14:textId="77777777" w:rsidR="00EE4271" w:rsidRDefault="00EE4271" w:rsidP="00EE4271">
      <w:pPr>
        <w:ind w:firstLine="851"/>
        <w:jc w:val="center"/>
        <w:rPr>
          <w:color w:val="202122"/>
          <w:sz w:val="28"/>
          <w:szCs w:val="28"/>
          <w:shd w:val="clear" w:color="auto" w:fill="FFFFFF"/>
        </w:rPr>
      </w:pPr>
      <w:r w:rsidRPr="00B27791">
        <w:rPr>
          <w:color w:val="202122"/>
          <w:position w:val="-18"/>
          <w:sz w:val="28"/>
          <w:szCs w:val="28"/>
          <w:shd w:val="clear" w:color="auto" w:fill="FFFFFF"/>
        </w:rPr>
        <w:object w:dxaOrig="3980" w:dyaOrig="460" w14:anchorId="159D9B07">
          <v:shape id="_x0000_i1051" type="#_x0000_t75" style="width:198.75pt;height:22.5pt" o:ole="">
            <v:imagedata r:id="rId61" o:title=""/>
          </v:shape>
          <o:OLEObject Type="Embed" ProgID="Equation.DSMT4" ShapeID="_x0000_i1051" DrawAspect="Content" ObjectID="_1683398817" r:id="rId62"/>
        </w:object>
      </w:r>
    </w:p>
    <w:p w14:paraId="575CAC59" w14:textId="77777777" w:rsidR="00EE4271" w:rsidRDefault="00EE4271" w:rsidP="00EE4271">
      <w:pPr>
        <w:ind w:firstLine="851"/>
        <w:rPr>
          <w:color w:val="202122"/>
          <w:sz w:val="28"/>
          <w:szCs w:val="28"/>
          <w:shd w:val="clear" w:color="auto" w:fill="FFFFFF"/>
        </w:rPr>
      </w:pPr>
      <w:r>
        <w:rPr>
          <w:color w:val="202122"/>
          <w:sz w:val="28"/>
          <w:szCs w:val="28"/>
          <w:shd w:val="clear" w:color="auto" w:fill="FFFFFF"/>
        </w:rPr>
        <w:t>Вибір функції активації</w:t>
      </w:r>
      <w:r w:rsidRPr="00FA686C">
        <w:rPr>
          <w:color w:val="202122"/>
          <w:position w:val="-10"/>
          <w:sz w:val="28"/>
          <w:szCs w:val="28"/>
          <w:shd w:val="clear" w:color="auto" w:fill="FFFFFF"/>
        </w:rPr>
        <w:object w:dxaOrig="540" w:dyaOrig="320" w14:anchorId="5A511E3A">
          <v:shape id="_x0000_i1052" type="#_x0000_t75" style="width:27pt;height:16.5pt" o:ole="">
            <v:imagedata r:id="rId63" o:title=""/>
          </v:shape>
          <o:OLEObject Type="Embed" ProgID="Equation.DSMT4" ShapeID="_x0000_i1052" DrawAspect="Content" ObjectID="_1683398818" r:id="rId64"/>
        </w:object>
      </w:r>
      <w:r w:rsidRPr="00FA686C">
        <w:rPr>
          <w:color w:val="202122"/>
          <w:sz w:val="28"/>
          <w:szCs w:val="28"/>
          <w:shd w:val="clear" w:color="auto" w:fill="FFFFFF"/>
        </w:rPr>
        <w:t xml:space="preserve"> </w:t>
      </w:r>
      <w:r>
        <w:rPr>
          <w:color w:val="202122"/>
          <w:sz w:val="28"/>
          <w:szCs w:val="28"/>
          <w:shd w:val="clear" w:color="auto" w:fill="FFFFFF"/>
        </w:rPr>
        <w:t>залежить від архітектури нейронної мережі.</w:t>
      </w:r>
      <w:r w:rsidRPr="001B7024">
        <w:rPr>
          <w:color w:val="202122"/>
          <w:sz w:val="28"/>
          <w:szCs w:val="28"/>
          <w:shd w:val="clear" w:color="auto" w:fill="FFFFFF"/>
        </w:rPr>
        <w:t xml:space="preserve"> </w:t>
      </w:r>
      <w:r w:rsidRPr="00375333">
        <w:rPr>
          <w:color w:val="202122"/>
          <w:sz w:val="28"/>
          <w:szCs w:val="28"/>
          <w:shd w:val="clear" w:color="auto" w:fill="FFFFFF"/>
        </w:rPr>
        <w:t>[</w:t>
      </w:r>
      <w:r>
        <w:rPr>
          <w:color w:val="202122"/>
          <w:sz w:val="28"/>
          <w:szCs w:val="28"/>
          <w:shd w:val="clear" w:color="auto" w:fill="FFFFFF"/>
          <w:lang w:val="ru-RU"/>
        </w:rPr>
        <w:t>8</w:t>
      </w:r>
      <w:r w:rsidRPr="00375333">
        <w:rPr>
          <w:color w:val="202122"/>
          <w:sz w:val="28"/>
          <w:szCs w:val="28"/>
          <w:shd w:val="clear" w:color="auto" w:fill="FFFFFF"/>
        </w:rPr>
        <w:t>]</w:t>
      </w:r>
    </w:p>
    <w:p w14:paraId="194CC93F" w14:textId="77777777" w:rsidR="00EE4271" w:rsidRPr="007F21C1" w:rsidRDefault="00EE4271" w:rsidP="00EE4271">
      <w:pPr>
        <w:pStyle w:val="affd"/>
      </w:pPr>
      <w:r w:rsidRPr="00472632">
        <w:lastRenderedPageBreak/>
        <w:t>Для розпізнавання буде використовуватись мережа з згортковими шарами.</w:t>
      </w:r>
    </w:p>
    <w:p w14:paraId="31D1337B" w14:textId="77777777" w:rsidR="00EE4271" w:rsidRDefault="00EE4271" w:rsidP="00EE4271">
      <w:pPr>
        <w:pStyle w:val="affd"/>
      </w:pPr>
      <w:r>
        <w:t>Опишемо операцію згортки і результат функції активації для нейрону згорткового шару.</w:t>
      </w:r>
    </w:p>
    <w:p w14:paraId="41B0B500" w14:textId="77777777" w:rsidR="00EE4271" w:rsidRDefault="00EE4271" w:rsidP="00EE4271">
      <w:pPr>
        <w:pStyle w:val="affd"/>
      </w:pPr>
      <w:r>
        <w:t xml:space="preserve"> Обчислимо результат згортки </w:t>
      </w:r>
      <w:r w:rsidRPr="005768EC">
        <w:rPr>
          <w:position w:val="-10"/>
        </w:rPr>
        <w:object w:dxaOrig="720" w:dyaOrig="320" w14:anchorId="75018A3B">
          <v:shape id="_x0000_i1053" type="#_x0000_t75" style="width:36.75pt;height:16.5pt" o:ole="">
            <v:imagedata r:id="rId65" o:title=""/>
          </v:shape>
          <o:OLEObject Type="Embed" ProgID="Equation.DSMT4" ShapeID="_x0000_i1053" DrawAspect="Content" ObjectID="_1683398819" r:id="rId66"/>
        </w:object>
      </w:r>
      <w:r>
        <w:t>,</w:t>
      </w:r>
    </w:p>
    <w:p w14:paraId="331C8722" w14:textId="77777777" w:rsidR="00EE4271" w:rsidRDefault="00EE4271" w:rsidP="00EE4271">
      <w:pPr>
        <w:pStyle w:val="affd"/>
      </w:pPr>
      <w:r>
        <w:t>де</w:t>
      </w:r>
    </w:p>
    <w:p w14:paraId="6878FDCA" w14:textId="77777777" w:rsidR="00EE4271" w:rsidRDefault="00EE4271" w:rsidP="00EE4271">
      <w:pPr>
        <w:pStyle w:val="affd"/>
      </w:pPr>
      <w:r w:rsidRPr="005768EC">
        <w:rPr>
          <w:position w:val="-4"/>
        </w:rPr>
        <w:object w:dxaOrig="260" w:dyaOrig="260" w14:anchorId="5721009A">
          <v:shape id="_x0000_i1054" type="#_x0000_t75" style="width:12.75pt;height:12.75pt" o:ole="">
            <v:imagedata r:id="rId67" o:title=""/>
          </v:shape>
          <o:OLEObject Type="Embed" ProgID="Equation.DSMT4" ShapeID="_x0000_i1054" DrawAspect="Content" ObjectID="_1683398820" r:id="rId68"/>
        </w:object>
      </w:r>
      <w:r>
        <w:t xml:space="preserve"> -  матриця розмірності </w:t>
      </w:r>
      <w:r w:rsidRPr="005768EC">
        <w:rPr>
          <w:position w:val="-10"/>
        </w:rPr>
        <w:object w:dxaOrig="720" w:dyaOrig="320" w14:anchorId="282107DC">
          <v:shape id="_x0000_i1055" type="#_x0000_t75" style="width:36.75pt;height:16.5pt" o:ole="">
            <v:imagedata r:id="rId69" o:title=""/>
          </v:shape>
          <o:OLEObject Type="Embed" ProgID="Equation.DSMT4" ShapeID="_x0000_i1055" DrawAspect="Content" ObjectID="_1683398821" r:id="rId70"/>
        </w:object>
      </w:r>
      <w:r>
        <w:t xml:space="preserve">, фільтр згортки або рецептивне поле, побудована таким чином, що кодує в собі якусь ознаку, яка може бути наявною на шуканому класі зображень. </w:t>
      </w:r>
    </w:p>
    <w:p w14:paraId="04AD1171" w14:textId="77777777" w:rsidR="00EE4271" w:rsidRDefault="00EE4271" w:rsidP="00EE4271">
      <w:pPr>
        <w:pStyle w:val="affd"/>
      </w:pPr>
      <w:r w:rsidRPr="005768EC">
        <w:rPr>
          <w:position w:val="-4"/>
        </w:rPr>
        <w:object w:dxaOrig="200" w:dyaOrig="260" w14:anchorId="16375CB0">
          <v:shape id="_x0000_i1056" type="#_x0000_t75" style="width:10.5pt;height:12.75pt" o:ole="">
            <v:imagedata r:id="rId71" o:title=""/>
          </v:shape>
          <o:OLEObject Type="Embed" ProgID="Equation.DSMT4" ShapeID="_x0000_i1056" DrawAspect="Content" ObjectID="_1683398822" r:id="rId72"/>
        </w:object>
      </w:r>
      <w:r>
        <w:t xml:space="preserve"> -  двовимірне зображення.</w:t>
      </w:r>
    </w:p>
    <w:p w14:paraId="7E82D478" w14:textId="22787A6A" w:rsidR="00EE4271" w:rsidRDefault="00EE4271" w:rsidP="00EE4271">
      <w:pPr>
        <w:pStyle w:val="affd"/>
      </w:pPr>
      <w:r>
        <w:t xml:space="preserve">Обчислюється згортка </w:t>
      </w:r>
      <w:r w:rsidRPr="005768EC">
        <w:rPr>
          <w:position w:val="-10"/>
        </w:rPr>
        <w:object w:dxaOrig="720" w:dyaOrig="320" w14:anchorId="64EB96A4">
          <v:shape id="_x0000_i1057" type="#_x0000_t75" style="width:36.75pt;height:16.5pt" o:ole="">
            <v:imagedata r:id="rId65" o:title=""/>
          </v:shape>
          <o:OLEObject Type="Embed" ProgID="Equation.DSMT4" ShapeID="_x0000_i1057" DrawAspect="Content" ObjectID="_1683398823" r:id="rId73"/>
        </w:object>
      </w:r>
      <w:r w:rsidRPr="00756EE0">
        <w:t>,</w:t>
      </w:r>
      <w:r>
        <w:t xml:space="preserve"> накладаючи на зображення </w:t>
      </w:r>
      <w:r w:rsidRPr="005768EC">
        <w:rPr>
          <w:position w:val="-4"/>
        </w:rPr>
        <w:object w:dxaOrig="200" w:dyaOrig="260" w14:anchorId="3CFEEF17">
          <v:shape id="_x0000_i1058" type="#_x0000_t75" style="width:10.5pt;height:12.75pt" o:ole="">
            <v:imagedata r:id="rId71" o:title=""/>
          </v:shape>
          <o:OLEObject Type="Embed" ProgID="Equation.DSMT4" ShapeID="_x0000_i1058" DrawAspect="Content" ObjectID="_1683398824" r:id="rId74"/>
        </w:object>
      </w:r>
      <w:r>
        <w:t xml:space="preserve"> фільтр </w:t>
      </w:r>
      <w:r w:rsidRPr="005768EC">
        <w:rPr>
          <w:position w:val="-4"/>
        </w:rPr>
        <w:object w:dxaOrig="260" w:dyaOrig="260" w14:anchorId="1B271335">
          <v:shape id="_x0000_i1059" type="#_x0000_t75" style="width:12.75pt;height:12.75pt" o:ole="">
            <v:imagedata r:id="rId67" o:title=""/>
          </v:shape>
          <o:OLEObject Type="Embed" ProgID="Equation.DSMT4" ShapeID="_x0000_i1059" DrawAspect="Content" ObjectID="_1683398825" r:id="rId75"/>
        </w:object>
      </w:r>
      <w:r>
        <w:t xml:space="preserve"> всіма можливими способами. Проілюструємо операцію згортки на рисунку 3.</w:t>
      </w:r>
      <w:r w:rsidR="00735692">
        <w:t>2</w:t>
      </w:r>
    </w:p>
    <w:p w14:paraId="7C1DF72D" w14:textId="440F0B3D" w:rsidR="00EE4271" w:rsidRDefault="00212FA1" w:rsidP="00EE4271">
      <w:pPr>
        <w:jc w:val="center"/>
        <w:rPr>
          <w:sz w:val="28"/>
          <w:szCs w:val="28"/>
        </w:rPr>
      </w:pPr>
      <w:r>
        <w:rPr>
          <w:noProof/>
          <w:sz w:val="28"/>
          <w:szCs w:val="28"/>
        </w:rPr>
        <w:pict w14:anchorId="68133617">
          <v:shape id="Рисунок 116" o:spid="_x0000_i1060" type="#_x0000_t75" style="width:321pt;height:147pt;visibility:visible;mso-wrap-style:square">
            <v:imagedata r:id="rId76" o:title=""/>
          </v:shape>
        </w:pict>
      </w:r>
    </w:p>
    <w:p w14:paraId="24A075A8" w14:textId="1F88E3FA" w:rsidR="00EE4271" w:rsidRDefault="00EE4271" w:rsidP="00EE4271">
      <w:pPr>
        <w:jc w:val="center"/>
        <w:rPr>
          <w:sz w:val="28"/>
          <w:szCs w:val="28"/>
        </w:rPr>
      </w:pPr>
      <w:r>
        <w:rPr>
          <w:sz w:val="28"/>
          <w:szCs w:val="28"/>
        </w:rPr>
        <w:t>Рисунок 3.</w:t>
      </w:r>
      <w:r w:rsidR="00735692">
        <w:rPr>
          <w:sz w:val="28"/>
          <w:szCs w:val="28"/>
        </w:rPr>
        <w:t>2</w:t>
      </w:r>
      <w:r>
        <w:rPr>
          <w:sz w:val="28"/>
          <w:szCs w:val="28"/>
        </w:rPr>
        <w:t xml:space="preserve"> – Процес згортки </w:t>
      </w:r>
    </w:p>
    <w:p w14:paraId="3ACE6EB2" w14:textId="77777777" w:rsidR="00EE4271" w:rsidRPr="00A03550" w:rsidRDefault="00EE4271" w:rsidP="00EE4271">
      <w:pPr>
        <w:pStyle w:val="affd"/>
        <w:rPr>
          <w:color w:val="202122"/>
          <w:shd w:val="clear" w:color="auto" w:fill="FFFFFF"/>
        </w:rPr>
      </w:pPr>
      <w:r>
        <w:t>В результаті операції отримаємо</w:t>
      </w:r>
    </w:p>
    <w:p w14:paraId="1C797324" w14:textId="77777777" w:rsidR="00EE4271" w:rsidRPr="00756EE0" w:rsidRDefault="00EE4271" w:rsidP="00EE4271">
      <w:pPr>
        <w:pStyle w:val="affd"/>
        <w:jc w:val="center"/>
      </w:pPr>
      <w:r w:rsidRPr="00EB769D">
        <w:rPr>
          <w:position w:val="-30"/>
        </w:rPr>
        <w:object w:dxaOrig="3060" w:dyaOrig="700" w14:anchorId="4518A787">
          <v:shape id="_x0000_i1061" type="#_x0000_t75" style="width:153pt;height:34.5pt" o:ole="">
            <v:imagedata r:id="rId77" o:title=""/>
          </v:shape>
          <o:OLEObject Type="Embed" ProgID="Equation.DSMT4" ShapeID="_x0000_i1061" DrawAspect="Content" ObjectID="_1683398826" r:id="rId78"/>
        </w:object>
      </w:r>
    </w:p>
    <w:p w14:paraId="7A42E2B3" w14:textId="77777777" w:rsidR="00EE4271" w:rsidRPr="003253EB" w:rsidRDefault="00EE4271" w:rsidP="00EE4271">
      <w:pPr>
        <w:pStyle w:val="affd"/>
        <w:rPr>
          <w:lang w:val="ru-RU"/>
        </w:rPr>
      </w:pPr>
      <w:r>
        <w:t xml:space="preserve">Розмір фільтру </w:t>
      </w:r>
      <w:r w:rsidRPr="005768EC">
        <w:rPr>
          <w:position w:val="-4"/>
        </w:rPr>
        <w:object w:dxaOrig="260" w:dyaOrig="260" w14:anchorId="5DDFC6A0">
          <v:shape id="_x0000_i1062" type="#_x0000_t75" style="width:12.75pt;height:12.75pt" o:ole="">
            <v:imagedata r:id="rId67" o:title=""/>
          </v:shape>
          <o:OLEObject Type="Embed" ProgID="Equation.DSMT4" ShapeID="_x0000_i1062" DrawAspect="Content" ObjectID="_1683398827" r:id="rId79"/>
        </w:object>
      </w:r>
      <w:r>
        <w:t xml:space="preserve"> обирається в залежності від задачі. </w:t>
      </w:r>
      <w:r w:rsidRPr="003253EB">
        <w:rPr>
          <w:lang w:val="ru-RU"/>
        </w:rPr>
        <w:t>[1</w:t>
      </w:r>
      <w:r>
        <w:rPr>
          <w:lang w:val="ru-RU"/>
        </w:rPr>
        <w:t>2</w:t>
      </w:r>
      <w:r w:rsidRPr="003253EB">
        <w:rPr>
          <w:lang w:val="ru-RU"/>
        </w:rPr>
        <w:t>]</w:t>
      </w:r>
    </w:p>
    <w:p w14:paraId="72FFD6D3" w14:textId="77777777" w:rsidR="00EE4271" w:rsidRDefault="00EE4271" w:rsidP="00EE4271">
      <w:pPr>
        <w:pStyle w:val="affd"/>
      </w:pPr>
      <w:r>
        <w:t>Отже,</w:t>
      </w:r>
      <w:r w:rsidRPr="00940A36">
        <w:t xml:space="preserve"> </w:t>
      </w:r>
      <w:r>
        <w:t xml:space="preserve">вхідне значення для нейрону згорткового шару </w:t>
      </w:r>
      <w:r w:rsidRPr="00940A36">
        <w:rPr>
          <w:position w:val="-6"/>
        </w:rPr>
        <w:object w:dxaOrig="139" w:dyaOrig="279" w14:anchorId="6CD3C722">
          <v:shape id="_x0000_i1063" type="#_x0000_t75" style="width:7.5pt;height:13.5pt" o:ole="">
            <v:imagedata r:id="rId80" o:title=""/>
          </v:shape>
          <o:OLEObject Type="Embed" ProgID="Equation.DSMT4" ShapeID="_x0000_i1063" DrawAspect="Content" ObjectID="_1683398828" r:id="rId81"/>
        </w:object>
      </w:r>
      <w:r w:rsidRPr="00EB710C">
        <w:t xml:space="preserve"> </w:t>
      </w:r>
      <w:r>
        <w:t>обчислюється за формулою</w:t>
      </w:r>
    </w:p>
    <w:p w14:paraId="5BE148C6" w14:textId="77777777" w:rsidR="00EE4271" w:rsidRDefault="00EE4271" w:rsidP="00EE4271">
      <w:pPr>
        <w:pStyle w:val="affd"/>
        <w:jc w:val="center"/>
      </w:pPr>
      <w:r w:rsidRPr="00472632">
        <w:rPr>
          <w:position w:val="-18"/>
        </w:rPr>
        <w:object w:dxaOrig="3200" w:dyaOrig="480" w14:anchorId="138B497B">
          <v:shape id="_x0000_i1064" type="#_x0000_t75" style="width:160.5pt;height:24pt" o:ole="">
            <v:imagedata r:id="rId82" o:title=""/>
          </v:shape>
          <o:OLEObject Type="Embed" ProgID="Equation.DSMT4" ShapeID="_x0000_i1064" DrawAspect="Content" ObjectID="_1683398829" r:id="rId83"/>
        </w:object>
      </w:r>
    </w:p>
    <w:p w14:paraId="6CB1B1F6" w14:textId="77777777" w:rsidR="00EE4271" w:rsidRDefault="00EE4271" w:rsidP="00EE4271">
      <w:pPr>
        <w:pStyle w:val="affd"/>
        <w:rPr>
          <w:shd w:val="clear" w:color="auto" w:fill="FFFFFF"/>
        </w:rPr>
      </w:pPr>
      <w:r>
        <w:lastRenderedPageBreak/>
        <w:t xml:space="preserve">Розв’язком задачі є такий набір ваг мережі </w:t>
      </w:r>
      <w:r w:rsidRPr="00361DB2">
        <w:rPr>
          <w:position w:val="-14"/>
          <w:shd w:val="clear" w:color="auto" w:fill="FFFFFF"/>
        </w:rPr>
        <w:object w:dxaOrig="360" w:dyaOrig="400" w14:anchorId="618EBD56">
          <v:shape id="_x0000_i1065" type="#_x0000_t75" style="width:18pt;height:20.25pt" o:ole="">
            <v:imagedata r:id="rId32" o:title=""/>
          </v:shape>
          <o:OLEObject Type="Embed" ProgID="Equation.DSMT4" ShapeID="_x0000_i1065" DrawAspect="Content" ObjectID="_1683398830" r:id="rId84"/>
        </w:object>
      </w:r>
      <w:r>
        <w:rPr>
          <w:shd w:val="clear" w:color="auto" w:fill="FFFFFF"/>
        </w:rPr>
        <w:t xml:space="preserve"> при якому значення функції витрат мережі є мінімальним </w:t>
      </w:r>
    </w:p>
    <w:p w14:paraId="780528FE" w14:textId="77777777" w:rsidR="00EE4271" w:rsidRPr="000D4F00" w:rsidRDefault="00EE4271" w:rsidP="00EE4271">
      <w:pPr>
        <w:jc w:val="center"/>
        <w:rPr>
          <w:color w:val="202122"/>
          <w:sz w:val="28"/>
          <w:szCs w:val="28"/>
          <w:shd w:val="clear" w:color="auto" w:fill="FFFFFF"/>
        </w:rPr>
      </w:pPr>
      <w:r w:rsidRPr="00FA5B35">
        <w:rPr>
          <w:position w:val="-24"/>
          <w:sz w:val="28"/>
          <w:szCs w:val="28"/>
        </w:rPr>
        <w:object w:dxaOrig="3260" w:dyaOrig="620" w14:anchorId="3C027B49">
          <v:shape id="_x0000_i1066" type="#_x0000_t75" style="width:162.75pt;height:31.5pt" o:ole="">
            <v:imagedata r:id="rId85" o:title=""/>
          </v:shape>
          <o:OLEObject Type="Embed" ProgID="Equation.DSMT4" ShapeID="_x0000_i1066" DrawAspect="Content" ObjectID="_1683398831" r:id="rId86"/>
        </w:object>
      </w:r>
    </w:p>
    <w:p w14:paraId="16B9F78F" w14:textId="77777777" w:rsidR="002B0208" w:rsidRDefault="002B0208" w:rsidP="002B0208">
      <w:pPr>
        <w:pStyle w:val="21"/>
        <w:shd w:val="clear" w:color="auto" w:fill="FFFFFF"/>
        <w:rPr>
          <w:b/>
          <w:szCs w:val="28"/>
        </w:rPr>
      </w:pPr>
      <w:bookmarkStart w:id="51" w:name="_Toc72478635"/>
      <w:r w:rsidRPr="0010514C">
        <w:rPr>
          <w:b/>
          <w:szCs w:val="28"/>
        </w:rPr>
        <w:t>Обґрунтування методу розв’язання</w:t>
      </w:r>
      <w:bookmarkEnd w:id="49"/>
      <w:bookmarkEnd w:id="50"/>
      <w:bookmarkEnd w:id="51"/>
    </w:p>
    <w:p w14:paraId="45FD04C7" w14:textId="77777777" w:rsidR="00EE4271" w:rsidRPr="004938D9" w:rsidRDefault="00EE4271" w:rsidP="00EE4271">
      <w:pPr>
        <w:pStyle w:val="affd"/>
      </w:pPr>
      <w:bookmarkStart w:id="52" w:name="_Toc236811385"/>
      <w:bookmarkStart w:id="53" w:name="_Toc303778144"/>
      <w:r w:rsidRPr="001C70A7">
        <w:t>Штучна нейрона мережа</w:t>
      </w:r>
      <w:r w:rsidRPr="004938D9">
        <w:t xml:space="preserve"> </w:t>
      </w:r>
      <w:r w:rsidRPr="001C70A7">
        <w:t>— це математична модель, що представля</w:t>
      </w:r>
      <w:r>
        <w:t>є</w:t>
      </w:r>
      <w:r w:rsidRPr="001C70A7">
        <w:t xml:space="preserve"> собою систему з’єднаних і взаємодіючих між собою простих процесорів (штучних нейронів).</w:t>
      </w:r>
      <w:r w:rsidRPr="004938D9">
        <w:t>[</w:t>
      </w:r>
      <w:r>
        <w:rPr>
          <w:lang w:val="ru-RU"/>
        </w:rPr>
        <w:t>8</w:t>
      </w:r>
      <w:r w:rsidRPr="004938D9">
        <w:t>]</w:t>
      </w:r>
    </w:p>
    <w:p w14:paraId="16AD12B9" w14:textId="77777777" w:rsidR="00EE4271" w:rsidRPr="001C70A7" w:rsidRDefault="00EE4271" w:rsidP="00EE4271">
      <w:pPr>
        <w:pStyle w:val="affd"/>
        <w:rPr>
          <w:color w:val="202122"/>
          <w:shd w:val="clear" w:color="auto" w:fill="FFFFFF"/>
        </w:rPr>
      </w:pPr>
      <w:r w:rsidRPr="004938D9">
        <w:t xml:space="preserve"> </w:t>
      </w:r>
      <w:r w:rsidRPr="001C70A7">
        <w:rPr>
          <w:color w:val="202122"/>
          <w:shd w:val="clear" w:color="auto" w:fill="FFFFFF"/>
        </w:rPr>
        <w:t xml:space="preserve">Такі системи навчаються </w:t>
      </w:r>
      <w:r>
        <w:rPr>
          <w:color w:val="202122"/>
          <w:shd w:val="clear" w:color="auto" w:fill="FFFFFF"/>
        </w:rPr>
        <w:t>на прикладах конкретних даних розв’язувати та аналізувати проблему, при використанні не потребують</w:t>
      </w:r>
      <w:r w:rsidRPr="001C70A7">
        <w:rPr>
          <w:color w:val="202122"/>
          <w:shd w:val="clear" w:color="auto" w:fill="FFFFFF"/>
        </w:rPr>
        <w:t xml:space="preserve"> спеціального програмування під конкретн</w:t>
      </w:r>
      <w:r>
        <w:rPr>
          <w:color w:val="202122"/>
          <w:shd w:val="clear" w:color="auto" w:fill="FFFFFF"/>
        </w:rPr>
        <w:t>і</w:t>
      </w:r>
      <w:r w:rsidRPr="001C70A7">
        <w:rPr>
          <w:color w:val="202122"/>
          <w:shd w:val="clear" w:color="auto" w:fill="FFFFFF"/>
        </w:rPr>
        <w:t xml:space="preserve"> </w:t>
      </w:r>
      <w:r>
        <w:rPr>
          <w:color w:val="202122"/>
          <w:shd w:val="clear" w:color="auto" w:fill="FFFFFF"/>
        </w:rPr>
        <w:t>дані або задачу</w:t>
      </w:r>
      <w:r w:rsidRPr="001C70A7">
        <w:rPr>
          <w:color w:val="202122"/>
          <w:shd w:val="clear" w:color="auto" w:fill="FFFFFF"/>
        </w:rPr>
        <w:t>.</w:t>
      </w:r>
      <w:r w:rsidRPr="004938D9">
        <w:rPr>
          <w:color w:val="202122"/>
          <w:shd w:val="clear" w:color="auto" w:fill="FFFFFF"/>
        </w:rPr>
        <w:t xml:space="preserve"> </w:t>
      </w:r>
    </w:p>
    <w:p w14:paraId="08B4012D" w14:textId="3EB519AE" w:rsidR="00EE4271" w:rsidRDefault="00EE4271" w:rsidP="00EE4271">
      <w:pPr>
        <w:pStyle w:val="affd"/>
        <w:rPr>
          <w:color w:val="202122"/>
          <w:shd w:val="clear" w:color="auto" w:fill="FFFFFF"/>
        </w:rPr>
      </w:pPr>
      <w:r>
        <w:rPr>
          <w:color w:val="202122"/>
          <w:shd w:val="clear" w:color="auto" w:fill="FFFFFF"/>
        </w:rPr>
        <w:t>Приклад архітектури наведено на рисунку 3.</w:t>
      </w:r>
      <w:r w:rsidR="00735692">
        <w:rPr>
          <w:color w:val="202122"/>
          <w:shd w:val="clear" w:color="auto" w:fill="FFFFFF"/>
        </w:rPr>
        <w:t>3</w:t>
      </w:r>
      <w:r w:rsidRPr="001C70A7">
        <w:rPr>
          <w:color w:val="202122"/>
          <w:shd w:val="clear" w:color="auto" w:fill="FFFFFF"/>
        </w:rPr>
        <w:t xml:space="preserve"> </w:t>
      </w:r>
    </w:p>
    <w:p w14:paraId="7C9DD723" w14:textId="77A6964D" w:rsidR="00EE4271" w:rsidRDefault="00212FA1" w:rsidP="00EE4271">
      <w:pPr>
        <w:pStyle w:val="affd"/>
        <w:jc w:val="center"/>
        <w:rPr>
          <w:color w:val="202122"/>
          <w:shd w:val="clear" w:color="auto" w:fill="FFFFFF"/>
          <w:lang w:val="en-US"/>
        </w:rPr>
      </w:pPr>
      <w:r>
        <w:rPr>
          <w:noProof/>
          <w:color w:val="202122"/>
          <w:shd w:val="clear" w:color="auto" w:fill="FFFFFF"/>
          <w:lang w:val="en-US"/>
        </w:rPr>
        <w:pict w14:anchorId="2DE2FA3C">
          <v:shape id="Рисунок 114" o:spid="_x0000_i1067" type="#_x0000_t75" style="width:354.75pt;height:173.25pt;visibility:visible;mso-wrap-style:square">
            <v:imagedata r:id="rId87" o:title=""/>
          </v:shape>
        </w:pict>
      </w:r>
    </w:p>
    <w:p w14:paraId="4E5357F8" w14:textId="55E416F3" w:rsidR="00EE4271" w:rsidRPr="00D16C0D" w:rsidRDefault="00EE4271" w:rsidP="00EE4271">
      <w:pPr>
        <w:pStyle w:val="affd"/>
        <w:jc w:val="center"/>
        <w:rPr>
          <w:color w:val="202122"/>
          <w:shd w:val="clear" w:color="auto" w:fill="FFFFFF"/>
        </w:rPr>
      </w:pPr>
      <w:r>
        <w:rPr>
          <w:color w:val="202122"/>
          <w:shd w:val="clear" w:color="auto" w:fill="FFFFFF"/>
        </w:rPr>
        <w:t>Рисунок 3.</w:t>
      </w:r>
      <w:r w:rsidR="00735692">
        <w:rPr>
          <w:color w:val="202122"/>
          <w:shd w:val="clear" w:color="auto" w:fill="FFFFFF"/>
        </w:rPr>
        <w:t>3</w:t>
      </w:r>
      <w:r>
        <w:rPr>
          <w:color w:val="202122"/>
          <w:shd w:val="clear" w:color="auto" w:fill="FFFFFF"/>
        </w:rPr>
        <w:t>- Приклад архітектури нейронної мережі</w:t>
      </w:r>
    </w:p>
    <w:p w14:paraId="6E62A17A" w14:textId="0A9EA7DC" w:rsidR="00EE4271" w:rsidRPr="00F24983" w:rsidRDefault="00EE4271" w:rsidP="00EE4271">
      <w:pPr>
        <w:pStyle w:val="affd"/>
        <w:rPr>
          <w:color w:val="202122"/>
          <w:shd w:val="clear" w:color="auto" w:fill="FFFFFF"/>
        </w:rPr>
      </w:pPr>
      <w:bookmarkStart w:id="54" w:name="_Hlk70363949"/>
      <w:r>
        <w:rPr>
          <w:color w:val="202122"/>
          <w:shd w:val="clear" w:color="auto" w:fill="FFFFFF"/>
        </w:rPr>
        <w:t>На рисунку 3.</w:t>
      </w:r>
      <w:r w:rsidR="00735692">
        <w:rPr>
          <w:color w:val="202122"/>
          <w:shd w:val="clear" w:color="auto" w:fill="FFFFFF"/>
        </w:rPr>
        <w:t>3</w:t>
      </w:r>
      <w:r>
        <w:rPr>
          <w:color w:val="202122"/>
          <w:shd w:val="clear" w:color="auto" w:fill="FFFFFF"/>
        </w:rPr>
        <w:t xml:space="preserve"> </w:t>
      </w:r>
      <w:r w:rsidRPr="00EA65D2">
        <w:rPr>
          <w:color w:val="202122"/>
          <w:shd w:val="clear" w:color="auto" w:fill="FFFFFF"/>
        </w:rPr>
        <w:t xml:space="preserve">показано </w:t>
      </w:r>
      <w:r>
        <w:rPr>
          <w:color w:val="202122"/>
          <w:shd w:val="clear" w:color="auto" w:fill="FFFFFF"/>
        </w:rPr>
        <w:t>нейронну мережу</w:t>
      </w:r>
      <w:r w:rsidRPr="00EA65D2">
        <w:rPr>
          <w:color w:val="202122"/>
          <w:shd w:val="clear" w:color="auto" w:fill="FFFFFF"/>
        </w:rPr>
        <w:t xml:space="preserve"> з чотирма предикторами. </w:t>
      </w:r>
    </w:p>
    <w:p w14:paraId="58D9C419" w14:textId="77777777" w:rsidR="00EE4271" w:rsidRPr="00AE302D" w:rsidRDefault="00EE4271" w:rsidP="00EE4271">
      <w:pPr>
        <w:pStyle w:val="affd"/>
        <w:rPr>
          <w:shd w:val="clear" w:color="auto" w:fill="FFFFFF"/>
        </w:rPr>
      </w:pPr>
      <w:r w:rsidRPr="00587FEC">
        <w:rPr>
          <w:shd w:val="clear" w:color="auto" w:fill="FFFFFF"/>
        </w:rPr>
        <w:t>Згорткові нейронні мережі — це клас</w:t>
      </w:r>
      <w:r>
        <w:rPr>
          <w:shd w:val="clear" w:color="auto" w:fill="FFFFFF"/>
        </w:rPr>
        <w:t xml:space="preserve"> штучних мереж</w:t>
      </w:r>
      <w:r w:rsidRPr="00587FEC">
        <w:rPr>
          <w:shd w:val="clear" w:color="auto" w:fill="FFFFFF"/>
        </w:rPr>
        <w:t> </w:t>
      </w:r>
      <w:hyperlink r:id="rId88" w:tooltip="Нейронна мережа прямого поширення" w:history="1">
        <w:r w:rsidRPr="00660025">
          <w:rPr>
            <w:rStyle w:val="af"/>
            <w:color w:val="auto"/>
            <w:u w:val="none"/>
            <w:shd w:val="clear" w:color="auto" w:fill="FFFFFF"/>
          </w:rPr>
          <w:t>прямого поширення</w:t>
        </w:r>
      </w:hyperlink>
      <w:r>
        <w:rPr>
          <w:shd w:val="clear" w:color="auto" w:fill="FFFFFF"/>
        </w:rPr>
        <w:t>.</w:t>
      </w:r>
      <w:r w:rsidRPr="00660025">
        <w:rPr>
          <w:shd w:val="clear" w:color="auto" w:fill="FFFFFF"/>
        </w:rPr>
        <w:t xml:space="preserve"> </w:t>
      </w:r>
      <w:r w:rsidRPr="00013F58">
        <w:rPr>
          <w:shd w:val="clear" w:color="auto" w:fill="FFFFFF"/>
          <w:lang w:val="ru-RU"/>
        </w:rPr>
        <w:t>[1</w:t>
      </w:r>
      <w:r>
        <w:rPr>
          <w:shd w:val="clear" w:color="auto" w:fill="FFFFFF"/>
          <w:lang w:val="ru-RU"/>
        </w:rPr>
        <w:t>0</w:t>
      </w:r>
      <w:r w:rsidRPr="00013F58">
        <w:rPr>
          <w:shd w:val="clear" w:color="auto" w:fill="FFFFFF"/>
          <w:lang w:val="ru-RU"/>
        </w:rPr>
        <w:t xml:space="preserve">] </w:t>
      </w:r>
      <w:r>
        <w:rPr>
          <w:shd w:val="clear" w:color="auto" w:fill="FFFFFF"/>
        </w:rPr>
        <w:t>Особливість цієї архітектури полягає в тому що для розв’язку задачі використовуються згорткові шари</w:t>
      </w:r>
      <w:r w:rsidRPr="00587FEC">
        <w:rPr>
          <w:shd w:val="clear" w:color="auto" w:fill="FFFFFF"/>
        </w:rPr>
        <w:t xml:space="preserve">. </w:t>
      </w:r>
      <w:r>
        <w:rPr>
          <w:shd w:val="clear" w:color="auto" w:fill="FFFFFF"/>
        </w:rPr>
        <w:t>Ці</w:t>
      </w:r>
      <w:r w:rsidRPr="007F21C1">
        <w:rPr>
          <w:shd w:val="clear" w:color="auto" w:fill="FFFFFF"/>
        </w:rPr>
        <w:t xml:space="preserve"> шари нейронної мережі застосовують до </w:t>
      </w:r>
      <w:r>
        <w:rPr>
          <w:shd w:val="clear" w:color="auto" w:fill="FFFFFF"/>
        </w:rPr>
        <w:t xml:space="preserve">матриці </w:t>
      </w:r>
      <w:r w:rsidRPr="007F21C1">
        <w:rPr>
          <w:shd w:val="clear" w:color="auto" w:fill="FFFFFF"/>
        </w:rPr>
        <w:t>вхідного зображення  операцію згортки</w:t>
      </w:r>
      <w:r w:rsidRPr="00607F6C">
        <w:rPr>
          <w:shd w:val="clear" w:color="auto" w:fill="FFFFFF"/>
        </w:rPr>
        <w:t xml:space="preserve">. </w:t>
      </w:r>
      <w:r>
        <w:rPr>
          <w:shd w:val="clear" w:color="auto" w:fill="FFFFFF"/>
        </w:rPr>
        <w:t xml:space="preserve">Потім </w:t>
      </w:r>
      <w:r w:rsidRPr="007F21C1">
        <w:rPr>
          <w:shd w:val="clear" w:color="auto" w:fill="FFFFFF"/>
        </w:rPr>
        <w:t>передаю</w:t>
      </w:r>
      <w:r>
        <w:rPr>
          <w:shd w:val="clear" w:color="auto" w:fill="FFFFFF"/>
        </w:rPr>
        <w:t>ть</w:t>
      </w:r>
      <w:r w:rsidRPr="007F21C1">
        <w:rPr>
          <w:shd w:val="clear" w:color="auto" w:fill="FFFFFF"/>
        </w:rPr>
        <w:t xml:space="preserve"> результат згортки до наступного шару</w:t>
      </w:r>
      <w:r>
        <w:rPr>
          <w:shd w:val="clear" w:color="auto" w:fill="FFFFFF"/>
        </w:rPr>
        <w:t xml:space="preserve"> мережі</w:t>
      </w:r>
      <w:r w:rsidRPr="007F21C1">
        <w:rPr>
          <w:shd w:val="clear" w:color="auto" w:fill="FFFFFF"/>
        </w:rPr>
        <w:t xml:space="preserve">. </w:t>
      </w:r>
    </w:p>
    <w:p w14:paraId="3544D9CF" w14:textId="77777777" w:rsidR="00EE4271" w:rsidRPr="00587FEC" w:rsidRDefault="00EE4271" w:rsidP="00EE4271">
      <w:pPr>
        <w:pStyle w:val="affd"/>
        <w:rPr>
          <w:shd w:val="clear" w:color="auto" w:fill="FFFFFF"/>
        </w:rPr>
      </w:pPr>
      <w:r w:rsidRPr="00587FEC">
        <w:rPr>
          <w:shd w:val="clear" w:color="auto" w:fill="FFFFFF"/>
        </w:rPr>
        <w:t xml:space="preserve">Успішність застосування цього алгоритму для розпізнавання образів  пов’язана з тим, що згорткові мережі використовують фільтри для </w:t>
      </w:r>
      <w:r w:rsidRPr="00587FEC">
        <w:rPr>
          <w:shd w:val="clear" w:color="auto" w:fill="FFFFFF"/>
        </w:rPr>
        <w:lastRenderedPageBreak/>
        <w:t xml:space="preserve">розпізнавання </w:t>
      </w:r>
      <w:r>
        <w:rPr>
          <w:shd w:val="clear" w:color="auto" w:fill="FFFFFF"/>
        </w:rPr>
        <w:t>окремих ознак</w:t>
      </w:r>
      <w:r w:rsidRPr="00587FEC">
        <w:rPr>
          <w:shd w:val="clear" w:color="auto" w:fill="FFFFFF"/>
        </w:rPr>
        <w:t>. А також, те що обробка конкретної частини зображення проходить незалежно від місця її знаходження.</w:t>
      </w:r>
    </w:p>
    <w:p w14:paraId="2D64B52A" w14:textId="77777777" w:rsidR="00EE4271" w:rsidRPr="00587FEC" w:rsidRDefault="00EE4271" w:rsidP="00EE4271">
      <w:pPr>
        <w:pStyle w:val="affd"/>
        <w:rPr>
          <w:shd w:val="clear" w:color="auto" w:fill="FFFFFF"/>
        </w:rPr>
      </w:pPr>
      <w:r w:rsidRPr="00587FEC">
        <w:rPr>
          <w:shd w:val="clear" w:color="auto" w:fill="FFFFFF"/>
        </w:rPr>
        <w:t xml:space="preserve">Операція згортки повторює процес виокремлення деталей оком людини, за допомогою фільтрів, які використовуються </w:t>
      </w:r>
      <w:r>
        <w:rPr>
          <w:shd w:val="clear" w:color="auto" w:fill="FFFFFF"/>
        </w:rPr>
        <w:t>для</w:t>
      </w:r>
      <w:r w:rsidRPr="00587FEC">
        <w:rPr>
          <w:shd w:val="clear" w:color="auto" w:fill="FFFFFF"/>
        </w:rPr>
        <w:t xml:space="preserve"> </w:t>
      </w:r>
      <w:r>
        <w:rPr>
          <w:shd w:val="clear" w:color="auto" w:fill="FFFFFF"/>
        </w:rPr>
        <w:t>операції</w:t>
      </w:r>
      <w:r w:rsidRPr="00587FEC">
        <w:rPr>
          <w:shd w:val="clear" w:color="auto" w:fill="FFFFFF"/>
        </w:rPr>
        <w:t xml:space="preserve"> </w:t>
      </w:r>
      <w:r>
        <w:rPr>
          <w:shd w:val="clear" w:color="auto" w:fill="FFFFFF"/>
        </w:rPr>
        <w:t>згортки</w:t>
      </w:r>
      <w:r w:rsidRPr="00587FEC">
        <w:rPr>
          <w:shd w:val="clear" w:color="auto" w:fill="FFFFFF"/>
        </w:rPr>
        <w:t>.</w:t>
      </w:r>
    </w:p>
    <w:p w14:paraId="0B86D35E" w14:textId="77777777" w:rsidR="00EE4271" w:rsidRPr="00587FEC" w:rsidRDefault="00EE4271" w:rsidP="00EE4271">
      <w:pPr>
        <w:pStyle w:val="affd"/>
        <w:rPr>
          <w:shd w:val="clear" w:color="auto" w:fill="FFFFFF"/>
        </w:rPr>
      </w:pPr>
      <w:r w:rsidRPr="00587FEC">
        <w:rPr>
          <w:shd w:val="clear" w:color="auto" w:fill="FFFFFF"/>
        </w:rPr>
        <w:t>Шар згортки може мати будь-яку кількість фільтрів</w:t>
      </w:r>
      <w:r>
        <w:rPr>
          <w:shd w:val="clear" w:color="auto" w:fill="FFFFFF"/>
        </w:rPr>
        <w:t xml:space="preserve"> </w:t>
      </w:r>
      <w:r w:rsidRPr="00587FEC">
        <w:rPr>
          <w:shd w:val="clear" w:color="auto" w:fill="FFFFFF"/>
        </w:rPr>
        <w:t>різного розміру. Фільтри у процесі навчання підбираються під конкретну задачу класифікації.</w:t>
      </w:r>
      <w:r w:rsidRPr="00587FEC">
        <w:t xml:space="preserve"> </w:t>
      </w:r>
      <w:r w:rsidRPr="00587FEC">
        <w:rPr>
          <w:shd w:val="clear" w:color="auto" w:fill="FFFFFF"/>
        </w:rPr>
        <w:t>Навчання згорткової мережі - це навчання цих фільтрів, які є вагами для мережі. Таким чином, мережа може повністю розкрити деталі</w:t>
      </w:r>
      <w:r>
        <w:rPr>
          <w:shd w:val="clear" w:color="auto" w:fill="FFFFFF"/>
        </w:rPr>
        <w:t xml:space="preserve"> вхідного зображення</w:t>
      </w:r>
      <w:r w:rsidRPr="00587FEC">
        <w:rPr>
          <w:shd w:val="clear" w:color="auto" w:fill="FFFFFF"/>
        </w:rPr>
        <w:t xml:space="preserve">, які є важливими для розпізнавання. </w:t>
      </w:r>
    </w:p>
    <w:p w14:paraId="4E677F16" w14:textId="77777777" w:rsidR="00EE4271" w:rsidRPr="00587FEC" w:rsidRDefault="00EE4271" w:rsidP="00EE4271">
      <w:pPr>
        <w:pStyle w:val="affd"/>
        <w:rPr>
          <w:shd w:val="clear" w:color="auto" w:fill="FFFFFF"/>
        </w:rPr>
      </w:pPr>
      <w:r w:rsidRPr="00587FEC">
        <w:rPr>
          <w:shd w:val="clear" w:color="auto" w:fill="FFFFFF"/>
        </w:rPr>
        <w:t>Також алгоритм не потребує такої сильної попередньої обробки зображення, як інші алгоритми розпізнавання зображень.</w:t>
      </w:r>
    </w:p>
    <w:p w14:paraId="738342D6" w14:textId="77777777" w:rsidR="00EE4271" w:rsidRPr="00587FEC" w:rsidRDefault="00EE4271" w:rsidP="00EE4271">
      <w:pPr>
        <w:pStyle w:val="affd"/>
        <w:rPr>
          <w:shd w:val="clear" w:color="auto" w:fill="FFFFFF"/>
        </w:rPr>
      </w:pPr>
      <w:r w:rsidRPr="00587FEC">
        <w:rPr>
          <w:shd w:val="clear" w:color="auto" w:fill="FFFFFF"/>
        </w:rPr>
        <w:t>Саме ці відмінності роблять згорткові мережі точними для задачі розпізнавання образів.</w:t>
      </w:r>
    </w:p>
    <w:p w14:paraId="74458D94" w14:textId="77777777" w:rsidR="002B0208" w:rsidRDefault="002B0208" w:rsidP="002B0208">
      <w:pPr>
        <w:pStyle w:val="21"/>
        <w:shd w:val="clear" w:color="auto" w:fill="FFFFFF"/>
        <w:rPr>
          <w:b/>
          <w:szCs w:val="28"/>
        </w:rPr>
      </w:pPr>
      <w:bookmarkStart w:id="55" w:name="_Toc72478636"/>
      <w:bookmarkEnd w:id="54"/>
      <w:r w:rsidRPr="0010514C">
        <w:rPr>
          <w:b/>
          <w:szCs w:val="28"/>
        </w:rPr>
        <w:t>Опис методів розв’язання</w:t>
      </w:r>
      <w:bookmarkEnd w:id="52"/>
      <w:bookmarkEnd w:id="53"/>
      <w:bookmarkEnd w:id="55"/>
    </w:p>
    <w:p w14:paraId="71B2FCA1" w14:textId="77777777" w:rsidR="00EE4271" w:rsidRPr="00FA5B35" w:rsidRDefault="00EE4271" w:rsidP="00EE4271">
      <w:pPr>
        <w:ind w:firstLine="851"/>
        <w:rPr>
          <w:color w:val="202122"/>
          <w:sz w:val="28"/>
          <w:szCs w:val="28"/>
          <w:shd w:val="clear" w:color="auto" w:fill="FFFFFF"/>
        </w:rPr>
      </w:pPr>
      <w:r w:rsidRPr="00FA5B35">
        <w:rPr>
          <w:color w:val="202122"/>
          <w:sz w:val="28"/>
          <w:szCs w:val="28"/>
          <w:shd w:val="clear" w:color="auto" w:fill="FFFFFF"/>
        </w:rPr>
        <w:t xml:space="preserve">Алгоритм навчання нейронної мережі - </w:t>
      </w:r>
    </w:p>
    <w:p w14:paraId="7A92AABD" w14:textId="727A5941" w:rsidR="00EE4271" w:rsidRPr="00FA5B35" w:rsidRDefault="00EE4271" w:rsidP="00EE4271">
      <w:pPr>
        <w:pStyle w:val="affd"/>
        <w:numPr>
          <w:ilvl w:val="0"/>
          <w:numId w:val="25"/>
        </w:numPr>
        <w:rPr>
          <w:color w:val="202122"/>
          <w:shd w:val="clear" w:color="auto" w:fill="FFFFFF"/>
        </w:rPr>
      </w:pPr>
      <w:r w:rsidRPr="00FA5B35">
        <w:rPr>
          <w:color w:val="202122"/>
          <w:shd w:val="clear" w:color="auto" w:fill="FFFFFF"/>
        </w:rPr>
        <w:t>Іні</w:t>
      </w:r>
      <w:r>
        <w:rPr>
          <w:color w:val="202122"/>
          <w:shd w:val="clear" w:color="auto" w:fill="FFFFFF"/>
        </w:rPr>
        <w:t>ц</w:t>
      </w:r>
      <w:r w:rsidRPr="00FA5B35">
        <w:rPr>
          <w:color w:val="202122"/>
          <w:shd w:val="clear" w:color="auto" w:fill="FFFFFF"/>
        </w:rPr>
        <w:t xml:space="preserve">іалізувати всі ваги </w:t>
      </w:r>
      <w:r w:rsidRPr="003463D7">
        <w:rPr>
          <w:position w:val="-18"/>
        </w:rPr>
        <w:object w:dxaOrig="580" w:dyaOrig="480" w14:anchorId="6911F68A">
          <v:shape id="_x0000_i1068" type="#_x0000_t75" style="width:29.25pt;height:24pt" o:ole="">
            <v:imagedata r:id="rId89" o:title=""/>
          </v:shape>
          <o:OLEObject Type="Embed" ProgID="Equation.DSMT4" ShapeID="_x0000_i1068" DrawAspect="Content" ObjectID="_1683398832" r:id="rId90"/>
        </w:object>
      </w:r>
      <w:r w:rsidRPr="00FA5B35">
        <w:t xml:space="preserve"> рандомним чином ,малими числами,</w:t>
      </w:r>
    </w:p>
    <w:p w14:paraId="67AD1768" w14:textId="77777777" w:rsidR="00EE4271" w:rsidRPr="00FA5B35" w:rsidRDefault="00EE4271" w:rsidP="00EE4271">
      <w:pPr>
        <w:pStyle w:val="affd"/>
        <w:rPr>
          <w:color w:val="202122"/>
          <w:shd w:val="clear" w:color="auto" w:fill="FFFFFF"/>
        </w:rPr>
      </w:pPr>
      <w:r w:rsidRPr="00FA5B35">
        <w:t xml:space="preserve">Де </w:t>
      </w:r>
      <w:r w:rsidRPr="003463D7">
        <w:rPr>
          <w:position w:val="-18"/>
        </w:rPr>
        <w:object w:dxaOrig="580" w:dyaOrig="480" w14:anchorId="712C0284">
          <v:shape id="_x0000_i1069" type="#_x0000_t75" style="width:29.25pt;height:24pt" o:ole="">
            <v:imagedata r:id="rId91" o:title=""/>
          </v:shape>
          <o:OLEObject Type="Embed" ProgID="Equation.DSMT4" ShapeID="_x0000_i1069" DrawAspect="Content" ObjectID="_1683398833" r:id="rId92"/>
        </w:object>
      </w:r>
      <w:r w:rsidRPr="00FA5B35">
        <w:t xml:space="preserve"> - це вага на шляху між </w:t>
      </w:r>
      <w:r w:rsidRPr="00607F6C">
        <w:rPr>
          <w:position w:val="-6"/>
        </w:rPr>
        <w:object w:dxaOrig="139" w:dyaOrig="260" w14:anchorId="406981DB">
          <v:shape id="_x0000_i1070" type="#_x0000_t75" style="width:7.5pt;height:12.75pt" o:ole="">
            <v:imagedata r:id="rId93" o:title=""/>
          </v:shape>
          <o:OLEObject Type="Embed" ProgID="Equation.DSMT4" ShapeID="_x0000_i1070" DrawAspect="Content" ObjectID="_1683398834" r:id="rId94"/>
        </w:object>
      </w:r>
      <w:r w:rsidRPr="00FA5B35">
        <w:t xml:space="preserve">  - нейроном </w:t>
      </w:r>
      <w:r w:rsidRPr="00607F6C">
        <w:rPr>
          <w:position w:val="-10"/>
        </w:rPr>
        <w:object w:dxaOrig="600" w:dyaOrig="320" w14:anchorId="2AA78ACC">
          <v:shape id="_x0000_i1071" type="#_x0000_t75" style="width:30pt;height:16.5pt" o:ole="">
            <v:imagedata r:id="rId95" o:title=""/>
          </v:shape>
          <o:OLEObject Type="Embed" ProgID="Equation.DSMT4" ShapeID="_x0000_i1071" DrawAspect="Content" ObjectID="_1683398835" r:id="rId96"/>
        </w:object>
      </w:r>
      <w:r w:rsidRPr="00FA5B35">
        <w:t xml:space="preserve">  шару та </w:t>
      </w:r>
      <w:r w:rsidRPr="00607F6C">
        <w:rPr>
          <w:position w:val="-10"/>
        </w:rPr>
        <w:object w:dxaOrig="200" w:dyaOrig="300" w14:anchorId="78847E96">
          <v:shape id="_x0000_i1072" type="#_x0000_t75" style="width:10.5pt;height:15pt" o:ole="">
            <v:imagedata r:id="rId97" o:title=""/>
          </v:shape>
          <o:OLEObject Type="Embed" ProgID="Equation.DSMT4" ShapeID="_x0000_i1072" DrawAspect="Content" ObjectID="_1683398836" r:id="rId98"/>
        </w:object>
      </w:r>
      <w:r w:rsidRPr="00FA5B35">
        <w:t xml:space="preserve">  – нейроном </w:t>
      </w:r>
      <w:r w:rsidRPr="00607F6C">
        <w:rPr>
          <w:position w:val="-6"/>
        </w:rPr>
        <w:object w:dxaOrig="139" w:dyaOrig="279" w14:anchorId="0DF92F77">
          <v:shape id="_x0000_i1073" type="#_x0000_t75" style="width:7.5pt;height:13.5pt" o:ole="">
            <v:imagedata r:id="rId99" o:title=""/>
          </v:shape>
          <o:OLEObject Type="Embed" ProgID="Equation.DSMT4" ShapeID="_x0000_i1073" DrawAspect="Content" ObjectID="_1683398837" r:id="rId100"/>
        </w:object>
      </w:r>
      <w:r w:rsidRPr="00FA5B35">
        <w:t xml:space="preserve">   – шару.</w:t>
      </w:r>
    </w:p>
    <w:p w14:paraId="7667EFA2" w14:textId="15E9C900" w:rsidR="00EE4271" w:rsidRPr="00FA5B35" w:rsidRDefault="00EE4271" w:rsidP="00EE4271">
      <w:pPr>
        <w:pStyle w:val="affd"/>
        <w:numPr>
          <w:ilvl w:val="0"/>
          <w:numId w:val="25"/>
        </w:numPr>
        <w:rPr>
          <w:shd w:val="clear" w:color="auto" w:fill="FFFFFF"/>
        </w:rPr>
      </w:pPr>
      <w:r w:rsidRPr="00FA5B35">
        <w:rPr>
          <w:shd w:val="clear" w:color="auto" w:fill="FFFFFF"/>
        </w:rPr>
        <w:t>Алгоритм прямого розповсюдження</w:t>
      </w:r>
    </w:p>
    <w:p w14:paraId="0C61078D" w14:textId="566EF2DE" w:rsidR="00EE4271" w:rsidRPr="00FA5B35" w:rsidRDefault="00EE4271" w:rsidP="00EE4271">
      <w:pPr>
        <w:pStyle w:val="affd"/>
        <w:numPr>
          <w:ilvl w:val="0"/>
          <w:numId w:val="26"/>
        </w:numPr>
        <w:rPr>
          <w:shd w:val="clear" w:color="auto" w:fill="FFFFFF"/>
        </w:rPr>
      </w:pPr>
      <w:r w:rsidRPr="00FA5B35">
        <w:rPr>
          <w:shd w:val="clear" w:color="auto" w:fill="FFFFFF"/>
        </w:rPr>
        <w:t>На вхід 0 шару мережі надати приклад з датасету, проставити вхідне значення для кожного нейрону, і мітку для вихідного шару мережі.</w:t>
      </w:r>
    </w:p>
    <w:p w14:paraId="016B5CB5" w14:textId="5DB76B53" w:rsidR="00EE4271" w:rsidRPr="00FA5B35" w:rsidRDefault="00EE4271" w:rsidP="00EE4271">
      <w:pPr>
        <w:pStyle w:val="affd"/>
        <w:numPr>
          <w:ilvl w:val="0"/>
          <w:numId w:val="26"/>
        </w:numPr>
        <w:rPr>
          <w:shd w:val="clear" w:color="auto" w:fill="FFFFFF"/>
        </w:rPr>
      </w:pPr>
      <w:r w:rsidRPr="00FA5B35">
        <w:rPr>
          <w:shd w:val="clear" w:color="auto" w:fill="FFFFFF"/>
        </w:rPr>
        <w:t xml:space="preserve">Розрахувати загальне вхідне значення від 0 шару до внутрішнього кожного нейрону наступного шару мережі </w:t>
      </w:r>
      <w:r w:rsidRPr="00FA5B35">
        <w:rPr>
          <w:position w:val="-18"/>
        </w:rPr>
        <w:object w:dxaOrig="340" w:dyaOrig="480" w14:anchorId="2B9E9C28">
          <v:shape id="_x0000_i1074" type="#_x0000_t75" style="width:17.25pt;height:24pt" o:ole="">
            <v:imagedata r:id="rId101" o:title=""/>
          </v:shape>
          <o:OLEObject Type="Embed" ProgID="Equation.DSMT4" ShapeID="_x0000_i1074" DrawAspect="Content" ObjectID="_1683398838" r:id="rId102"/>
        </w:object>
      </w:r>
      <w:r w:rsidRPr="00FA5B35">
        <w:rPr>
          <w:shd w:val="clear" w:color="auto" w:fill="FFFFFF"/>
        </w:rPr>
        <w:t xml:space="preserve"> ,розрахувати вихідне значення </w:t>
      </w:r>
      <w:r w:rsidRPr="00FA5B35">
        <w:rPr>
          <w:position w:val="-20"/>
        </w:rPr>
        <w:object w:dxaOrig="360" w:dyaOrig="540" w14:anchorId="7ED97FA5">
          <v:shape id="_x0000_i1075" type="#_x0000_t75" style="width:18pt;height:27pt" o:ole="">
            <v:imagedata r:id="rId103" o:title=""/>
          </v:shape>
          <o:OLEObject Type="Embed" ProgID="Equation.DSMT4" ShapeID="_x0000_i1075" DrawAspect="Content" ObjectID="_1683398839" r:id="rId104"/>
        </w:object>
      </w:r>
      <w:r w:rsidRPr="00FA5B35">
        <w:t xml:space="preserve"> за допомогою функції активації. Повторити процес для інших шарів мережі. Для них вхідним значенням буде вихідне значення передуючого шару.</w:t>
      </w:r>
    </w:p>
    <w:p w14:paraId="0ED02CE0" w14:textId="77777777" w:rsidR="00EE4271" w:rsidRPr="00FA5B35" w:rsidRDefault="00EE4271" w:rsidP="00EE4271">
      <w:pPr>
        <w:pStyle w:val="afe"/>
        <w:ind w:left="0" w:firstLine="851"/>
        <w:jc w:val="center"/>
        <w:rPr>
          <w:sz w:val="28"/>
          <w:szCs w:val="28"/>
          <w:lang w:val="en-US"/>
        </w:rPr>
      </w:pPr>
      <w:r w:rsidRPr="00FA5B35">
        <w:rPr>
          <w:position w:val="-16"/>
          <w:sz w:val="28"/>
          <w:szCs w:val="28"/>
        </w:rPr>
        <w:object w:dxaOrig="1640" w:dyaOrig="460" w14:anchorId="7902EA54">
          <v:shape id="_x0000_i1076" type="#_x0000_t75" style="width:82.5pt;height:23.25pt" o:ole="">
            <v:imagedata r:id="rId105" o:title=""/>
          </v:shape>
          <o:OLEObject Type="Embed" ProgID="Equation.DSMT4" ShapeID="_x0000_i1076" DrawAspect="Content" ObjectID="_1683398840" r:id="rId106"/>
        </w:object>
      </w:r>
      <w:r w:rsidRPr="00FA5B35">
        <w:rPr>
          <w:sz w:val="28"/>
          <w:szCs w:val="28"/>
          <w:lang w:val="en-US"/>
        </w:rPr>
        <w:t xml:space="preserve">  </w:t>
      </w:r>
      <w:r w:rsidRPr="00FA5B35">
        <w:rPr>
          <w:position w:val="-14"/>
          <w:sz w:val="28"/>
          <w:szCs w:val="28"/>
        </w:rPr>
        <w:object w:dxaOrig="2260" w:dyaOrig="440" w14:anchorId="7FE48F6C">
          <v:shape id="_x0000_i1077" type="#_x0000_t75" style="width:112.5pt;height:21.75pt" o:ole="">
            <v:imagedata r:id="rId107" o:title=""/>
          </v:shape>
          <o:OLEObject Type="Embed" ProgID="Equation.DSMT4" ShapeID="_x0000_i1077" DrawAspect="Content" ObjectID="_1683398841" r:id="rId108"/>
        </w:object>
      </w:r>
    </w:p>
    <w:p w14:paraId="63564BCA" w14:textId="77777777" w:rsidR="00EE4271" w:rsidRPr="003463D7" w:rsidRDefault="00EE4271" w:rsidP="00EE4271">
      <w:pPr>
        <w:pStyle w:val="afe"/>
        <w:ind w:left="0" w:firstLine="851"/>
        <w:jc w:val="center"/>
        <w:rPr>
          <w:sz w:val="28"/>
          <w:szCs w:val="28"/>
        </w:rPr>
      </w:pPr>
      <w:r w:rsidRPr="00FA5B35">
        <w:rPr>
          <w:position w:val="-16"/>
          <w:sz w:val="28"/>
          <w:szCs w:val="28"/>
        </w:rPr>
        <w:object w:dxaOrig="1320" w:dyaOrig="460" w14:anchorId="7E5F2CA0">
          <v:shape id="_x0000_i1078" type="#_x0000_t75" style="width:66pt;height:23.25pt" o:ole="">
            <v:imagedata r:id="rId109" o:title=""/>
          </v:shape>
          <o:OLEObject Type="Embed" ProgID="Equation.DSMT4" ShapeID="_x0000_i1078" DrawAspect="Content" ObjectID="_1683398842" r:id="rId110"/>
        </w:object>
      </w:r>
      <w:r w:rsidRPr="00FA5B35">
        <w:rPr>
          <w:position w:val="-14"/>
          <w:sz w:val="28"/>
          <w:szCs w:val="28"/>
        </w:rPr>
        <w:object w:dxaOrig="2060" w:dyaOrig="440" w14:anchorId="243FE2D9">
          <v:shape id="_x0000_i1079" type="#_x0000_t75" style="width:103.5pt;height:21.75pt" o:ole="">
            <v:imagedata r:id="rId111" o:title=""/>
          </v:shape>
          <o:OLEObject Type="Embed" ProgID="Equation.DSMT4" ShapeID="_x0000_i1079" DrawAspect="Content" ObjectID="_1683398843" r:id="rId112"/>
        </w:object>
      </w:r>
    </w:p>
    <w:p w14:paraId="00A6757E" w14:textId="382D5D49" w:rsidR="00EE4271" w:rsidRPr="00EE4271" w:rsidRDefault="00EE4271" w:rsidP="00EE4271">
      <w:pPr>
        <w:pStyle w:val="affd"/>
      </w:pPr>
      <w:r>
        <w:t xml:space="preserve">3. </w:t>
      </w:r>
      <w:r w:rsidRPr="00EE4271">
        <w:t>Алгоритм зворотного розповсюдження</w:t>
      </w:r>
    </w:p>
    <w:p w14:paraId="0CF60A30" w14:textId="77777777" w:rsidR="00EE4271" w:rsidRPr="003463D7" w:rsidRDefault="00EE4271" w:rsidP="00EE4271">
      <w:pPr>
        <w:pStyle w:val="affd"/>
        <w:numPr>
          <w:ilvl w:val="0"/>
          <w:numId w:val="27"/>
        </w:numPr>
        <w:rPr>
          <w:color w:val="202122"/>
          <w:shd w:val="clear" w:color="auto" w:fill="FFFFFF"/>
        </w:rPr>
      </w:pPr>
      <w:r w:rsidRPr="00FA5B35">
        <w:rPr>
          <w:color w:val="202122"/>
          <w:shd w:val="clear" w:color="auto" w:fill="FFFFFF"/>
        </w:rPr>
        <w:t xml:space="preserve">Розрахувати </w:t>
      </w:r>
      <w:r w:rsidRPr="00FA5B35">
        <w:rPr>
          <w:position w:val="-6"/>
        </w:rPr>
        <w:object w:dxaOrig="440" w:dyaOrig="279" w14:anchorId="41EE67E3">
          <v:shape id="_x0000_i1080" type="#_x0000_t75" style="width:21.75pt;height:13.5pt" o:ole="">
            <v:imagedata r:id="rId113" o:title=""/>
          </v:shape>
          <o:OLEObject Type="Embed" ProgID="Equation.DSMT4" ShapeID="_x0000_i1080" DrawAspect="Content" ObjectID="_1683398844" r:id="rId114"/>
        </w:object>
      </w:r>
      <w:r w:rsidRPr="00FA5B35">
        <w:t xml:space="preserve">матрицю з </w:t>
      </w:r>
      <w:r w:rsidRPr="00FA5B35">
        <w:rPr>
          <w:position w:val="-6"/>
        </w:rPr>
        <w:object w:dxaOrig="480" w:dyaOrig="279" w14:anchorId="72144D1F">
          <v:shape id="_x0000_i1081" type="#_x0000_t75" style="width:24pt;height:13.5pt" o:ole="">
            <v:imagedata r:id="rId115" o:title=""/>
          </v:shape>
          <o:OLEObject Type="Embed" ProgID="Equation.DSMT4" ShapeID="_x0000_i1081" DrawAspect="Content" ObjectID="_1683398845" r:id="rId116"/>
        </w:object>
      </w:r>
      <w:r w:rsidRPr="00FA5B35">
        <w:t xml:space="preserve"> шару до </w:t>
      </w:r>
      <w:r w:rsidRPr="00FA5B35">
        <w:rPr>
          <w:position w:val="-6"/>
        </w:rPr>
        <w:object w:dxaOrig="200" w:dyaOrig="220" w14:anchorId="0FDFA06A">
          <v:shape id="_x0000_i1082" type="#_x0000_t75" style="width:10.5pt;height:10.5pt" o:ole="">
            <v:imagedata r:id="rId117" o:title=""/>
          </v:shape>
          <o:OLEObject Type="Embed" ProgID="Equation.DSMT4" ShapeID="_x0000_i1082" DrawAspect="Content" ObjectID="_1683398846" r:id="rId118"/>
        </w:object>
      </w:r>
      <w:r w:rsidRPr="00FA5B35">
        <w:t xml:space="preserve"> отже </w:t>
      </w:r>
      <w:r w:rsidRPr="00FA5B35">
        <w:rPr>
          <w:position w:val="-10"/>
        </w:rPr>
        <w:object w:dxaOrig="680" w:dyaOrig="320" w14:anchorId="1119C99E">
          <v:shape id="_x0000_i1083" type="#_x0000_t75" style="width:33.75pt;height:16.5pt" o:ole="">
            <v:imagedata r:id="rId119" o:title=""/>
          </v:shape>
          <o:OLEObject Type="Embed" ProgID="Equation.DSMT4" ShapeID="_x0000_i1083" DrawAspect="Content" ObjectID="_1683398847" r:id="rId120"/>
        </w:object>
      </w:r>
      <w:r w:rsidRPr="00FA5B35">
        <w:t>. Функція витрат</w:t>
      </w:r>
    </w:p>
    <w:p w14:paraId="55F19BBE" w14:textId="77777777" w:rsidR="00EE4271" w:rsidRPr="00FA5B35" w:rsidRDefault="00EE4271" w:rsidP="00EE4271">
      <w:pPr>
        <w:pStyle w:val="afe"/>
        <w:ind w:left="0" w:firstLine="851"/>
        <w:jc w:val="center"/>
        <w:rPr>
          <w:color w:val="202122"/>
          <w:sz w:val="28"/>
          <w:szCs w:val="28"/>
          <w:shd w:val="clear" w:color="auto" w:fill="FFFFFF"/>
        </w:rPr>
      </w:pPr>
      <w:r w:rsidRPr="00FA5B35">
        <w:rPr>
          <w:position w:val="-24"/>
          <w:sz w:val="28"/>
          <w:szCs w:val="28"/>
        </w:rPr>
        <w:object w:dxaOrig="1939" w:dyaOrig="620" w14:anchorId="25587456">
          <v:shape id="_x0000_i1084" type="#_x0000_t75" style="width:96pt;height:31.5pt" o:ole="">
            <v:imagedata r:id="rId121" o:title=""/>
          </v:shape>
          <o:OLEObject Type="Embed" ProgID="Equation.DSMT4" ShapeID="_x0000_i1084" DrawAspect="Content" ObjectID="_1683398848" r:id="rId122"/>
        </w:object>
      </w:r>
    </w:p>
    <w:p w14:paraId="30F0B83B" w14:textId="77777777" w:rsidR="00EE4271" w:rsidRPr="00FA5B35" w:rsidRDefault="00EE4271" w:rsidP="0049031F">
      <w:pPr>
        <w:pStyle w:val="affd"/>
      </w:pPr>
      <w:r w:rsidRPr="00FA5B35">
        <w:t>Розрахуємо градієнт для кожної ваги між останнім та передостаннім шаром мережі.</w:t>
      </w:r>
    </w:p>
    <w:p w14:paraId="1DD87651" w14:textId="77777777" w:rsidR="00EE4271" w:rsidRPr="00FA5B35" w:rsidRDefault="00EE4271" w:rsidP="00EE4271">
      <w:pPr>
        <w:pStyle w:val="afe"/>
        <w:ind w:left="0" w:firstLine="851"/>
        <w:jc w:val="center"/>
        <w:rPr>
          <w:color w:val="202122"/>
          <w:sz w:val="28"/>
          <w:szCs w:val="28"/>
          <w:shd w:val="clear" w:color="auto" w:fill="FFFFFF"/>
        </w:rPr>
      </w:pPr>
      <w:r w:rsidRPr="00FA5B35">
        <w:rPr>
          <w:position w:val="-32"/>
          <w:sz w:val="28"/>
          <w:szCs w:val="28"/>
        </w:rPr>
        <w:object w:dxaOrig="4239" w:dyaOrig="760" w14:anchorId="4D73DB16">
          <v:shape id="_x0000_i1085" type="#_x0000_t75" style="width:213pt;height:38.25pt" o:ole="">
            <v:imagedata r:id="rId123" o:title=""/>
          </v:shape>
          <o:OLEObject Type="Embed" ProgID="Equation.DSMT4" ShapeID="_x0000_i1085" DrawAspect="Content" ObjectID="_1683398849" r:id="rId124"/>
        </w:object>
      </w:r>
    </w:p>
    <w:p w14:paraId="143FD4D3" w14:textId="77777777" w:rsidR="00EE4271" w:rsidRPr="0049031F" w:rsidRDefault="00EE4271" w:rsidP="0049031F">
      <w:pPr>
        <w:pStyle w:val="affd"/>
        <w:numPr>
          <w:ilvl w:val="0"/>
          <w:numId w:val="27"/>
        </w:numPr>
      </w:pPr>
      <w:r w:rsidRPr="0049031F">
        <w:t>Розрахувати градієнт для передостаннього шару</w:t>
      </w:r>
      <w:r w:rsidRPr="0049031F">
        <w:object w:dxaOrig="960" w:dyaOrig="320" w14:anchorId="70A8BEA5">
          <v:shape id="_x0000_i1086" type="#_x0000_t75" style="width:48pt;height:16.5pt" o:ole="">
            <v:imagedata r:id="rId125" o:title=""/>
          </v:shape>
          <o:OLEObject Type="Embed" ProgID="Equation.DSMT4" ShapeID="_x0000_i1086" DrawAspect="Content" ObjectID="_1683398850" r:id="rId126"/>
        </w:object>
      </w:r>
    </w:p>
    <w:p w14:paraId="6FD45C7F" w14:textId="77777777" w:rsidR="00EE4271" w:rsidRPr="00FA5B35" w:rsidRDefault="00EE4271" w:rsidP="00EE4271">
      <w:pPr>
        <w:pStyle w:val="afe"/>
        <w:ind w:left="0" w:firstLine="851"/>
        <w:jc w:val="center"/>
        <w:rPr>
          <w:color w:val="202122"/>
          <w:sz w:val="28"/>
          <w:szCs w:val="28"/>
          <w:shd w:val="clear" w:color="auto" w:fill="FFFFFF"/>
        </w:rPr>
      </w:pPr>
      <w:r w:rsidRPr="00FA5B35">
        <w:rPr>
          <w:position w:val="-32"/>
          <w:sz w:val="28"/>
          <w:szCs w:val="28"/>
        </w:rPr>
        <w:object w:dxaOrig="2060" w:dyaOrig="760" w14:anchorId="14A6B01D">
          <v:shape id="_x0000_i1087" type="#_x0000_t75" style="width:103.5pt;height:38.25pt" o:ole="">
            <v:imagedata r:id="rId127" o:title=""/>
          </v:shape>
          <o:OLEObject Type="Embed" ProgID="Equation.DSMT4" ShapeID="_x0000_i1087" DrawAspect="Content" ObjectID="_1683398851" r:id="rId128"/>
        </w:object>
      </w:r>
    </w:p>
    <w:p w14:paraId="40ED56AB" w14:textId="1DD7B99B" w:rsidR="00EE4271" w:rsidRPr="00FA5B35" w:rsidRDefault="0049031F" w:rsidP="0049031F">
      <w:pPr>
        <w:pStyle w:val="affd"/>
        <w:ind w:left="1069" w:firstLine="0"/>
        <w:rPr>
          <w:shd w:val="clear" w:color="auto" w:fill="FFFFFF"/>
        </w:rPr>
      </w:pPr>
      <w:r>
        <w:rPr>
          <w:shd w:val="clear" w:color="auto" w:fill="FFFFFF"/>
        </w:rPr>
        <w:t xml:space="preserve">с) </w:t>
      </w:r>
      <w:r w:rsidR="00EE4271" w:rsidRPr="00FA5B35">
        <w:rPr>
          <w:shd w:val="clear" w:color="auto" w:fill="FFFFFF"/>
        </w:rPr>
        <w:t>Оновити значення ваг для кожної ваги нейронної мережі</w:t>
      </w:r>
    </w:p>
    <w:p w14:paraId="6C22B290" w14:textId="77777777" w:rsidR="00EE4271" w:rsidRPr="00FA5B35" w:rsidRDefault="00EE4271" w:rsidP="00EE4271">
      <w:pPr>
        <w:pStyle w:val="afe"/>
        <w:ind w:left="0" w:firstLine="851"/>
        <w:jc w:val="center"/>
        <w:rPr>
          <w:sz w:val="28"/>
          <w:szCs w:val="28"/>
        </w:rPr>
      </w:pPr>
      <w:r w:rsidRPr="00FA5B35">
        <w:rPr>
          <w:position w:val="-10"/>
          <w:sz w:val="28"/>
          <w:szCs w:val="28"/>
        </w:rPr>
        <w:object w:dxaOrig="1980" w:dyaOrig="360" w14:anchorId="59BEF8DD">
          <v:shape id="_x0000_i1088" type="#_x0000_t75" style="width:99pt;height:18pt" o:ole="">
            <v:imagedata r:id="rId129" o:title=""/>
          </v:shape>
          <o:OLEObject Type="Embed" ProgID="Equation.DSMT4" ShapeID="_x0000_i1088" DrawAspect="Content" ObjectID="_1683398852" r:id="rId130"/>
        </w:object>
      </w:r>
    </w:p>
    <w:p w14:paraId="0A29335B" w14:textId="77777777" w:rsidR="00EE4271" w:rsidRPr="00FA5B35" w:rsidRDefault="00EE4271" w:rsidP="00EE4271">
      <w:pPr>
        <w:pStyle w:val="afe"/>
        <w:ind w:left="0" w:firstLine="851"/>
        <w:rPr>
          <w:sz w:val="28"/>
          <w:szCs w:val="28"/>
        </w:rPr>
      </w:pPr>
      <w:r w:rsidRPr="00FA5B35">
        <w:rPr>
          <w:sz w:val="28"/>
          <w:szCs w:val="28"/>
        </w:rPr>
        <w:t xml:space="preserve"> де </w:t>
      </w:r>
      <w:r w:rsidRPr="00FA5B35">
        <w:rPr>
          <w:position w:val="-10"/>
          <w:sz w:val="28"/>
          <w:szCs w:val="28"/>
        </w:rPr>
        <w:object w:dxaOrig="880" w:dyaOrig="320" w14:anchorId="0E5E1632">
          <v:shape id="_x0000_i1089" type="#_x0000_t75" style="width:42.75pt;height:16.5pt" o:ole="">
            <v:imagedata r:id="rId131" o:title=""/>
          </v:shape>
          <o:OLEObject Type="Embed" ProgID="Equation.DSMT4" ShapeID="_x0000_i1089" DrawAspect="Content" ObjectID="_1683398853" r:id="rId132"/>
        </w:object>
      </w:r>
      <w:r w:rsidRPr="00FA5B35">
        <w:rPr>
          <w:sz w:val="28"/>
          <w:szCs w:val="28"/>
        </w:rPr>
        <w:t xml:space="preserve">- швидкість навчання </w:t>
      </w:r>
    </w:p>
    <w:p w14:paraId="69A3D30B" w14:textId="747E5772" w:rsidR="00EE4271" w:rsidRPr="00F24983" w:rsidRDefault="00EE4271" w:rsidP="0049031F">
      <w:pPr>
        <w:pStyle w:val="affd"/>
        <w:numPr>
          <w:ilvl w:val="0"/>
          <w:numId w:val="29"/>
        </w:numPr>
        <w:rPr>
          <w:shd w:val="clear" w:color="auto" w:fill="FFFFFF"/>
        </w:rPr>
      </w:pPr>
      <w:r w:rsidRPr="00FA5B35">
        <w:rPr>
          <w:shd w:val="clear" w:color="auto" w:fill="FFFFFF"/>
        </w:rPr>
        <w:t>Повернутися на крок 2 і повторювати алгоритм стільки разів скільки задано ітерацій навчання.</w:t>
      </w:r>
      <w:r w:rsidRPr="003253EB">
        <w:rPr>
          <w:shd w:val="clear" w:color="auto" w:fill="FFFFFF"/>
        </w:rPr>
        <w:t>[11]</w:t>
      </w:r>
    </w:p>
    <w:p w14:paraId="4CE4348C" w14:textId="77777777" w:rsidR="00EE4271" w:rsidRDefault="00EE4271" w:rsidP="0049031F">
      <w:pPr>
        <w:pStyle w:val="affd"/>
      </w:pPr>
      <w:bookmarkStart w:id="56" w:name="_Hlk70363981"/>
      <w:r w:rsidRPr="00564663">
        <w:t xml:space="preserve">Для розв’язання заданої задачі розроблялась і навчались модель нейронної мережі.  </w:t>
      </w:r>
      <w:r>
        <w:t xml:space="preserve">Нейронна мережа складається з трьох згорткових шарів, двох </w:t>
      </w:r>
      <w:r>
        <w:rPr>
          <w:lang w:val="en-US"/>
        </w:rPr>
        <w:t>pooling</w:t>
      </w:r>
      <w:r>
        <w:t xml:space="preserve"> шарів, та одного </w:t>
      </w:r>
      <w:r>
        <w:rPr>
          <w:lang w:val="en-US"/>
        </w:rPr>
        <w:t>dropout</w:t>
      </w:r>
      <w:r w:rsidRPr="008C6933">
        <w:t xml:space="preserve"> </w:t>
      </w:r>
      <w:r>
        <w:t>шара.</w:t>
      </w:r>
    </w:p>
    <w:p w14:paraId="69C0B9BF" w14:textId="77777777" w:rsidR="00EE4271" w:rsidRPr="008C6933" w:rsidRDefault="00EE4271" w:rsidP="0049031F">
      <w:pPr>
        <w:pStyle w:val="affd"/>
      </w:pPr>
      <w:r>
        <w:t>Архітектура мережі наведена на рисунку 3.4.</w:t>
      </w:r>
    </w:p>
    <w:p w14:paraId="21A2BAE4" w14:textId="77777777" w:rsidR="00EE4271" w:rsidRPr="00564663" w:rsidRDefault="00EE4271" w:rsidP="00EE4271">
      <w:pPr>
        <w:rPr>
          <w:sz w:val="28"/>
          <w:szCs w:val="28"/>
        </w:rPr>
      </w:pPr>
    </w:p>
    <w:p w14:paraId="7AE882E2" w14:textId="793637E8" w:rsidR="00EE4271" w:rsidRDefault="00212FA1" w:rsidP="00EE4271">
      <w:pPr>
        <w:jc w:val="center"/>
        <w:rPr>
          <w:sz w:val="28"/>
          <w:szCs w:val="28"/>
        </w:rPr>
      </w:pPr>
      <w:r>
        <w:rPr>
          <w:noProof/>
          <w:sz w:val="28"/>
          <w:szCs w:val="28"/>
        </w:rPr>
        <w:pict w14:anchorId="765A1721">
          <v:shape id="Рисунок 117" o:spid="_x0000_i1090" type="#_x0000_t75" style="width:435.75pt;height:83.25pt;visibility:visible;mso-wrap-style:square">
            <v:imagedata r:id="rId133" o:title=""/>
          </v:shape>
        </w:pict>
      </w:r>
    </w:p>
    <w:p w14:paraId="44F211EF" w14:textId="77777777" w:rsidR="00EE4271" w:rsidRDefault="00EE4271" w:rsidP="00EE4271">
      <w:pPr>
        <w:jc w:val="center"/>
        <w:rPr>
          <w:sz w:val="28"/>
          <w:szCs w:val="28"/>
        </w:rPr>
      </w:pPr>
      <w:r>
        <w:rPr>
          <w:sz w:val="28"/>
          <w:szCs w:val="28"/>
        </w:rPr>
        <w:t xml:space="preserve">Рисунок 3.4 – Архітектура нейронної мережі. </w:t>
      </w:r>
    </w:p>
    <w:p w14:paraId="15A6E527" w14:textId="77777777" w:rsidR="00EE4271" w:rsidRDefault="00EE4271" w:rsidP="00EE4271">
      <w:pPr>
        <w:jc w:val="left"/>
        <w:rPr>
          <w:sz w:val="28"/>
          <w:szCs w:val="28"/>
        </w:rPr>
      </w:pPr>
      <w:r w:rsidRPr="0049031F">
        <w:rPr>
          <w:rStyle w:val="affe"/>
        </w:rPr>
        <w:lastRenderedPageBreak/>
        <w:t>Як функція витрат використовувалась бінарна кроссентропія</w:t>
      </w:r>
      <w:r>
        <w:rPr>
          <w:sz w:val="28"/>
          <w:szCs w:val="28"/>
        </w:rPr>
        <w:t>:</w:t>
      </w:r>
    </w:p>
    <w:p w14:paraId="3EB1CF27" w14:textId="77777777" w:rsidR="00EE4271" w:rsidRDefault="00EE4271" w:rsidP="00EE4271">
      <w:pPr>
        <w:jc w:val="center"/>
        <w:rPr>
          <w:sz w:val="28"/>
          <w:szCs w:val="28"/>
        </w:rPr>
      </w:pPr>
      <w:r w:rsidRPr="00017ECA">
        <w:rPr>
          <w:position w:val="-28"/>
          <w:sz w:val="28"/>
          <w:szCs w:val="28"/>
        </w:rPr>
        <w:object w:dxaOrig="4380" w:dyaOrig="680" w14:anchorId="4A8642D2">
          <v:shape id="_x0000_i1091" type="#_x0000_t75" style="width:219.75pt;height:33.75pt" o:ole="">
            <v:imagedata r:id="rId134" o:title=""/>
          </v:shape>
          <o:OLEObject Type="Embed" ProgID="Equation.DSMT4" ShapeID="_x0000_i1091" DrawAspect="Content" ObjectID="_1683398854" r:id="rId135"/>
        </w:object>
      </w:r>
    </w:p>
    <w:p w14:paraId="4664D7AB" w14:textId="77777777" w:rsidR="00EE4271" w:rsidRDefault="00EE4271" w:rsidP="0049031F">
      <w:pPr>
        <w:pStyle w:val="affd"/>
        <w:rPr>
          <w:shd w:val="clear" w:color="auto" w:fill="FFFFFF"/>
        </w:rPr>
      </w:pPr>
      <w:r>
        <w:rPr>
          <w:shd w:val="clear" w:color="auto" w:fill="FFFFFF"/>
        </w:rPr>
        <w:t>де</w:t>
      </w:r>
    </w:p>
    <w:p w14:paraId="25B2A66C" w14:textId="77777777" w:rsidR="00EE4271" w:rsidRDefault="00EE4271" w:rsidP="0049031F">
      <w:pPr>
        <w:pStyle w:val="affd"/>
      </w:pPr>
      <w:r w:rsidRPr="00017ECA">
        <w:rPr>
          <w:position w:val="-12"/>
        </w:rPr>
        <w:object w:dxaOrig="499" w:dyaOrig="380" w14:anchorId="1BBE5725">
          <v:shape id="_x0000_i1092" type="#_x0000_t75" style="width:24.75pt;height:19.5pt" o:ole="">
            <v:imagedata r:id="rId136" o:title=""/>
          </v:shape>
          <o:OLEObject Type="Embed" ProgID="Equation.DSMT4" ShapeID="_x0000_i1092" DrawAspect="Content" ObjectID="_1683398855" r:id="rId137"/>
        </w:object>
      </w:r>
      <w:r w:rsidRPr="00017ECA">
        <w:rPr>
          <w:position w:val="-6"/>
        </w:rPr>
        <w:object w:dxaOrig="320" w:dyaOrig="260" w14:anchorId="7021ECA6">
          <v:shape id="_x0000_i1093" type="#_x0000_t75" style="width:16.5pt;height:12.75pt" o:ole="">
            <v:imagedata r:id="rId138" o:title=""/>
          </v:shape>
          <o:OLEObject Type="Embed" ProgID="Equation.DSMT4" ShapeID="_x0000_i1093" DrawAspect="Content" ObjectID="_1683398856" r:id="rId139"/>
        </w:object>
      </w:r>
      <w:r w:rsidRPr="00017ECA">
        <w:rPr>
          <w:lang w:val="ru-RU"/>
        </w:rPr>
        <w:t xml:space="preserve"> </w:t>
      </w:r>
      <w:r>
        <w:t>те скалярне значення відгуку моделі.</w:t>
      </w:r>
    </w:p>
    <w:p w14:paraId="51A734E8" w14:textId="77777777" w:rsidR="00EE4271" w:rsidRDefault="00EE4271" w:rsidP="0049031F">
      <w:pPr>
        <w:pStyle w:val="affd"/>
      </w:pPr>
      <w:r w:rsidRPr="00017ECA">
        <w:rPr>
          <w:position w:val="-12"/>
        </w:rPr>
        <w:object w:dxaOrig="480" w:dyaOrig="380" w14:anchorId="60807DB6">
          <v:shape id="_x0000_i1094" type="#_x0000_t75" style="width:24pt;height:19.5pt" o:ole="">
            <v:imagedata r:id="rId140" o:title=""/>
          </v:shape>
          <o:OLEObject Type="Embed" ProgID="Equation.DSMT4" ShapeID="_x0000_i1094" DrawAspect="Content" ObjectID="_1683398857" r:id="rId141"/>
        </w:object>
      </w:r>
      <w:r>
        <w:t xml:space="preserve"> </w:t>
      </w:r>
      <w:r w:rsidRPr="00017ECA">
        <w:rPr>
          <w:position w:val="-6"/>
        </w:rPr>
        <w:object w:dxaOrig="320" w:dyaOrig="260" w14:anchorId="3C638E0D">
          <v:shape id="_x0000_i1095" type="#_x0000_t75" style="width:16.5pt;height:12.75pt" o:ole="">
            <v:imagedata r:id="rId138" o:title=""/>
          </v:shape>
          <o:OLEObject Type="Embed" ProgID="Equation.DSMT4" ShapeID="_x0000_i1095" DrawAspect="Content" ObjectID="_1683398858" r:id="rId142"/>
        </w:object>
      </w:r>
      <w:r w:rsidRPr="00017ECA">
        <w:rPr>
          <w:lang w:val="ru-RU"/>
        </w:rPr>
        <w:t xml:space="preserve"> </w:t>
      </w:r>
      <w:r>
        <w:t>те скалярне значення очікуваного правильного значення (на мітках в датасеті).</w:t>
      </w:r>
    </w:p>
    <w:p w14:paraId="16A5808D" w14:textId="77777777" w:rsidR="00EE4271" w:rsidRDefault="00EE4271" w:rsidP="0049031F">
      <w:pPr>
        <w:pStyle w:val="affd"/>
      </w:pPr>
      <w:r w:rsidRPr="00017ECA">
        <w:rPr>
          <w:position w:val="-6"/>
        </w:rPr>
        <w:object w:dxaOrig="360" w:dyaOrig="220" w14:anchorId="524D67E1">
          <v:shape id="_x0000_i1096" type="#_x0000_t75" style="width:18pt;height:10.5pt" o:ole="">
            <v:imagedata r:id="rId143" o:title=""/>
          </v:shape>
          <o:OLEObject Type="Embed" ProgID="Equation.DSMT4" ShapeID="_x0000_i1096" DrawAspect="Content" ObjectID="_1683398859" r:id="rId144"/>
        </w:object>
      </w:r>
      <w:r>
        <w:t>розмір виходу.</w:t>
      </w:r>
    </w:p>
    <w:p w14:paraId="664153A6" w14:textId="77777777" w:rsidR="00EE4271" w:rsidRDefault="00EE4271" w:rsidP="0049031F">
      <w:pPr>
        <w:pStyle w:val="affd"/>
      </w:pPr>
      <w:r>
        <w:t>Як оптимізатор використовувався оптимізатор Адам.</w:t>
      </w:r>
    </w:p>
    <w:p w14:paraId="64FC5855" w14:textId="77777777" w:rsidR="00EE4271" w:rsidRDefault="00EE4271" w:rsidP="0049031F">
      <w:pPr>
        <w:pStyle w:val="affd"/>
      </w:pPr>
      <w:r>
        <w:t>Розрахуємо  оцінку першого моменту</w:t>
      </w:r>
    </w:p>
    <w:p w14:paraId="3FD5928A" w14:textId="0D54EB7D" w:rsidR="00EE4271" w:rsidRPr="00EE4271" w:rsidRDefault="00EE4271" w:rsidP="0049031F">
      <w:pPr>
        <w:pStyle w:val="affd"/>
        <w:jc w:val="center"/>
        <w:rPr>
          <w:lang w:val="ru-RU"/>
        </w:rPr>
      </w:pPr>
      <w:r w:rsidRPr="002A15A0">
        <w:rPr>
          <w:position w:val="-12"/>
        </w:rPr>
        <w:object w:dxaOrig="2560" w:dyaOrig="360" w14:anchorId="05529E2D">
          <v:shape id="_x0000_i1097" type="#_x0000_t75" style="width:129pt;height:18pt" o:ole="">
            <v:imagedata r:id="rId145" o:title=""/>
          </v:shape>
          <o:OLEObject Type="Embed" ProgID="Equation.DSMT4" ShapeID="_x0000_i1097" DrawAspect="Content" ObjectID="_1683398860" r:id="rId146"/>
        </w:object>
      </w:r>
    </w:p>
    <w:p w14:paraId="7F6393EB" w14:textId="77777777" w:rsidR="00EE4271" w:rsidRPr="0084664F" w:rsidRDefault="00EE4271" w:rsidP="0049031F">
      <w:pPr>
        <w:pStyle w:val="affd"/>
      </w:pPr>
      <w:r>
        <w:t>Розрахуємо оцінку другого моменту</w:t>
      </w:r>
    </w:p>
    <w:p w14:paraId="2A2E8BC5" w14:textId="77777777" w:rsidR="00EE4271" w:rsidRDefault="00EE4271" w:rsidP="0049031F">
      <w:pPr>
        <w:pStyle w:val="affd"/>
        <w:jc w:val="center"/>
      </w:pPr>
      <w:r w:rsidRPr="002A15A0">
        <w:rPr>
          <w:position w:val="-12"/>
        </w:rPr>
        <w:object w:dxaOrig="2500" w:dyaOrig="360" w14:anchorId="4D8AE6CF">
          <v:shape id="_x0000_i1098" type="#_x0000_t75" style="width:125.25pt;height:18pt" o:ole="">
            <v:imagedata r:id="rId147" o:title=""/>
          </v:shape>
          <o:OLEObject Type="Embed" ProgID="Equation.DSMT4" ShapeID="_x0000_i1098" DrawAspect="Content" ObjectID="_1683398861" r:id="rId148"/>
        </w:object>
      </w:r>
    </w:p>
    <w:p w14:paraId="56B4BF89" w14:textId="77777777" w:rsidR="00EE4271" w:rsidRDefault="00EE4271" w:rsidP="0049031F">
      <w:pPr>
        <w:pStyle w:val="affd"/>
      </w:pPr>
      <w:r>
        <w:t xml:space="preserve">Змінимо оцінки першого та другого моментів, щоб запобігти довгому накопиченню значень </w:t>
      </w:r>
      <w:r w:rsidRPr="002A15A0">
        <w:rPr>
          <w:position w:val="-12"/>
        </w:rPr>
        <w:object w:dxaOrig="540" w:dyaOrig="360" w14:anchorId="64C57175">
          <v:shape id="_x0000_i1099" type="#_x0000_t75" style="width:27pt;height:18pt" o:ole="">
            <v:imagedata r:id="rId149" o:title=""/>
          </v:shape>
          <o:OLEObject Type="Embed" ProgID="Equation.DSMT4" ShapeID="_x0000_i1099" DrawAspect="Content" ObjectID="_1683398862" r:id="rId150"/>
        </w:object>
      </w:r>
    </w:p>
    <w:p w14:paraId="6F24C2BC" w14:textId="77777777" w:rsidR="00EE4271" w:rsidRDefault="00EE4271" w:rsidP="0049031F">
      <w:pPr>
        <w:pStyle w:val="affd"/>
        <w:jc w:val="center"/>
        <w:rPr>
          <w:lang w:val="en-US"/>
        </w:rPr>
      </w:pPr>
      <w:r w:rsidRPr="002A15A0">
        <w:rPr>
          <w:position w:val="-30"/>
        </w:rPr>
        <w:object w:dxaOrig="1180" w:dyaOrig="680" w14:anchorId="059E82AE">
          <v:shape id="_x0000_i1100" type="#_x0000_t75" style="width:59.25pt;height:33.75pt" o:ole="">
            <v:imagedata r:id="rId151" o:title=""/>
          </v:shape>
          <o:OLEObject Type="Embed" ProgID="Equation.DSMT4" ShapeID="_x0000_i1100" DrawAspect="Content" ObjectID="_1683398863" r:id="rId152"/>
        </w:object>
      </w:r>
    </w:p>
    <w:p w14:paraId="704F8993" w14:textId="77777777" w:rsidR="00EE4271" w:rsidRPr="002A15A0" w:rsidRDefault="00EE4271" w:rsidP="0049031F">
      <w:pPr>
        <w:pStyle w:val="affd"/>
        <w:jc w:val="center"/>
        <w:rPr>
          <w:lang w:val="en-US"/>
        </w:rPr>
      </w:pPr>
      <w:r w:rsidRPr="002A15A0">
        <w:rPr>
          <w:position w:val="-30"/>
        </w:rPr>
        <w:object w:dxaOrig="1100" w:dyaOrig="680" w14:anchorId="2D07F347">
          <v:shape id="_x0000_i1101" type="#_x0000_t75" style="width:54.75pt;height:33.75pt" o:ole="">
            <v:imagedata r:id="rId153" o:title=""/>
          </v:shape>
          <o:OLEObject Type="Embed" ProgID="Equation.DSMT4" ShapeID="_x0000_i1101" DrawAspect="Content" ObjectID="_1683398864" r:id="rId154"/>
        </w:object>
      </w:r>
    </w:p>
    <w:p w14:paraId="365DC02B" w14:textId="5E7910EC" w:rsidR="00EE4271" w:rsidRDefault="00EE4271" w:rsidP="0049031F">
      <w:pPr>
        <w:pStyle w:val="affd"/>
      </w:pPr>
      <w:r>
        <w:rPr>
          <w:color w:val="202122"/>
          <w:shd w:val="clear" w:color="auto" w:fill="FFFFFF"/>
        </w:rPr>
        <w:t xml:space="preserve">Де </w:t>
      </w:r>
      <w:r w:rsidRPr="0084664F">
        <w:rPr>
          <w:position w:val="-12"/>
        </w:rPr>
        <w:object w:dxaOrig="2940" w:dyaOrig="360" w14:anchorId="250CA8C3">
          <v:shape id="_x0000_i1102" type="#_x0000_t75" style="width:147pt;height:18pt" o:ole="">
            <v:imagedata r:id="rId155" o:title=""/>
          </v:shape>
          <o:OLEObject Type="Embed" ProgID="Equation.DSMT4" ShapeID="_x0000_i1102" DrawAspect="Content" ObjectID="_1683398865" r:id="rId156"/>
        </w:object>
      </w:r>
      <w:r>
        <w:t xml:space="preserve"> це</w:t>
      </w:r>
      <w:r w:rsidRPr="0084664F">
        <w:rPr>
          <w:lang w:val="ru-RU"/>
        </w:rPr>
        <w:t xml:space="preserve"> </w:t>
      </w:r>
      <w:r>
        <w:t>параметри, такі значення рекомендують використовувати автори алгоритму.</w:t>
      </w:r>
    </w:p>
    <w:p w14:paraId="27BB8978" w14:textId="046EA2AD" w:rsidR="0049031F" w:rsidRPr="002A15A0" w:rsidRDefault="0049031F" w:rsidP="0049031F">
      <w:pPr>
        <w:pStyle w:val="affd"/>
      </w:pPr>
      <w:r>
        <w:t>Тоді правило оновлення ваг:</w:t>
      </w:r>
    </w:p>
    <w:p w14:paraId="658B1343" w14:textId="74FA4FCC" w:rsidR="0049031F" w:rsidRPr="0049031F" w:rsidRDefault="0049031F" w:rsidP="0049031F">
      <w:pPr>
        <w:jc w:val="center"/>
        <w:rPr>
          <w:sz w:val="28"/>
          <w:szCs w:val="28"/>
        </w:rPr>
      </w:pPr>
      <w:r w:rsidRPr="002A15A0">
        <w:rPr>
          <w:position w:val="-46"/>
          <w:sz w:val="28"/>
          <w:szCs w:val="28"/>
        </w:rPr>
        <w:object w:dxaOrig="2340" w:dyaOrig="1040" w14:anchorId="20924DB3">
          <v:shape id="_x0000_i1103" type="#_x0000_t75" style="width:117pt;height:52.5pt" o:ole="">
            <v:imagedata r:id="rId157" o:title=""/>
          </v:shape>
          <o:OLEObject Type="Embed" ProgID="Equation.DSMT4" ShapeID="_x0000_i1103" DrawAspect="Content" ObjectID="_1683398866" r:id="rId158"/>
        </w:object>
      </w:r>
    </w:p>
    <w:p w14:paraId="45A1FD86" w14:textId="77777777" w:rsidR="00EE4271" w:rsidRPr="0049031F" w:rsidRDefault="00EE4271" w:rsidP="0049031F">
      <w:pPr>
        <w:pStyle w:val="affd"/>
      </w:pPr>
      <w:r w:rsidRPr="0049031F">
        <w:t>Результати навчання на тестовому та валідаційному датасеті:</w:t>
      </w:r>
    </w:p>
    <w:p w14:paraId="7287D797" w14:textId="77777777" w:rsidR="00EE4271" w:rsidRPr="0049031F" w:rsidRDefault="00EE4271" w:rsidP="0049031F">
      <w:pPr>
        <w:pStyle w:val="affd"/>
      </w:pPr>
      <w:r w:rsidRPr="0049031F">
        <w:t>Графік залежності функції помилок від кількості епох навчання наведено на рисунку 3.5.</w:t>
      </w:r>
    </w:p>
    <w:p w14:paraId="6066BADB" w14:textId="0E5A1141" w:rsidR="00EE4271" w:rsidRDefault="00212FA1" w:rsidP="0049031F">
      <w:pPr>
        <w:pStyle w:val="affd"/>
        <w:jc w:val="center"/>
      </w:pPr>
      <w:r>
        <w:rPr>
          <w:noProof/>
        </w:rPr>
        <w:lastRenderedPageBreak/>
        <w:pict w14:anchorId="31BBD7FF">
          <v:shape id="Рисунок 121" o:spid="_x0000_i1104" type="#_x0000_t75" style="width:220.5pt;height:153.75pt;visibility:visible;mso-wrap-style:square">
            <v:imagedata r:id="rId159" o:title=""/>
          </v:shape>
        </w:pict>
      </w:r>
    </w:p>
    <w:p w14:paraId="601B5F43" w14:textId="77777777" w:rsidR="00EE4271" w:rsidRDefault="00EE4271" w:rsidP="00EE4271">
      <w:pPr>
        <w:jc w:val="center"/>
        <w:rPr>
          <w:sz w:val="28"/>
          <w:szCs w:val="28"/>
        </w:rPr>
      </w:pPr>
      <w:r>
        <w:rPr>
          <w:sz w:val="28"/>
          <w:szCs w:val="28"/>
        </w:rPr>
        <w:t xml:space="preserve">Рисунок 3.5 - </w:t>
      </w:r>
      <w:r w:rsidRPr="00C9317E">
        <w:rPr>
          <w:sz w:val="28"/>
          <w:szCs w:val="28"/>
        </w:rPr>
        <w:t xml:space="preserve"> </w:t>
      </w:r>
      <w:r>
        <w:rPr>
          <w:sz w:val="28"/>
          <w:szCs w:val="28"/>
        </w:rPr>
        <w:t>Графік залежності функції помилок від кількості епох навчання</w:t>
      </w:r>
    </w:p>
    <w:p w14:paraId="15228946" w14:textId="77777777" w:rsidR="00EE4271" w:rsidRPr="00C9317E" w:rsidRDefault="00EE4271" w:rsidP="0049031F">
      <w:pPr>
        <w:pStyle w:val="affd"/>
      </w:pPr>
      <w:r>
        <w:t>Графік залежності точності від кількості епох навчання наведено на рисунку 3.6.</w:t>
      </w:r>
    </w:p>
    <w:p w14:paraId="68F9068A" w14:textId="6233FEAF" w:rsidR="00EE4271" w:rsidRDefault="00212FA1" w:rsidP="00EE4271">
      <w:pPr>
        <w:jc w:val="center"/>
        <w:rPr>
          <w:sz w:val="28"/>
          <w:szCs w:val="28"/>
        </w:rPr>
      </w:pPr>
      <w:r>
        <w:rPr>
          <w:noProof/>
          <w:sz w:val="28"/>
          <w:szCs w:val="28"/>
        </w:rPr>
        <w:pict w14:anchorId="0AAB2195">
          <v:shape id="Рисунок 122" o:spid="_x0000_i1105" type="#_x0000_t75" style="width:246pt;height:141.75pt;visibility:visible;mso-wrap-style:square">
            <v:imagedata r:id="rId160" o:title=""/>
          </v:shape>
        </w:pict>
      </w:r>
    </w:p>
    <w:p w14:paraId="347CBA3E" w14:textId="77777777" w:rsidR="00EE4271" w:rsidRPr="00564663" w:rsidRDefault="00EE4271" w:rsidP="00EE4271">
      <w:pPr>
        <w:jc w:val="center"/>
        <w:rPr>
          <w:sz w:val="28"/>
          <w:szCs w:val="28"/>
        </w:rPr>
      </w:pPr>
      <w:r>
        <w:rPr>
          <w:sz w:val="28"/>
          <w:szCs w:val="28"/>
        </w:rPr>
        <w:t xml:space="preserve">Рисунок 3.6 - </w:t>
      </w:r>
      <w:r w:rsidRPr="00C9317E">
        <w:rPr>
          <w:sz w:val="28"/>
          <w:szCs w:val="28"/>
        </w:rPr>
        <w:t xml:space="preserve"> </w:t>
      </w:r>
      <w:r>
        <w:rPr>
          <w:sz w:val="28"/>
          <w:szCs w:val="28"/>
        </w:rPr>
        <w:t>Графік залежності точності від кількості епох навчання.</w:t>
      </w:r>
    </w:p>
    <w:p w14:paraId="3001BBC2" w14:textId="77777777" w:rsidR="00EE4271" w:rsidRDefault="00EE4271" w:rsidP="0049031F">
      <w:pPr>
        <w:pStyle w:val="affd"/>
      </w:pPr>
      <w:r w:rsidRPr="00564663">
        <w:t>Точність розпізнавання</w:t>
      </w:r>
      <w:r>
        <w:t xml:space="preserve"> моделі</w:t>
      </w:r>
      <w:r w:rsidRPr="00564663">
        <w:t xml:space="preserve"> та значення функції витрат</w:t>
      </w:r>
      <w:r>
        <w:t xml:space="preserve"> наведено на рисунку 3.7</w:t>
      </w:r>
      <w:r w:rsidRPr="00564663">
        <w:t>:</w:t>
      </w:r>
    </w:p>
    <w:p w14:paraId="4D8CD625" w14:textId="77777777" w:rsidR="00EE4271" w:rsidRDefault="00EE4271" w:rsidP="0049031F">
      <w:pPr>
        <w:pStyle w:val="affd"/>
      </w:pPr>
    </w:p>
    <w:p w14:paraId="2F002D06" w14:textId="77777777" w:rsidR="00EE4271" w:rsidRPr="00564663" w:rsidRDefault="00EE4271" w:rsidP="00EE4271">
      <w:pPr>
        <w:rPr>
          <w:sz w:val="28"/>
          <w:szCs w:val="28"/>
        </w:rPr>
      </w:pPr>
    </w:p>
    <w:p w14:paraId="34CC0204" w14:textId="7CA90A03" w:rsidR="00EE4271" w:rsidRDefault="00212FA1" w:rsidP="00EE4271">
      <w:pPr>
        <w:jc w:val="center"/>
        <w:rPr>
          <w:sz w:val="28"/>
          <w:szCs w:val="28"/>
        </w:rPr>
      </w:pPr>
      <w:r>
        <w:rPr>
          <w:noProof/>
          <w:sz w:val="28"/>
          <w:szCs w:val="28"/>
        </w:rPr>
        <w:pict w14:anchorId="29033F88">
          <v:shape id="Рисунок 119" o:spid="_x0000_i1106" type="#_x0000_t75" style="width:192.75pt;height:41.25pt;visibility:visible;mso-wrap-style:square">
            <v:imagedata r:id="rId161" o:title=""/>
          </v:shape>
        </w:pict>
      </w:r>
    </w:p>
    <w:p w14:paraId="11762E32" w14:textId="77777777" w:rsidR="00EE4271" w:rsidRPr="00564663" w:rsidRDefault="00EE4271" w:rsidP="0049031F">
      <w:pPr>
        <w:pStyle w:val="affd"/>
        <w:jc w:val="center"/>
      </w:pPr>
      <w:r>
        <w:t xml:space="preserve">Рисунок 3.7 - </w:t>
      </w:r>
      <w:r w:rsidRPr="00C9317E">
        <w:t xml:space="preserve"> </w:t>
      </w:r>
      <w:r>
        <w:t>Значення точності моделі і значення функції витрат.</w:t>
      </w:r>
    </w:p>
    <w:p w14:paraId="7DD6E65D" w14:textId="77777777" w:rsidR="00EE4271" w:rsidRPr="00564663" w:rsidRDefault="00EE4271" w:rsidP="0049031F">
      <w:pPr>
        <w:pStyle w:val="affd"/>
        <w:jc w:val="left"/>
      </w:pPr>
      <w:r w:rsidRPr="00564663">
        <w:t>Матриц</w:t>
      </w:r>
      <w:r>
        <w:t>ю</w:t>
      </w:r>
      <w:r w:rsidRPr="00564663">
        <w:t xml:space="preserve"> помилок </w:t>
      </w:r>
      <w:r>
        <w:t>наведено на рисунку 3.8</w:t>
      </w:r>
      <w:r w:rsidRPr="00564663">
        <w:t>:</w:t>
      </w:r>
    </w:p>
    <w:p w14:paraId="38507273" w14:textId="1DDC7154" w:rsidR="00EE4271" w:rsidRDefault="00212FA1" w:rsidP="00EE4271">
      <w:pPr>
        <w:jc w:val="center"/>
        <w:rPr>
          <w:sz w:val="28"/>
          <w:szCs w:val="28"/>
        </w:rPr>
      </w:pPr>
      <w:r>
        <w:rPr>
          <w:noProof/>
          <w:sz w:val="28"/>
          <w:szCs w:val="28"/>
        </w:rPr>
        <w:pict w14:anchorId="1DCB5DDC">
          <v:shape id="Рисунок 123" o:spid="_x0000_i1107" type="#_x0000_t75" style="width:232.5pt;height:55.5pt;visibility:visible;mso-wrap-style:square">
            <v:imagedata r:id="rId162" o:title=""/>
          </v:shape>
        </w:pict>
      </w:r>
    </w:p>
    <w:p w14:paraId="01437894" w14:textId="77777777" w:rsidR="00EE4271" w:rsidRDefault="00EE4271" w:rsidP="00EE4271">
      <w:pPr>
        <w:jc w:val="center"/>
        <w:rPr>
          <w:sz w:val="28"/>
          <w:szCs w:val="28"/>
        </w:rPr>
      </w:pPr>
      <w:r>
        <w:rPr>
          <w:sz w:val="28"/>
          <w:szCs w:val="28"/>
        </w:rPr>
        <w:t xml:space="preserve">Рисунок 3.8 - </w:t>
      </w:r>
      <w:r w:rsidRPr="00C9317E">
        <w:rPr>
          <w:sz w:val="28"/>
          <w:szCs w:val="28"/>
        </w:rPr>
        <w:t xml:space="preserve"> </w:t>
      </w:r>
      <w:r>
        <w:rPr>
          <w:sz w:val="28"/>
          <w:szCs w:val="28"/>
        </w:rPr>
        <w:t>Матриця помилок.</w:t>
      </w:r>
    </w:p>
    <w:p w14:paraId="14756E3B" w14:textId="77777777" w:rsidR="00EE4271" w:rsidRDefault="00EE4271" w:rsidP="00EE4271">
      <w:pPr>
        <w:rPr>
          <w:sz w:val="28"/>
          <w:szCs w:val="28"/>
        </w:rPr>
      </w:pPr>
      <w:r>
        <w:rPr>
          <w:sz w:val="28"/>
          <w:szCs w:val="28"/>
        </w:rPr>
        <w:lastRenderedPageBreak/>
        <w:t>Звіт класифікації наведено на рисунку 3.9.</w:t>
      </w:r>
    </w:p>
    <w:p w14:paraId="78128434" w14:textId="2C8C9AD0" w:rsidR="00EE4271" w:rsidRDefault="00212FA1" w:rsidP="00EE4271">
      <w:pPr>
        <w:jc w:val="center"/>
        <w:rPr>
          <w:sz w:val="28"/>
          <w:szCs w:val="28"/>
        </w:rPr>
      </w:pPr>
      <w:r>
        <w:rPr>
          <w:noProof/>
          <w:sz w:val="28"/>
          <w:szCs w:val="28"/>
        </w:rPr>
        <w:pict w14:anchorId="2975F033">
          <v:shape id="Рисунок 124" o:spid="_x0000_i1108" type="#_x0000_t75" style="width:321.75pt;height:142.5pt;visibility:visible;mso-wrap-style:square">
            <v:imagedata r:id="rId163" o:title=""/>
          </v:shape>
        </w:pict>
      </w:r>
    </w:p>
    <w:p w14:paraId="7966C220" w14:textId="77777777" w:rsidR="00EE4271" w:rsidRPr="00564663" w:rsidRDefault="00EE4271" w:rsidP="00EE4271">
      <w:pPr>
        <w:jc w:val="center"/>
        <w:rPr>
          <w:sz w:val="28"/>
          <w:szCs w:val="28"/>
        </w:rPr>
      </w:pPr>
      <w:r>
        <w:rPr>
          <w:sz w:val="28"/>
          <w:szCs w:val="28"/>
        </w:rPr>
        <w:t xml:space="preserve">Рисунок 3.9 - </w:t>
      </w:r>
      <w:r w:rsidRPr="00C9317E">
        <w:rPr>
          <w:sz w:val="28"/>
          <w:szCs w:val="28"/>
        </w:rPr>
        <w:t xml:space="preserve"> </w:t>
      </w:r>
      <w:r>
        <w:rPr>
          <w:sz w:val="28"/>
          <w:szCs w:val="28"/>
        </w:rPr>
        <w:t>Звіт класифікації.</w:t>
      </w:r>
    </w:p>
    <w:p w14:paraId="76323830" w14:textId="77777777" w:rsidR="00EE4271" w:rsidRPr="0049031F" w:rsidRDefault="00EE4271" w:rsidP="0049031F">
      <w:pPr>
        <w:pStyle w:val="affd"/>
      </w:pPr>
      <w:r w:rsidRPr="0049031F">
        <w:t>Як бачимо точність моделі складає 85%. При навчанні інших моделей було отримано вищу точність, це досягалось за рахунок кращого розпізнавання нормального стану легенів, але було прийняте рішення зупинитись саме на цій моделі, оскільки для задачі важливіше точніше класифікувати випадки з пневмонією.</w:t>
      </w:r>
    </w:p>
    <w:p w14:paraId="7FA27F4C" w14:textId="77777777" w:rsidR="00EE4271" w:rsidRDefault="00EE4271" w:rsidP="00EE4271">
      <w:pPr>
        <w:rPr>
          <w:sz w:val="28"/>
          <w:szCs w:val="28"/>
        </w:rPr>
      </w:pPr>
      <w:r>
        <w:rPr>
          <w:sz w:val="28"/>
          <w:szCs w:val="28"/>
        </w:rPr>
        <w:t>Приклад розпізнавальних даних наведено на рисунку 3.10.</w:t>
      </w:r>
    </w:p>
    <w:p w14:paraId="17FA7C2D" w14:textId="101F558D" w:rsidR="00EE4271" w:rsidRDefault="00212FA1" w:rsidP="00EE4271">
      <w:pPr>
        <w:jc w:val="center"/>
        <w:rPr>
          <w:sz w:val="28"/>
          <w:szCs w:val="28"/>
        </w:rPr>
      </w:pPr>
      <w:r>
        <w:rPr>
          <w:noProof/>
          <w:sz w:val="28"/>
          <w:szCs w:val="28"/>
        </w:rPr>
        <w:pict w14:anchorId="3D063903">
          <v:shape id="Рисунок 125" o:spid="_x0000_i1109" type="#_x0000_t75" style="width:315pt;height:135.75pt;visibility:visible;mso-wrap-style:square">
            <v:imagedata r:id="rId164" o:title=""/>
          </v:shape>
        </w:pict>
      </w:r>
    </w:p>
    <w:p w14:paraId="7F7A7DAC" w14:textId="77777777" w:rsidR="00EE4271" w:rsidRDefault="00EE4271" w:rsidP="00EE4271">
      <w:pPr>
        <w:jc w:val="center"/>
        <w:rPr>
          <w:sz w:val="28"/>
          <w:szCs w:val="28"/>
        </w:rPr>
      </w:pPr>
      <w:r>
        <w:rPr>
          <w:sz w:val="28"/>
          <w:szCs w:val="28"/>
        </w:rPr>
        <w:t>Рисунок 3.10 – Приклад аналізованих даних</w:t>
      </w:r>
    </w:p>
    <w:p w14:paraId="19341996" w14:textId="77777777" w:rsidR="00EE4271" w:rsidRDefault="00EE4271" w:rsidP="00EE4271">
      <w:pPr>
        <w:jc w:val="center"/>
        <w:rPr>
          <w:sz w:val="28"/>
          <w:szCs w:val="28"/>
        </w:rPr>
      </w:pPr>
    </w:p>
    <w:p w14:paraId="7EC64AC2" w14:textId="7C573314" w:rsidR="00EE4271" w:rsidRDefault="00EE4271" w:rsidP="00EE4271">
      <w:pPr>
        <w:jc w:val="left"/>
        <w:rPr>
          <w:sz w:val="28"/>
          <w:szCs w:val="28"/>
        </w:rPr>
      </w:pPr>
      <w:r>
        <w:rPr>
          <w:sz w:val="28"/>
          <w:szCs w:val="28"/>
        </w:rPr>
        <w:t>Кількість прикладів кожного класу наведено на рисунку 3.11.</w:t>
      </w:r>
    </w:p>
    <w:p w14:paraId="384F7024" w14:textId="77777777" w:rsidR="0049031F" w:rsidRDefault="0049031F" w:rsidP="00EE4271">
      <w:pPr>
        <w:jc w:val="left"/>
        <w:rPr>
          <w:sz w:val="28"/>
          <w:szCs w:val="28"/>
        </w:rPr>
      </w:pPr>
    </w:p>
    <w:p w14:paraId="182EE852" w14:textId="5EB90DE7" w:rsidR="00EE4271" w:rsidRDefault="00212FA1" w:rsidP="00EE4271">
      <w:pPr>
        <w:jc w:val="center"/>
        <w:rPr>
          <w:sz w:val="28"/>
          <w:szCs w:val="28"/>
        </w:rPr>
      </w:pPr>
      <w:r>
        <w:rPr>
          <w:noProof/>
          <w:sz w:val="28"/>
          <w:szCs w:val="28"/>
        </w:rPr>
        <w:lastRenderedPageBreak/>
        <w:pict w14:anchorId="21BA5CFA">
          <v:shape id="Рисунок 126" o:spid="_x0000_i1110" type="#_x0000_t75" style="width:241.5pt;height:135pt;visibility:visible;mso-wrap-style:square">
            <v:imagedata r:id="rId165" o:title=""/>
          </v:shape>
        </w:pict>
      </w:r>
    </w:p>
    <w:p w14:paraId="5A933E5F" w14:textId="77777777" w:rsidR="00EE4271" w:rsidRDefault="00EE4271" w:rsidP="00EE4271">
      <w:pPr>
        <w:jc w:val="center"/>
        <w:rPr>
          <w:sz w:val="28"/>
          <w:szCs w:val="28"/>
        </w:rPr>
      </w:pPr>
      <w:r>
        <w:rPr>
          <w:sz w:val="28"/>
          <w:szCs w:val="28"/>
        </w:rPr>
        <w:t>Рисунок 3.11 – Ілюстрація аналізованих даних</w:t>
      </w:r>
    </w:p>
    <w:p w14:paraId="5DCC9F45" w14:textId="77777777" w:rsidR="00EE4271" w:rsidRPr="00564663" w:rsidRDefault="00EE4271" w:rsidP="0049031F">
      <w:pPr>
        <w:pStyle w:val="affd"/>
      </w:pPr>
      <w:r>
        <w:t xml:space="preserve">Як бачимо з графіку зображеного на рисунку 3.11 датасет є незбалансованим, прикладів пневмонії значно більше ніж прикладів норми. Ця проблема була розв’язана за допомогою надання різної ваги для кожного класу при навчанні. Для рішення проблеми перенавчання була проведена аугументація даних. </w:t>
      </w:r>
    </w:p>
    <w:p w14:paraId="02233A79" w14:textId="078D0EBD" w:rsidR="0068316E" w:rsidRDefault="0068316E" w:rsidP="0068316E">
      <w:pPr>
        <w:pStyle w:val="21"/>
        <w:numPr>
          <w:ilvl w:val="0"/>
          <w:numId w:val="0"/>
        </w:numPr>
        <w:ind w:left="1021"/>
        <w:rPr>
          <w:b/>
          <w:szCs w:val="28"/>
        </w:rPr>
      </w:pPr>
      <w:bookmarkStart w:id="57" w:name="_Toc72478637"/>
      <w:bookmarkEnd w:id="56"/>
      <w:r w:rsidRPr="0068316E">
        <w:rPr>
          <w:b/>
          <w:szCs w:val="28"/>
        </w:rPr>
        <w:t>Висновок до розділу</w:t>
      </w:r>
      <w:bookmarkEnd w:id="57"/>
    </w:p>
    <w:p w14:paraId="144C2CDF" w14:textId="4694D30E" w:rsidR="00563AB5" w:rsidRPr="0049031F" w:rsidRDefault="00563AB5" w:rsidP="0049031F">
      <w:pPr>
        <w:pStyle w:val="affd"/>
        <w:rPr>
          <w:b/>
          <w:bCs/>
        </w:rPr>
      </w:pPr>
      <w:r w:rsidRPr="0049031F">
        <w:t xml:space="preserve">В даному розділі було сформульовано змістовну постановку задачі. Окреслена проблема, яку має вирішувати класифікатор. Визначена форма вхідних даних, на яких буде навчатися класифікатор. В розділі Математична постановка задачі було визначено поняття нейронної мережі, і її складових. Описано модель штучного нейрона, як складової нейронної мережі. Також було сформульовано алгоритм навчання мережі. Наприкінці пункту було визначено поняття згортки та згорткового шару мережі. В розділі огрунтування методів розв’язання було проаналізовано згорткові мережі, як метод розпізнавання образів. Було наведено переваги цього методу над іншими для розв’язання задачі розпізнавання. Ми дійшли висновку, що така особливість згорткових шарів, як фільтри в згорткових шарах може суттєво вплинути на точність роботи класифікатора, а також великою перевагою стало те що даний алгоритм потребує меншої обробки даних. В Розділі Опис методу розв’язання була описана архітектура нейронної мережі, яка використовувалась для задачі розпізнавання випадків з пневмонією та </w:t>
      </w:r>
      <w:r w:rsidRPr="0049031F">
        <w:lastRenderedPageBreak/>
        <w:t>нормальних випадків. Були наведені результати експериментів на тестовому датасеті, а саме: графік витрат моделі, матриця помилок, звіт класифікації та обраховано значення точності моделі та значення функції помилок.</w:t>
      </w:r>
      <w:r w:rsidR="0049031F" w:rsidRPr="0049031F">
        <w:t xml:space="preserve"> Точність розробленої моделі склала 85%.</w:t>
      </w:r>
    </w:p>
    <w:p w14:paraId="49621E3C" w14:textId="77777777" w:rsidR="00563AB5" w:rsidRPr="003468F1" w:rsidRDefault="00563AB5" w:rsidP="00563AB5"/>
    <w:p w14:paraId="497B2521" w14:textId="77777777" w:rsidR="00563AB5" w:rsidRPr="00563AB5" w:rsidRDefault="00563AB5" w:rsidP="00563AB5"/>
    <w:p w14:paraId="1C86D694" w14:textId="77777777" w:rsidR="002B0208" w:rsidRDefault="002B0208" w:rsidP="002B0208">
      <w:pPr>
        <w:pStyle w:val="1"/>
      </w:pPr>
      <w:bookmarkStart w:id="58" w:name="_Toc303778148"/>
      <w:bookmarkStart w:id="59" w:name="_Toc72478638"/>
      <w:bookmarkEnd w:id="40"/>
      <w:r>
        <w:rPr>
          <w:lang w:val="ru-RU"/>
        </w:rPr>
        <w:lastRenderedPageBreak/>
        <w:t xml:space="preserve">Програмне та технічне </w:t>
      </w:r>
      <w:r>
        <w:t>забезпечення</w:t>
      </w:r>
      <w:bookmarkEnd w:id="58"/>
      <w:bookmarkEnd w:id="59"/>
    </w:p>
    <w:p w14:paraId="7BE29C18" w14:textId="354FF120" w:rsidR="002B0208" w:rsidRDefault="002B0208" w:rsidP="002B0208">
      <w:pPr>
        <w:pStyle w:val="21"/>
        <w:rPr>
          <w:b/>
        </w:rPr>
      </w:pPr>
      <w:bookmarkStart w:id="60" w:name="_Toc236811388"/>
      <w:bookmarkStart w:id="61" w:name="_Toc303778149"/>
      <w:bookmarkStart w:id="62" w:name="_Toc72478639"/>
      <w:r w:rsidRPr="0010514C">
        <w:rPr>
          <w:b/>
        </w:rPr>
        <w:t>Засоби розробки</w:t>
      </w:r>
      <w:bookmarkEnd w:id="60"/>
      <w:bookmarkEnd w:id="61"/>
      <w:bookmarkEnd w:id="62"/>
    </w:p>
    <w:p w14:paraId="3E3296DA" w14:textId="77777777" w:rsidR="0049031F" w:rsidRPr="0049031F" w:rsidRDefault="0049031F" w:rsidP="0049031F">
      <w:pPr>
        <w:pStyle w:val="affd"/>
      </w:pPr>
      <w:r w:rsidRPr="0049031F">
        <w:t>Для реалізації даного програмного продукту були використані такі технології:</w:t>
      </w:r>
    </w:p>
    <w:p w14:paraId="35D20056" w14:textId="77777777" w:rsidR="0049031F" w:rsidRPr="00896B1B" w:rsidRDefault="0049031F" w:rsidP="0049031F">
      <w:pPr>
        <w:pStyle w:val="affd"/>
        <w:numPr>
          <w:ilvl w:val="0"/>
          <w:numId w:val="29"/>
        </w:numPr>
      </w:pPr>
      <w:r w:rsidRPr="00896B1B">
        <w:rPr>
          <w:lang w:val="en-US"/>
        </w:rPr>
        <w:t xml:space="preserve">Python </w:t>
      </w:r>
    </w:p>
    <w:p w14:paraId="5463C699" w14:textId="77777777" w:rsidR="0049031F" w:rsidRPr="00896B1B" w:rsidRDefault="0049031F" w:rsidP="0049031F">
      <w:pPr>
        <w:pStyle w:val="affd"/>
        <w:numPr>
          <w:ilvl w:val="0"/>
          <w:numId w:val="29"/>
        </w:numPr>
      </w:pPr>
      <w:r w:rsidRPr="00896B1B">
        <w:rPr>
          <w:lang w:val="en-US"/>
        </w:rPr>
        <w:t>Flask</w:t>
      </w:r>
    </w:p>
    <w:p w14:paraId="12C6AFE1" w14:textId="77777777" w:rsidR="0049031F" w:rsidRPr="00896B1B" w:rsidRDefault="0049031F" w:rsidP="0049031F">
      <w:pPr>
        <w:pStyle w:val="affd"/>
        <w:numPr>
          <w:ilvl w:val="0"/>
          <w:numId w:val="29"/>
        </w:numPr>
      </w:pPr>
      <w:r w:rsidRPr="00896B1B">
        <w:rPr>
          <w:lang w:val="en-US"/>
        </w:rPr>
        <w:t>Jinja2</w:t>
      </w:r>
    </w:p>
    <w:p w14:paraId="6B560B79" w14:textId="77777777" w:rsidR="0049031F" w:rsidRPr="00896B1B" w:rsidRDefault="0049031F" w:rsidP="0049031F">
      <w:pPr>
        <w:pStyle w:val="affd"/>
        <w:numPr>
          <w:ilvl w:val="0"/>
          <w:numId w:val="29"/>
        </w:numPr>
      </w:pPr>
      <w:r w:rsidRPr="00896B1B">
        <w:rPr>
          <w:lang w:val="en-US"/>
        </w:rPr>
        <w:t>SQL lite</w:t>
      </w:r>
    </w:p>
    <w:p w14:paraId="5F031EC3" w14:textId="77777777" w:rsidR="0049031F" w:rsidRPr="00896B1B" w:rsidRDefault="0049031F" w:rsidP="0049031F">
      <w:pPr>
        <w:pStyle w:val="affd"/>
        <w:numPr>
          <w:ilvl w:val="0"/>
          <w:numId w:val="29"/>
        </w:numPr>
      </w:pPr>
      <w:r w:rsidRPr="00896B1B">
        <w:rPr>
          <w:lang w:val="en-US"/>
        </w:rPr>
        <w:t>Kaggle</w:t>
      </w:r>
    </w:p>
    <w:p w14:paraId="15BFF7C8" w14:textId="77777777" w:rsidR="0049031F" w:rsidRPr="00896B1B" w:rsidRDefault="0049031F" w:rsidP="0049031F">
      <w:pPr>
        <w:pStyle w:val="affd"/>
        <w:numPr>
          <w:ilvl w:val="0"/>
          <w:numId w:val="29"/>
        </w:numPr>
      </w:pPr>
      <w:r w:rsidRPr="00896B1B">
        <w:rPr>
          <w:lang w:val="en-US"/>
        </w:rPr>
        <w:t>HTML</w:t>
      </w:r>
    </w:p>
    <w:p w14:paraId="00917E70" w14:textId="77777777" w:rsidR="0049031F" w:rsidRPr="00896B1B" w:rsidRDefault="0049031F" w:rsidP="0049031F">
      <w:pPr>
        <w:pStyle w:val="affd"/>
        <w:numPr>
          <w:ilvl w:val="0"/>
          <w:numId w:val="29"/>
        </w:numPr>
      </w:pPr>
      <w:r w:rsidRPr="00896B1B">
        <w:rPr>
          <w:lang w:val="en-US"/>
        </w:rPr>
        <w:t>CSS</w:t>
      </w:r>
    </w:p>
    <w:p w14:paraId="68AC4CCD" w14:textId="3EDBB5C9" w:rsidR="0049031F" w:rsidRPr="00896B1B" w:rsidRDefault="0049031F" w:rsidP="0049031F">
      <w:pPr>
        <w:pStyle w:val="affd"/>
        <w:rPr>
          <w:shd w:val="clear" w:color="auto" w:fill="FFFFFF"/>
        </w:rPr>
      </w:pPr>
      <w:r w:rsidRPr="00896B1B">
        <w:rPr>
          <w:shd w:val="clear" w:color="auto" w:fill="FFFFFF"/>
        </w:rPr>
        <w:t>Python— це мова програмування,  розроблена в </w:t>
      </w:r>
      <w:hyperlink r:id="rId166" w:tooltip="1990" w:history="1">
        <w:r w:rsidRPr="00896B1B">
          <w:rPr>
            <w:rStyle w:val="af"/>
            <w:color w:val="auto"/>
            <w:u w:val="none"/>
            <w:shd w:val="clear" w:color="auto" w:fill="FFFFFF"/>
          </w:rPr>
          <w:t>1990</w:t>
        </w:r>
      </w:hyperlink>
      <w:r w:rsidRPr="00896B1B">
        <w:rPr>
          <w:shd w:val="clear" w:color="auto" w:fill="FFFFFF"/>
        </w:rPr>
        <w:t> році </w:t>
      </w:r>
      <w:hyperlink r:id="rId167" w:tooltip="Гвідо ван Россум" w:history="1">
        <w:r w:rsidRPr="00896B1B">
          <w:rPr>
            <w:rStyle w:val="af"/>
            <w:color w:val="auto"/>
            <w:u w:val="none"/>
            <w:shd w:val="clear" w:color="auto" w:fill="FFFFFF"/>
          </w:rPr>
          <w:t>Гвідо ван Россумом</w:t>
        </w:r>
      </w:hyperlink>
      <w:r w:rsidRPr="00896B1B">
        <w:rPr>
          <w:shd w:val="clear" w:color="auto" w:fill="FFFFFF"/>
        </w:rPr>
        <w:t>. В</w:t>
      </w:r>
      <w:r>
        <w:rPr>
          <w:shd w:val="clear" w:color="auto" w:fill="FFFFFF"/>
        </w:rPr>
        <w:t xml:space="preserve">она </w:t>
      </w:r>
      <w:r w:rsidRPr="00896B1B">
        <w:rPr>
          <w:shd w:val="clear" w:color="auto" w:fill="FFFFFF"/>
        </w:rPr>
        <w:t>має простий і зрозумілий синтаксис, отже можна швидко розробити код. Мова має ефективні структури даних високого рівня та  ефективний підхід до об'єктно-орієнтованого програмування. Пайтон має динамічну обробку типів і динамічну семантику, через те що мова є інтерпретованою над</w:t>
      </w:r>
      <w:r>
        <w:rPr>
          <w:shd w:val="clear" w:color="auto" w:fill="FFFFFF"/>
        </w:rPr>
        <w:t>а</w:t>
      </w:r>
      <w:r w:rsidRPr="00896B1B">
        <w:rPr>
          <w:shd w:val="clear" w:color="auto" w:fill="FFFFFF"/>
        </w:rPr>
        <w:t xml:space="preserve">є можливість легко писати </w:t>
      </w:r>
      <w:r>
        <w:rPr>
          <w:shd w:val="clear" w:color="auto" w:fill="FFFFFF"/>
        </w:rPr>
        <w:t xml:space="preserve">складні </w:t>
      </w:r>
      <w:r w:rsidRPr="00896B1B">
        <w:rPr>
          <w:shd w:val="clear" w:color="auto" w:fill="FFFFFF"/>
        </w:rPr>
        <w:t xml:space="preserve">скрипти. Важливим є те що мова є кросплатформена, отже </w:t>
      </w:r>
      <w:r>
        <w:rPr>
          <w:shd w:val="clear" w:color="auto" w:fill="FFFFFF"/>
        </w:rPr>
        <w:t>програмне забезпечення</w:t>
      </w:r>
      <w:r w:rsidRPr="00896B1B">
        <w:rPr>
          <w:shd w:val="clear" w:color="auto" w:fill="FFFFFF"/>
        </w:rPr>
        <w:t xml:space="preserve"> буде працювати на будь-яком</w:t>
      </w:r>
      <w:r>
        <w:rPr>
          <w:shd w:val="clear" w:color="auto" w:fill="FFFFFF"/>
        </w:rPr>
        <w:t>у</w:t>
      </w:r>
      <w:r w:rsidRPr="00896B1B">
        <w:rPr>
          <w:shd w:val="clear" w:color="auto" w:fill="FFFFFF"/>
        </w:rPr>
        <w:t xml:space="preserve"> середовищі. Також </w:t>
      </w:r>
      <w:r>
        <w:rPr>
          <w:shd w:val="clear" w:color="auto" w:fill="FFFFFF"/>
        </w:rPr>
        <w:t xml:space="preserve">мова </w:t>
      </w:r>
      <w:r w:rsidRPr="00896B1B">
        <w:rPr>
          <w:shd w:val="clear" w:color="auto" w:fill="FFFFFF"/>
        </w:rPr>
        <w:t xml:space="preserve">має багато бібліотек та модулей для розробки додатків та математичних досліджень. Досить популярними є </w:t>
      </w:r>
      <w:r w:rsidRPr="00896B1B">
        <w:rPr>
          <w:shd w:val="clear" w:color="auto" w:fill="FFFFFF"/>
          <w:lang w:val="en-US"/>
        </w:rPr>
        <w:t>Numpy</w:t>
      </w:r>
      <w:r w:rsidRPr="00896B1B">
        <w:rPr>
          <w:shd w:val="clear" w:color="auto" w:fill="FFFFFF"/>
        </w:rPr>
        <w:t>,</w:t>
      </w:r>
      <w:r>
        <w:rPr>
          <w:shd w:val="clear" w:color="auto" w:fill="FFFFFF"/>
        </w:rPr>
        <w:t xml:space="preserve"> </w:t>
      </w:r>
      <w:r w:rsidRPr="00896B1B">
        <w:rPr>
          <w:shd w:val="clear" w:color="auto" w:fill="FFFFFF"/>
          <w:lang w:val="en-US"/>
        </w:rPr>
        <w:t>Pillow</w:t>
      </w:r>
      <w:r w:rsidRPr="00896B1B">
        <w:rPr>
          <w:shd w:val="clear" w:color="auto" w:fill="FFFFFF"/>
        </w:rPr>
        <w:t>,</w:t>
      </w:r>
      <w:r>
        <w:rPr>
          <w:shd w:val="clear" w:color="auto" w:fill="FFFFFF"/>
        </w:rPr>
        <w:t xml:space="preserve"> </w:t>
      </w:r>
      <w:r w:rsidRPr="00896B1B">
        <w:rPr>
          <w:shd w:val="clear" w:color="auto" w:fill="FFFFFF"/>
          <w:lang w:val="en-US"/>
        </w:rPr>
        <w:t>Requests</w:t>
      </w:r>
      <w:r w:rsidRPr="00896B1B">
        <w:rPr>
          <w:shd w:val="clear" w:color="auto" w:fill="FFFFFF"/>
        </w:rPr>
        <w:t>.</w:t>
      </w:r>
    </w:p>
    <w:p w14:paraId="350B4491" w14:textId="77777777" w:rsidR="0049031F" w:rsidRPr="00896B1B" w:rsidRDefault="0049031F" w:rsidP="0049031F">
      <w:pPr>
        <w:pStyle w:val="affd"/>
        <w:rPr>
          <w:lang w:eastAsia="uk-UA"/>
        </w:rPr>
      </w:pPr>
      <w:r w:rsidRPr="00896B1B">
        <w:rPr>
          <w:shd w:val="clear" w:color="auto" w:fill="FFFFFF"/>
          <w:lang w:val="en-US"/>
        </w:rPr>
        <w:t>Flask </w:t>
      </w:r>
      <w:r w:rsidRPr="00896B1B">
        <w:rPr>
          <w:shd w:val="clear" w:color="auto" w:fill="FFFFFF"/>
        </w:rPr>
        <w:t>—</w:t>
      </w:r>
      <w:r w:rsidRPr="00896B1B">
        <w:rPr>
          <w:shd w:val="clear" w:color="auto" w:fill="FFFFFF"/>
          <w:lang w:val="en-US"/>
        </w:rPr>
        <w:t> </w:t>
      </w:r>
      <w:hyperlink r:id="rId168" w:tooltip="Веб-фреймворк" w:history="1">
        <w:r w:rsidRPr="00896B1B">
          <w:rPr>
            <w:rStyle w:val="af"/>
            <w:color w:val="auto"/>
            <w:u w:val="none"/>
            <w:shd w:val="clear" w:color="auto" w:fill="FFFFFF"/>
          </w:rPr>
          <w:t>мікрофреймворк</w:t>
        </w:r>
      </w:hyperlink>
      <w:r w:rsidRPr="00896B1B">
        <w:rPr>
          <w:shd w:val="clear" w:color="auto" w:fill="FFFFFF"/>
          <w:lang w:val="en-US"/>
        </w:rPr>
        <w:t> </w:t>
      </w:r>
      <w:r w:rsidRPr="00896B1B">
        <w:rPr>
          <w:shd w:val="clear" w:color="auto" w:fill="FFFFFF"/>
        </w:rPr>
        <w:t>для</w:t>
      </w:r>
      <w:r>
        <w:rPr>
          <w:shd w:val="clear" w:color="auto" w:fill="FFFFFF"/>
        </w:rPr>
        <w:t xml:space="preserve"> розробки легких</w:t>
      </w:r>
      <w:r w:rsidRPr="00896B1B">
        <w:rPr>
          <w:shd w:val="clear" w:color="auto" w:fill="FFFFFF"/>
          <w:lang w:val="en-US"/>
        </w:rPr>
        <w:t> </w:t>
      </w:r>
      <w:hyperlink r:id="rId169" w:tooltip="Веб-застосунок" w:history="1">
        <w:r w:rsidRPr="00896B1B">
          <w:rPr>
            <w:rStyle w:val="af"/>
            <w:color w:val="auto"/>
            <w:u w:val="none"/>
            <w:shd w:val="clear" w:color="auto" w:fill="FFFFFF"/>
          </w:rPr>
          <w:t>веб-додатків</w:t>
        </w:r>
      </w:hyperlink>
      <w:r w:rsidRPr="00896B1B">
        <w:rPr>
          <w:shd w:val="clear" w:color="auto" w:fill="FFFFFF"/>
        </w:rPr>
        <w:t>. В</w:t>
      </w:r>
      <w:r>
        <w:rPr>
          <w:shd w:val="clear" w:color="auto" w:fill="FFFFFF"/>
        </w:rPr>
        <w:t>ін</w:t>
      </w:r>
      <w:r w:rsidRPr="00896B1B">
        <w:rPr>
          <w:shd w:val="clear" w:color="auto" w:fill="FFFFFF"/>
        </w:rPr>
        <w:t xml:space="preserve"> створений з використанням мови програмування </w:t>
      </w:r>
      <w:hyperlink r:id="rId170" w:tooltip="Python" w:history="1">
        <w:r w:rsidRPr="00896B1B">
          <w:rPr>
            <w:rStyle w:val="af"/>
            <w:color w:val="auto"/>
            <w:u w:val="none"/>
            <w:shd w:val="clear" w:color="auto" w:fill="FFFFFF"/>
          </w:rPr>
          <w:t>Python</w:t>
        </w:r>
      </w:hyperlink>
      <w:r w:rsidRPr="00896B1B">
        <w:rPr>
          <w:shd w:val="clear" w:color="auto" w:fill="FFFFFF"/>
        </w:rPr>
        <w:t xml:space="preserve"> на основі бібліотеки Werkzeug</w:t>
      </w:r>
      <w:r>
        <w:rPr>
          <w:shd w:val="clear" w:color="auto" w:fill="FFFFFF"/>
        </w:rPr>
        <w:t>. Також фреймворк</w:t>
      </w:r>
      <w:r w:rsidRPr="00896B1B">
        <w:rPr>
          <w:shd w:val="clear" w:color="auto" w:fill="FFFFFF"/>
        </w:rPr>
        <w:t xml:space="preserve"> має двіжок для шаблонізатора </w:t>
      </w:r>
      <w:r w:rsidRPr="00896B1B">
        <w:rPr>
          <w:lang w:val="en-US"/>
        </w:rPr>
        <w:t>Jinja</w:t>
      </w:r>
      <w:r w:rsidRPr="00896B1B">
        <w:t xml:space="preserve">2. </w:t>
      </w:r>
      <w:r w:rsidRPr="00896B1B">
        <w:rPr>
          <w:shd w:val="clear" w:color="auto" w:fill="FFFFFF"/>
          <w:lang w:val="en-US"/>
        </w:rPr>
        <w:t>Flask </w:t>
      </w:r>
      <w:r w:rsidRPr="00896B1B">
        <w:t xml:space="preserve"> має багато властивостей,</w:t>
      </w:r>
      <w:r>
        <w:t xml:space="preserve"> </w:t>
      </w:r>
      <w:r w:rsidRPr="00896B1B">
        <w:t xml:space="preserve">що направлені полегшити розробку </w:t>
      </w:r>
      <w:r>
        <w:t>програмного забезпечення різної складності</w:t>
      </w:r>
      <w:r w:rsidRPr="00896B1B">
        <w:t>, а саме: має сервер для розробки</w:t>
      </w:r>
      <w:r>
        <w:t xml:space="preserve">, </w:t>
      </w:r>
      <w:r w:rsidRPr="00896B1B">
        <w:t>відлагоджувач</w:t>
      </w:r>
      <w:r w:rsidRPr="00896B1B">
        <w:rPr>
          <w:lang w:eastAsia="uk-UA"/>
        </w:rPr>
        <w:t xml:space="preserve">, </w:t>
      </w:r>
      <w:r w:rsidRPr="00896B1B">
        <w:t>вбудовану підтримку юніт-тестів</w:t>
      </w:r>
      <w:r w:rsidRPr="00896B1B">
        <w:rPr>
          <w:lang w:eastAsia="uk-UA"/>
        </w:rPr>
        <w:t>,</w:t>
      </w:r>
      <w:r>
        <w:rPr>
          <w:lang w:eastAsia="uk-UA"/>
        </w:rPr>
        <w:t xml:space="preserve"> </w:t>
      </w:r>
      <w:r w:rsidRPr="00896B1B">
        <w:t>управління запитами RESTful</w:t>
      </w:r>
      <w:r w:rsidRPr="00896B1B">
        <w:rPr>
          <w:lang w:eastAsia="uk-UA"/>
        </w:rPr>
        <w:t>,</w:t>
      </w:r>
      <w:r>
        <w:rPr>
          <w:lang w:eastAsia="uk-UA"/>
        </w:rPr>
        <w:t xml:space="preserve"> </w:t>
      </w:r>
      <w:r w:rsidRPr="00896B1B">
        <w:rPr>
          <w:lang w:eastAsia="uk-UA"/>
        </w:rPr>
        <w:t xml:space="preserve">зручне </w:t>
      </w:r>
      <w:r w:rsidRPr="00896B1B">
        <w:t>використання шаблонів Jinja2 </w:t>
      </w:r>
      <w:r w:rsidRPr="00896B1B">
        <w:rPr>
          <w:lang w:eastAsia="uk-UA"/>
        </w:rPr>
        <w:t>,</w:t>
      </w:r>
      <w:r w:rsidRPr="00896B1B">
        <w:t xml:space="preserve">має підтримку безпечної сесії </w:t>
      </w:r>
      <w:r w:rsidRPr="00896B1B">
        <w:lastRenderedPageBreak/>
        <w:t>на стороні клієнта</w:t>
      </w:r>
      <w:r w:rsidRPr="00896B1B">
        <w:rPr>
          <w:lang w:eastAsia="uk-UA"/>
        </w:rPr>
        <w:t xml:space="preserve">. </w:t>
      </w:r>
      <w:r w:rsidRPr="00896B1B">
        <w:t>А також має докладну документацію, що робить його зручним для вивчення.</w:t>
      </w:r>
    </w:p>
    <w:p w14:paraId="0C5249CB" w14:textId="77777777" w:rsidR="0049031F" w:rsidRPr="00896B1B" w:rsidRDefault="0049031F" w:rsidP="0049031F">
      <w:pPr>
        <w:pStyle w:val="affd"/>
      </w:pPr>
      <w:r w:rsidRPr="00896B1B">
        <w:t xml:space="preserve">Jinja2 - Python-бібліотека для рендеринга шаблонів, що є  стандартом при написанні веб-додатків на Flask . Не дивлячись на  прив'язку до мови, </w:t>
      </w:r>
      <w:r>
        <w:t xml:space="preserve"> </w:t>
      </w:r>
      <w:r w:rsidRPr="00896B1B">
        <w:t xml:space="preserve">Jinja2 </w:t>
      </w:r>
      <w:r>
        <w:t>надає всі можливості щоб</w:t>
      </w:r>
      <w:r w:rsidRPr="00896B1B">
        <w:t xml:space="preserve"> це спро</w:t>
      </w:r>
      <w:r>
        <w:t>стити</w:t>
      </w:r>
      <w:r w:rsidRPr="00896B1B">
        <w:t xml:space="preserve"> </w:t>
      </w:r>
      <w:r>
        <w:t>верстання</w:t>
      </w:r>
      <w:r w:rsidRPr="00896B1B">
        <w:t xml:space="preserve"> і відокрем</w:t>
      </w:r>
      <w:r>
        <w:t>ити</w:t>
      </w:r>
      <w:r w:rsidRPr="00896B1B">
        <w:t xml:space="preserve"> </w:t>
      </w:r>
      <w:r>
        <w:t>його</w:t>
      </w:r>
      <w:r w:rsidRPr="00896B1B">
        <w:t xml:space="preserve"> від розробки, це дозволяє розробляти </w:t>
      </w:r>
      <w:r>
        <w:t xml:space="preserve">частину </w:t>
      </w:r>
      <w:r w:rsidRPr="00896B1B">
        <w:t>фронтенд швидко і не залежити від програмного коду бєкенду.</w:t>
      </w:r>
    </w:p>
    <w:p w14:paraId="4BE59F6D" w14:textId="48BF9E30" w:rsidR="0049031F" w:rsidRPr="00896B1B" w:rsidRDefault="0049031F" w:rsidP="0049031F">
      <w:pPr>
        <w:pStyle w:val="affd"/>
      </w:pPr>
      <w:r w:rsidRPr="00896B1B">
        <w:t>SQLite - компактна вбудована реляційна база даних. БД є кросплатформеною, а також безпечною для зберігання даних, станом на 2009 рік покриття тестами складає 100%, як заявляють розробники</w:t>
      </w:r>
      <w:r>
        <w:t xml:space="preserve"> СУБД</w:t>
      </w:r>
      <w:r w:rsidRPr="00896B1B">
        <w:t xml:space="preserve">. SQLite не використовує парадигму клієнт-сервер, </w:t>
      </w:r>
      <w:r>
        <w:t>база даних</w:t>
      </w:r>
      <w:r w:rsidRPr="00896B1B">
        <w:t xml:space="preserve"> не є окремим процесом, з яким взаємодіє програма, а вбудовується в програму і БД стає складовою частиною програмного коду </w:t>
      </w:r>
      <w:r>
        <w:t>.</w:t>
      </w:r>
      <w:r w:rsidRPr="00896B1B">
        <w:t xml:space="preserve"> </w:t>
      </w:r>
      <w:r>
        <w:t>В</w:t>
      </w:r>
      <w:r w:rsidRPr="00896B1B">
        <w:t xml:space="preserve"> якості протоколу обміну використовуються виклики функцій </w:t>
      </w:r>
      <w:r>
        <w:t xml:space="preserve">наданої базою даних </w:t>
      </w:r>
      <w:r w:rsidRPr="00896B1B">
        <w:t xml:space="preserve">бібліотеки. </w:t>
      </w:r>
      <w:r>
        <w:t xml:space="preserve">Перевагами такого підходу є </w:t>
      </w:r>
      <w:r w:rsidRPr="00896B1B">
        <w:t xml:space="preserve"> </w:t>
      </w:r>
      <w:r>
        <w:t>зменшення</w:t>
      </w:r>
      <w:r w:rsidRPr="00896B1B">
        <w:t xml:space="preserve"> накладн</w:t>
      </w:r>
      <w:r>
        <w:t>их</w:t>
      </w:r>
      <w:r w:rsidRPr="00896B1B">
        <w:t xml:space="preserve"> витрат, час</w:t>
      </w:r>
      <w:r>
        <w:t>у</w:t>
      </w:r>
      <w:r w:rsidRPr="00896B1B">
        <w:t xml:space="preserve"> відгуку і</w:t>
      </w:r>
      <w:r>
        <w:t xml:space="preserve"> значне</w:t>
      </w:r>
      <w:r w:rsidRPr="00896B1B">
        <w:t xml:space="preserve"> </w:t>
      </w:r>
      <w:r>
        <w:t>спрощення</w:t>
      </w:r>
      <w:r w:rsidRPr="00896B1B">
        <w:t xml:space="preserve"> програм</w:t>
      </w:r>
      <w:r>
        <w:t>и</w:t>
      </w:r>
      <w:r w:rsidRPr="00896B1B">
        <w:t>.</w:t>
      </w:r>
    </w:p>
    <w:p w14:paraId="094D19A1" w14:textId="7A247B64" w:rsidR="0049031F" w:rsidRPr="00896B1B" w:rsidRDefault="0049031F" w:rsidP="0049031F">
      <w:pPr>
        <w:pStyle w:val="affd"/>
      </w:pPr>
      <w:r w:rsidRPr="00896B1B">
        <w:t xml:space="preserve">Kaggle - система організації конкурсів з дослідження даних. </w:t>
      </w:r>
      <w:r>
        <w:t>Система</w:t>
      </w:r>
      <w:r w:rsidRPr="00896B1B">
        <w:t xml:space="preserve"> організована як публічна веб-платформа, на якій користувачі та організації можуть публікувати набори даних, досліджувати </w:t>
      </w:r>
      <w:r>
        <w:t>їх</w:t>
      </w:r>
      <w:r w:rsidRPr="00896B1B">
        <w:t xml:space="preserve"> ,створювати моделі машинного навчання. В системі розміщені </w:t>
      </w:r>
      <w:r>
        <w:t xml:space="preserve">безкоштовні </w:t>
      </w:r>
      <w:r w:rsidRPr="00896B1B">
        <w:t>датасети</w:t>
      </w:r>
      <w:r>
        <w:t>. А також</w:t>
      </w:r>
      <w:r w:rsidRPr="00896B1B">
        <w:t xml:space="preserve"> надаються хмарні інструменти для обробки даних і навчання</w:t>
      </w:r>
      <w:r>
        <w:t xml:space="preserve"> нейронних мереж або вирішення інших задач машинного навчання</w:t>
      </w:r>
      <w:r w:rsidRPr="00896B1B">
        <w:t xml:space="preserve">. </w:t>
      </w:r>
    </w:p>
    <w:p w14:paraId="6DDCEBBC" w14:textId="77777777" w:rsidR="0049031F" w:rsidRPr="0049031F" w:rsidRDefault="0049031F" w:rsidP="0049031F">
      <w:pPr>
        <w:pStyle w:val="affd"/>
      </w:pPr>
      <w:r w:rsidRPr="0049031F">
        <w:t>Для навчання нейронної мережі використовувались такі бібліотеки:</w:t>
      </w:r>
    </w:p>
    <w:p w14:paraId="4F4C789E" w14:textId="77777777" w:rsidR="0049031F" w:rsidRPr="0049031F" w:rsidRDefault="0049031F" w:rsidP="0049031F">
      <w:pPr>
        <w:pStyle w:val="affd"/>
      </w:pPr>
      <w:r w:rsidRPr="0049031F">
        <w:t>Keras — </w:t>
      </w:r>
      <w:hyperlink r:id="rId171" w:tooltip="Відкрите програмне забезпечення" w:history="1">
        <w:r w:rsidRPr="0049031F">
          <w:rPr>
            <w:rStyle w:val="af"/>
            <w:color w:val="auto"/>
            <w:u w:val="none"/>
          </w:rPr>
          <w:t>відкрита</w:t>
        </w:r>
      </w:hyperlink>
      <w:r w:rsidRPr="0049031F">
        <w:t xml:space="preserve">  </w:t>
      </w:r>
      <w:hyperlink r:id="rId172" w:tooltip="Програмна бібліотека" w:history="1">
        <w:r w:rsidRPr="0049031F">
          <w:rPr>
            <w:rStyle w:val="af"/>
            <w:color w:val="auto"/>
            <w:u w:val="none"/>
          </w:rPr>
          <w:t>бібліотека</w:t>
        </w:r>
      </w:hyperlink>
      <w:r w:rsidRPr="0049031F">
        <w:t xml:space="preserve">, написана мовою програмування </w:t>
      </w:r>
    </w:p>
    <w:p w14:paraId="43BC1FD6" w14:textId="77777777" w:rsidR="0049031F" w:rsidRPr="0049031F" w:rsidRDefault="00253AE8" w:rsidP="0049031F">
      <w:pPr>
        <w:pStyle w:val="affd"/>
      </w:pPr>
      <w:hyperlink r:id="rId173" w:tooltip="Python" w:history="1">
        <w:r w:rsidR="0049031F" w:rsidRPr="0049031F">
          <w:rPr>
            <w:rStyle w:val="af"/>
            <w:color w:val="auto"/>
            <w:u w:val="none"/>
          </w:rPr>
          <w:t>Python</w:t>
        </w:r>
      </w:hyperlink>
      <w:r w:rsidR="0049031F" w:rsidRPr="0049031F">
        <w:t>. Ця бібліотека була спроєктована для експериментів з </w:t>
      </w:r>
      <w:hyperlink r:id="rId174" w:tooltip="Глибинне навчання" w:history="1">
        <w:r w:rsidR="0049031F" w:rsidRPr="0049031F">
          <w:rPr>
            <w:rStyle w:val="af"/>
            <w:color w:val="auto"/>
            <w:u w:val="none"/>
          </w:rPr>
          <w:t>мережами глибинного навчання</w:t>
        </w:r>
      </w:hyperlink>
      <w:r w:rsidR="0049031F" w:rsidRPr="0049031F">
        <w:t>. Ціллю створення цієї бібліотеки було надати можливість робити швидкі експерименти з моделями машинного навчання, максимально знизити час навчання моделі. Важливими перевагами Keras є те що вона зручна в користуванні, модульна та розширювана, та має докладну документацію.</w:t>
      </w:r>
    </w:p>
    <w:p w14:paraId="231E37CD" w14:textId="77777777" w:rsidR="0049031F" w:rsidRPr="00896B1B" w:rsidRDefault="0049031F" w:rsidP="0049031F">
      <w:pPr>
        <w:pStyle w:val="affd"/>
        <w:rPr>
          <w:shd w:val="clear" w:color="auto" w:fill="FFFFFF"/>
        </w:rPr>
      </w:pPr>
      <w:r w:rsidRPr="00896B1B">
        <w:lastRenderedPageBreak/>
        <w:t xml:space="preserve">- </w:t>
      </w:r>
      <w:r w:rsidRPr="00896B1B">
        <w:rPr>
          <w:lang w:val="en-US"/>
        </w:rPr>
        <w:t>Scikit</w:t>
      </w:r>
      <w:r w:rsidRPr="00896B1B">
        <w:t>-</w:t>
      </w:r>
      <w:r w:rsidRPr="00896B1B">
        <w:rPr>
          <w:lang w:val="en-US"/>
        </w:rPr>
        <w:t>learn</w:t>
      </w:r>
      <w:r w:rsidRPr="00896B1B">
        <w:t xml:space="preserve"> </w:t>
      </w:r>
      <w:r w:rsidRPr="00896B1B">
        <w:rPr>
          <w:shd w:val="clear" w:color="auto" w:fill="FFFFFF"/>
        </w:rPr>
        <w:t> це безкоштовна </w:t>
      </w:r>
      <w:hyperlink r:id="rId175" w:tooltip="Бібліотека підпрограм" w:history="1">
        <w:r w:rsidRPr="00896B1B">
          <w:rPr>
            <w:rStyle w:val="af"/>
            <w:color w:val="auto"/>
            <w:u w:val="none"/>
            <w:shd w:val="clear" w:color="auto" w:fill="FFFFFF"/>
          </w:rPr>
          <w:t>програмна бібліотека</w:t>
        </w:r>
      </w:hyperlink>
      <w:r w:rsidRPr="00896B1B">
        <w:rPr>
          <w:shd w:val="clear" w:color="auto" w:fill="FFFFFF"/>
        </w:rPr>
        <w:t> </w:t>
      </w:r>
      <w:r>
        <w:rPr>
          <w:shd w:val="clear" w:color="auto" w:fill="FFFFFF"/>
        </w:rPr>
        <w:t xml:space="preserve">створена для </w:t>
      </w:r>
      <w:hyperlink r:id="rId176" w:tooltip="Машинне навчання" w:history="1">
        <w:r w:rsidRPr="00896B1B">
          <w:rPr>
            <w:rStyle w:val="af"/>
            <w:color w:val="auto"/>
            <w:u w:val="none"/>
            <w:shd w:val="clear" w:color="auto" w:fill="FFFFFF"/>
          </w:rPr>
          <w:t>машинного навчання</w:t>
        </w:r>
      </w:hyperlink>
      <w:r w:rsidRPr="00896B1B">
        <w:rPr>
          <w:shd w:val="clear" w:color="auto" w:fill="FFFFFF"/>
        </w:rPr>
        <w:t xml:space="preserve">. </w:t>
      </w:r>
      <w:r>
        <w:rPr>
          <w:shd w:val="clear" w:color="auto" w:fill="FFFFFF"/>
        </w:rPr>
        <w:t>Вона</w:t>
      </w:r>
      <w:r w:rsidRPr="00896B1B">
        <w:rPr>
          <w:shd w:val="clear" w:color="auto" w:fill="FFFFFF"/>
        </w:rPr>
        <w:t xml:space="preserve"> надає функціональність для створення та тренування різноманітних алгоритмів </w:t>
      </w:r>
      <w:r w:rsidRPr="00896B1B">
        <w:t>машинного навчання</w:t>
      </w:r>
      <w:r>
        <w:rPr>
          <w:shd w:val="clear" w:color="auto" w:fill="FFFFFF"/>
        </w:rPr>
        <w:t xml:space="preserve">. Серед них є </w:t>
      </w:r>
      <w:hyperlink r:id="rId177" w:tooltip="Лінійна регресія" w:history="1">
        <w:r w:rsidRPr="00896B1B">
          <w:rPr>
            <w:rStyle w:val="af"/>
            <w:color w:val="auto"/>
            <w:u w:val="none"/>
            <w:shd w:val="clear" w:color="auto" w:fill="FFFFFF"/>
          </w:rPr>
          <w:t>лінійна регресія</w:t>
        </w:r>
      </w:hyperlink>
      <w:r w:rsidRPr="00896B1B">
        <w:rPr>
          <w:shd w:val="clear" w:color="auto" w:fill="FFFFFF"/>
        </w:rPr>
        <w:t>, </w:t>
      </w:r>
      <w:hyperlink r:id="rId178" w:tooltip="Random forest" w:history="1">
        <w:r w:rsidRPr="00896B1B">
          <w:rPr>
            <w:rStyle w:val="af"/>
            <w:color w:val="auto"/>
            <w:u w:val="none"/>
            <w:shd w:val="clear" w:color="auto" w:fill="FFFFFF"/>
          </w:rPr>
          <w:t>random forest</w:t>
        </w:r>
      </w:hyperlink>
      <w:r w:rsidRPr="00896B1B">
        <w:rPr>
          <w:shd w:val="clear" w:color="auto" w:fill="FFFFFF"/>
        </w:rPr>
        <w:t>, </w:t>
      </w:r>
      <w:hyperlink r:id="rId179" w:tooltip="Градієнтний бустинг (ще не написана)" w:history="1">
        <w:r w:rsidRPr="00896B1B">
          <w:rPr>
            <w:rStyle w:val="af"/>
            <w:color w:val="auto"/>
            <w:u w:val="none"/>
            <w:shd w:val="clear" w:color="auto" w:fill="FFFFFF"/>
          </w:rPr>
          <w:t>градієнтний бустинг</w:t>
        </w:r>
      </w:hyperlink>
      <w:r w:rsidRPr="00896B1B">
        <w:rPr>
          <w:shd w:val="clear" w:color="auto" w:fill="FFFFFF"/>
        </w:rPr>
        <w:t>. Scikit-learn є з популярн</w:t>
      </w:r>
      <w:r>
        <w:rPr>
          <w:shd w:val="clear" w:color="auto" w:fill="FFFFFF"/>
        </w:rPr>
        <w:t>ою</w:t>
      </w:r>
      <w:r w:rsidRPr="00896B1B">
        <w:rPr>
          <w:shd w:val="clear" w:color="auto" w:fill="FFFFFF"/>
        </w:rPr>
        <w:t xml:space="preserve"> бібліотек</w:t>
      </w:r>
      <w:r>
        <w:rPr>
          <w:shd w:val="clear" w:color="auto" w:fill="FFFFFF"/>
        </w:rPr>
        <w:t xml:space="preserve">ою для </w:t>
      </w:r>
      <w:r w:rsidRPr="00896B1B">
        <w:rPr>
          <w:shd w:val="clear" w:color="auto" w:fill="FFFFFF"/>
        </w:rPr>
        <w:t xml:space="preserve"> машинного навчання</w:t>
      </w:r>
      <w:r>
        <w:rPr>
          <w:shd w:val="clear" w:color="auto" w:fill="FFFFFF"/>
        </w:rPr>
        <w:t>, через її зручність у використанні, докладну документацію та широкі можливості.</w:t>
      </w:r>
    </w:p>
    <w:p w14:paraId="594F6BE4" w14:textId="77777777" w:rsidR="0049031F" w:rsidRPr="00896B1B" w:rsidRDefault="0049031F" w:rsidP="0049031F">
      <w:pPr>
        <w:pStyle w:val="affd"/>
        <w:rPr>
          <w:shd w:val="clear" w:color="auto" w:fill="FFFFFF"/>
        </w:rPr>
      </w:pPr>
      <w:r w:rsidRPr="00896B1B">
        <w:rPr>
          <w:shd w:val="clear" w:color="auto" w:fill="FFFFFF"/>
        </w:rPr>
        <w:t>- Python Imaging Library -</w:t>
      </w:r>
      <w:r w:rsidRPr="00896B1B">
        <w:t xml:space="preserve"> </w:t>
      </w:r>
      <w:r w:rsidRPr="00896B1B">
        <w:rPr>
          <w:shd w:val="clear" w:color="auto" w:fill="FFFFFF"/>
        </w:rPr>
        <w:t>бібліотека мови Python, призначена для роботи з зображеннями.</w:t>
      </w:r>
    </w:p>
    <w:p w14:paraId="56EB016A" w14:textId="77777777" w:rsidR="0049031F" w:rsidRPr="00896B1B" w:rsidRDefault="0049031F" w:rsidP="0049031F">
      <w:pPr>
        <w:pStyle w:val="affd"/>
      </w:pPr>
      <w:r w:rsidRPr="00896B1B">
        <w:t>-matplotlib – безкоштовна бібліотека для побудови графіків функцій та різних діаграм;</w:t>
      </w:r>
    </w:p>
    <w:p w14:paraId="10A21574" w14:textId="55D9EF4B" w:rsidR="0049031F" w:rsidRPr="00896B1B" w:rsidRDefault="0049031F" w:rsidP="0049031F">
      <w:pPr>
        <w:pStyle w:val="affd"/>
        <w:rPr>
          <w:lang w:eastAsia="uk-UA"/>
        </w:rPr>
      </w:pPr>
      <w:r w:rsidRPr="00896B1B">
        <w:rPr>
          <w:lang w:eastAsia="uk-UA"/>
        </w:rPr>
        <w:t>-os</w:t>
      </w:r>
      <w:r>
        <w:rPr>
          <w:lang w:eastAsia="uk-UA"/>
        </w:rPr>
        <w:t xml:space="preserve"> </w:t>
      </w:r>
      <w:r w:rsidRPr="00896B1B">
        <w:t>–</w:t>
      </w:r>
      <w:r>
        <w:t xml:space="preserve"> </w:t>
      </w:r>
      <w:r w:rsidRPr="00896B1B">
        <w:rPr>
          <w:lang w:eastAsia="uk-UA"/>
        </w:rPr>
        <w:t>модуль для роботи з файловою системою.</w:t>
      </w:r>
    </w:p>
    <w:p w14:paraId="56E22F04" w14:textId="7883030D" w:rsidR="0049031F" w:rsidRPr="0049031F" w:rsidRDefault="0049031F" w:rsidP="0049031F">
      <w:pPr>
        <w:pStyle w:val="affd"/>
        <w:rPr>
          <w:lang w:eastAsia="uk-UA"/>
        </w:rPr>
      </w:pPr>
      <w:r w:rsidRPr="00896B1B">
        <w:rPr>
          <w:lang w:eastAsia="uk-UA"/>
        </w:rPr>
        <w:t>-</w:t>
      </w:r>
      <w:r w:rsidRPr="00896B1B">
        <w:rPr>
          <w:shd w:val="clear" w:color="auto" w:fill="FFFFFF"/>
        </w:rPr>
        <w:t xml:space="preserve"> NumPy — бібліотека з відкритим </w:t>
      </w:r>
      <w:r>
        <w:rPr>
          <w:shd w:val="clear" w:color="auto" w:fill="FFFFFF"/>
        </w:rPr>
        <w:t xml:space="preserve">кодом, для мови програмування </w:t>
      </w:r>
      <w:r>
        <w:rPr>
          <w:shd w:val="clear" w:color="auto" w:fill="FFFFFF"/>
          <w:lang w:val="en-US"/>
        </w:rPr>
        <w:t>Python</w:t>
      </w:r>
      <w:r w:rsidRPr="00896B1B">
        <w:rPr>
          <w:shd w:val="clear" w:color="auto" w:fill="FFFFFF"/>
        </w:rPr>
        <w:t>. Надає можливості для роботи з багатовимірними масивами та підтримує високорівневі математичні функції для багатовимірних масивів</w:t>
      </w:r>
      <w:r w:rsidRPr="004D1B56">
        <w:rPr>
          <w:shd w:val="clear" w:color="auto" w:fill="FFFFFF"/>
        </w:rPr>
        <w:t>.</w:t>
      </w:r>
    </w:p>
    <w:p w14:paraId="3F8B3BA1" w14:textId="77777777" w:rsidR="002B0208" w:rsidRPr="0010514C" w:rsidRDefault="002B0208" w:rsidP="002B0208">
      <w:pPr>
        <w:pStyle w:val="21"/>
        <w:rPr>
          <w:b/>
          <w:szCs w:val="28"/>
        </w:rPr>
      </w:pPr>
      <w:bookmarkStart w:id="63" w:name="_Toc236811389"/>
      <w:bookmarkStart w:id="64" w:name="_Toc303778150"/>
      <w:bookmarkStart w:id="65" w:name="_Toc72478640"/>
      <w:r w:rsidRPr="0010514C">
        <w:rPr>
          <w:b/>
          <w:szCs w:val="28"/>
        </w:rPr>
        <w:t>Вимоги до технічного забезпечення</w:t>
      </w:r>
      <w:bookmarkEnd w:id="63"/>
      <w:bookmarkEnd w:id="64"/>
      <w:bookmarkEnd w:id="65"/>
    </w:p>
    <w:p w14:paraId="5B7B7384" w14:textId="55C291AF" w:rsidR="002B0208" w:rsidRDefault="002B0208" w:rsidP="002B0208">
      <w:pPr>
        <w:pStyle w:val="3"/>
        <w:rPr>
          <w:rFonts w:cs="Times New Roman"/>
          <w:b/>
        </w:rPr>
      </w:pPr>
      <w:bookmarkStart w:id="66" w:name="_Toc72478641"/>
      <w:r w:rsidRPr="0010514C">
        <w:rPr>
          <w:rFonts w:cs="Times New Roman"/>
          <w:b/>
        </w:rPr>
        <w:t>Загальні вимоги</w:t>
      </w:r>
      <w:bookmarkEnd w:id="66"/>
    </w:p>
    <w:p w14:paraId="245BD7B8" w14:textId="09440932" w:rsidR="0049031F" w:rsidRPr="0049031F" w:rsidRDefault="0049031F" w:rsidP="0049031F">
      <w:pPr>
        <w:pStyle w:val="affd"/>
        <w:rPr>
          <w:shd w:val="clear" w:color="auto" w:fill="FFFFFF"/>
        </w:rPr>
      </w:pPr>
      <w:r w:rsidRPr="0049031F">
        <w:rPr>
          <w:shd w:val="clear" w:color="auto" w:fill="FFFFFF"/>
        </w:rPr>
        <w:t>Особливих вимог до технічного забезпечення для запуску програмного продукту не висувається, потрібен комп’ютер зі встановленим браузером, та об’ємом ОЗП 4 ГБ.</w:t>
      </w:r>
    </w:p>
    <w:p w14:paraId="1161B30D" w14:textId="0BCC1224" w:rsidR="002B0208" w:rsidRDefault="002B0208" w:rsidP="002B0208">
      <w:pPr>
        <w:pStyle w:val="21"/>
        <w:rPr>
          <w:b/>
          <w:szCs w:val="28"/>
        </w:rPr>
      </w:pPr>
      <w:bookmarkStart w:id="67" w:name="_Toc236811390"/>
      <w:bookmarkStart w:id="68" w:name="_Toc303778151"/>
      <w:bookmarkStart w:id="69" w:name="_Toc72478642"/>
      <w:r w:rsidRPr="0010514C">
        <w:rPr>
          <w:b/>
          <w:szCs w:val="28"/>
        </w:rPr>
        <w:t>Архітектура програмного забезпечення</w:t>
      </w:r>
      <w:bookmarkEnd w:id="67"/>
      <w:bookmarkEnd w:id="68"/>
      <w:bookmarkEnd w:id="69"/>
    </w:p>
    <w:p w14:paraId="691B1EF5" w14:textId="77777777" w:rsidR="00222474" w:rsidRDefault="0049031F" w:rsidP="0049031F">
      <w:pPr>
        <w:pStyle w:val="affd"/>
      </w:pPr>
      <w:r>
        <w:t>Для розробки даного забезпечення була обрана Трирівнева архітектура.</w:t>
      </w:r>
      <w:r w:rsidRPr="00FB1EEA">
        <w:t xml:space="preserve"> Трирівнева архітектура </w:t>
      </w:r>
      <w:r w:rsidRPr="00896B1B">
        <w:t>–</w:t>
      </w:r>
      <w:r w:rsidRPr="004D1B56">
        <w:t xml:space="preserve"> </w:t>
      </w:r>
      <w:r w:rsidRPr="00FB1EEA">
        <w:t xml:space="preserve">це модульна клієнт-серверна архітектура, яка складається з рівня </w:t>
      </w:r>
      <w:r w:rsidRPr="00637591">
        <w:t>представлення</w:t>
      </w:r>
      <w:r w:rsidRPr="00FB1EEA">
        <w:t xml:space="preserve">, рівня </w:t>
      </w:r>
      <w:r>
        <w:t>бізнес-логіки</w:t>
      </w:r>
      <w:r w:rsidRPr="00FB1EEA">
        <w:t xml:space="preserve"> і рівня даних. Рівень даних забезпечує зберігання інформації, рівень </w:t>
      </w:r>
      <w:r>
        <w:t>бізнес-логіки</w:t>
      </w:r>
      <w:r w:rsidRPr="00FB1EEA">
        <w:t xml:space="preserve"> обробляє логіку, а рівень представлення являє собою графічний інтерфейс користувача , який взаємодіє з двома іншими рівнями</w:t>
      </w:r>
      <w:r>
        <w:t xml:space="preserve"> відправляючи дані до користувача</w:t>
      </w:r>
      <w:r w:rsidRPr="00FB1EEA">
        <w:t xml:space="preserve">. </w:t>
      </w:r>
    </w:p>
    <w:p w14:paraId="7BFC856B" w14:textId="1A70813F" w:rsidR="0049031F" w:rsidRDefault="0049031F" w:rsidP="0049031F">
      <w:pPr>
        <w:pStyle w:val="affd"/>
      </w:pPr>
      <w:r w:rsidRPr="00FB1EEA">
        <w:lastRenderedPageBreak/>
        <w:t>Ці три рівня є логічними, а не фізичними, і можуть працювати як на одному фізичному сервері, так і на різних машинах.</w:t>
      </w:r>
      <w:r>
        <w:t xml:space="preserve"> В випадку даного застосунку всі рівні будуть знаходитися на одному сервері.</w:t>
      </w:r>
    </w:p>
    <w:p w14:paraId="219746AB" w14:textId="77777777" w:rsidR="0049031F" w:rsidRDefault="0049031F" w:rsidP="0049031F">
      <w:pPr>
        <w:pStyle w:val="affd"/>
      </w:pPr>
      <w:r>
        <w:t xml:space="preserve">Великою перевагою такої </w:t>
      </w:r>
      <w:r w:rsidRPr="002855F3">
        <w:t xml:space="preserve"> архітектур</w:t>
      </w:r>
      <w:r>
        <w:t>и є те що вона</w:t>
      </w:r>
      <w:r w:rsidRPr="002855F3">
        <w:t xml:space="preserve"> допомагає реалізувати </w:t>
      </w:r>
      <w:r>
        <w:t>і</w:t>
      </w:r>
      <w:r w:rsidRPr="002855F3">
        <w:t>нкапсуляц</w:t>
      </w:r>
      <w:r>
        <w:t>і</w:t>
      </w:r>
      <w:r w:rsidRPr="002855F3">
        <w:t>ю</w:t>
      </w:r>
      <w:r>
        <w:t xml:space="preserve"> а саме </w:t>
      </w:r>
      <w:r w:rsidRPr="00896B1B">
        <w:t>–</w:t>
      </w:r>
      <w:r w:rsidRPr="002855F3">
        <w:t xml:space="preserve"> заміні шару будуть порушені тільки ті </w:t>
      </w:r>
      <w:r>
        <w:t>шари</w:t>
      </w:r>
      <w:r w:rsidRPr="002855F3">
        <w:t xml:space="preserve">, які працюють безпосередньо з </w:t>
      </w:r>
      <w:r>
        <w:t>зміненим</w:t>
      </w:r>
      <w:r w:rsidRPr="002855F3">
        <w:t xml:space="preserve">. Обмежуючи залежності шарів один від одного, можна зменшити наслідки внесення змін, в результаті чого одиничне зміна не впливатиме на всі </w:t>
      </w:r>
      <w:r>
        <w:t>шари додатку.</w:t>
      </w:r>
    </w:p>
    <w:p w14:paraId="437EDE12" w14:textId="77777777" w:rsidR="0049031F" w:rsidRDefault="0049031F" w:rsidP="0049031F">
      <w:pPr>
        <w:pStyle w:val="affd"/>
      </w:pPr>
      <w:r>
        <w:t>А також архітектура надає можливість швидкої розробки та маштабованості. Схема архітектури зображена на рисунку 4.1</w:t>
      </w:r>
    </w:p>
    <w:p w14:paraId="751A2B1B" w14:textId="55F40974" w:rsidR="0049031F" w:rsidRDefault="00212FA1" w:rsidP="0049031F">
      <w:pPr>
        <w:jc w:val="center"/>
      </w:pPr>
      <w:r>
        <w:rPr>
          <w:noProof/>
        </w:rPr>
        <w:pict w14:anchorId="2EEAD3BD">
          <v:shape id="Рисунок 140" o:spid="_x0000_i1111" type="#_x0000_t75" style="width:370.5pt;height:413.25pt;visibility:visible;mso-wrap-style:square">
            <v:imagedata r:id="rId180" o:title=""/>
          </v:shape>
        </w:pict>
      </w:r>
    </w:p>
    <w:p w14:paraId="07F4B175" w14:textId="77777777" w:rsidR="0049031F" w:rsidRPr="00E813D8" w:rsidRDefault="0049031F" w:rsidP="0049031F">
      <w:pPr>
        <w:pStyle w:val="affd"/>
        <w:jc w:val="center"/>
      </w:pPr>
      <w:r>
        <w:t xml:space="preserve">Рисунок </w:t>
      </w:r>
      <w:r>
        <w:rPr>
          <w:lang w:val="ru-RU"/>
        </w:rPr>
        <w:t>4</w:t>
      </w:r>
      <w:r>
        <w:t xml:space="preserve">.1 – </w:t>
      </w:r>
      <w:r>
        <w:rPr>
          <w:lang w:val="ru-RU"/>
        </w:rPr>
        <w:t>Схема арх</w:t>
      </w:r>
      <w:r>
        <w:t>ітектури</w:t>
      </w:r>
    </w:p>
    <w:p w14:paraId="2EE0AA93" w14:textId="77777777" w:rsidR="0049031F" w:rsidRPr="0049031F" w:rsidRDefault="0049031F" w:rsidP="0049031F"/>
    <w:p w14:paraId="6C1EA674" w14:textId="03739363" w:rsidR="002B0208" w:rsidRDefault="002B0208" w:rsidP="002B0208">
      <w:pPr>
        <w:pStyle w:val="3"/>
        <w:rPr>
          <w:rFonts w:cs="Times New Roman"/>
          <w:b/>
        </w:rPr>
      </w:pPr>
      <w:bookmarkStart w:id="70" w:name="_Toc236811391"/>
      <w:bookmarkStart w:id="71" w:name="_Toc303778152"/>
      <w:bookmarkStart w:id="72" w:name="_Toc72478643"/>
      <w:r w:rsidRPr="0010514C">
        <w:rPr>
          <w:rFonts w:cs="Times New Roman"/>
          <w:b/>
        </w:rPr>
        <w:lastRenderedPageBreak/>
        <w:t>Діаграма класів</w:t>
      </w:r>
      <w:bookmarkEnd w:id="70"/>
      <w:bookmarkEnd w:id="71"/>
      <w:bookmarkEnd w:id="72"/>
    </w:p>
    <w:p w14:paraId="43045657" w14:textId="77777777" w:rsidR="00222474" w:rsidRPr="00D22C2C" w:rsidRDefault="00222474" w:rsidP="00222474">
      <w:pPr>
        <w:pStyle w:val="affd"/>
      </w:pPr>
      <w:r>
        <w:t>Діаграма класів наведена на рисунку 4.2</w:t>
      </w:r>
    </w:p>
    <w:p w14:paraId="1871244B" w14:textId="77777777" w:rsidR="00222474" w:rsidRDefault="00222474" w:rsidP="00222474">
      <w:pPr>
        <w:pStyle w:val="affd"/>
      </w:pPr>
      <w:r>
        <w:t>Під час розробки програмного продукту були створені такі класи:</w:t>
      </w:r>
    </w:p>
    <w:p w14:paraId="478A1F2C" w14:textId="77777777" w:rsidR="00222474" w:rsidRDefault="00222474" w:rsidP="00222474">
      <w:pPr>
        <w:pStyle w:val="affd"/>
        <w:numPr>
          <w:ilvl w:val="0"/>
          <w:numId w:val="30"/>
        </w:numPr>
      </w:pPr>
      <w:r w:rsidRPr="00F35331">
        <w:rPr>
          <w:lang w:val="en-US"/>
        </w:rPr>
        <w:t>Image</w:t>
      </w:r>
      <w:r w:rsidRPr="00F35331">
        <w:t xml:space="preserve"> – </w:t>
      </w:r>
      <w:r>
        <w:t xml:space="preserve">клас що зберігає в собі результат проведеного дослідження. </w:t>
      </w:r>
      <w:r w:rsidRPr="00F35331">
        <w:t xml:space="preserve">поле </w:t>
      </w:r>
      <w:r>
        <w:rPr>
          <w:lang w:val="en-US"/>
        </w:rPr>
        <w:t>result</w:t>
      </w:r>
      <w:r w:rsidRPr="00F35331">
        <w:t xml:space="preserve"> – результат аналізу на наявність пневмонії, </w:t>
      </w:r>
      <w:r>
        <w:rPr>
          <w:lang w:val="en-US"/>
        </w:rPr>
        <w:t>status</w:t>
      </w:r>
      <w:r w:rsidRPr="00F35331">
        <w:t xml:space="preserve"> – статус критичності захворювання, визначає як швидко треба оглянути хворого, </w:t>
      </w:r>
      <w:r>
        <w:rPr>
          <w:lang w:val="en-US"/>
        </w:rPr>
        <w:t>probability</w:t>
      </w:r>
      <w:r w:rsidRPr="00F35331">
        <w:t xml:space="preserve"> – ймовірність наявності пневмонії, </w:t>
      </w:r>
      <w:r>
        <w:rPr>
          <w:lang w:val="en-US"/>
        </w:rPr>
        <w:t>conclusion</w:t>
      </w:r>
      <w:r w:rsidRPr="00F35331">
        <w:t xml:space="preserve"> – рекомендації щодо обстеження хворого, </w:t>
      </w:r>
      <w:r>
        <w:rPr>
          <w:lang w:val="en-US"/>
        </w:rPr>
        <w:t>identifier</w:t>
      </w:r>
      <w:r w:rsidRPr="00F35331">
        <w:t xml:space="preserve"> – унікальний номер перевірки</w:t>
      </w:r>
      <w:r>
        <w:t xml:space="preserve">, </w:t>
      </w:r>
      <w:r>
        <w:rPr>
          <w:lang w:val="en-US"/>
        </w:rPr>
        <w:t>data</w:t>
      </w:r>
      <w:r w:rsidRPr="00F35331">
        <w:t xml:space="preserve"> – </w:t>
      </w:r>
      <w:r>
        <w:t xml:space="preserve">зображення, яке завантажив користувач, </w:t>
      </w:r>
      <w:r>
        <w:rPr>
          <w:lang w:val="en-US"/>
        </w:rPr>
        <w:t>email</w:t>
      </w:r>
      <w:r w:rsidRPr="00F35331">
        <w:t xml:space="preserve"> </w:t>
      </w:r>
      <w:r>
        <w:t>–</w:t>
      </w:r>
      <w:r w:rsidRPr="00F35331">
        <w:t xml:space="preserve"> </w:t>
      </w:r>
      <w:r>
        <w:t>адреса електронної пошти користувача, що проводив аналіз</w:t>
      </w:r>
      <w:r w:rsidRPr="00F35331">
        <w:t xml:space="preserve"> .</w:t>
      </w:r>
    </w:p>
    <w:p w14:paraId="18DAB13B" w14:textId="77777777" w:rsidR="00222474" w:rsidRDefault="00222474" w:rsidP="00222474">
      <w:pPr>
        <w:pStyle w:val="affd"/>
        <w:numPr>
          <w:ilvl w:val="0"/>
          <w:numId w:val="30"/>
        </w:numPr>
      </w:pPr>
      <w:r>
        <w:rPr>
          <w:lang w:val="en-US"/>
        </w:rPr>
        <w:t>User</w:t>
      </w:r>
      <w:r w:rsidRPr="00F35331">
        <w:t xml:space="preserve"> – </w:t>
      </w:r>
      <w:r>
        <w:t xml:space="preserve">клас , що зберігає інформацію про користувача, де поле </w:t>
      </w:r>
      <w:r>
        <w:rPr>
          <w:lang w:val="en-US"/>
        </w:rPr>
        <w:t>email</w:t>
      </w:r>
      <w:r w:rsidRPr="00F35331">
        <w:t xml:space="preserve"> – </w:t>
      </w:r>
      <w:r>
        <w:t>електронна адреса</w:t>
      </w:r>
      <w:r w:rsidRPr="00F35331">
        <w:t xml:space="preserve">, </w:t>
      </w:r>
      <w:r>
        <w:rPr>
          <w:lang w:val="en-US"/>
        </w:rPr>
        <w:t>name</w:t>
      </w:r>
      <w:r w:rsidRPr="00F35331">
        <w:t xml:space="preserve">  – </w:t>
      </w:r>
      <w:r>
        <w:t>юзернейм користувача</w:t>
      </w:r>
      <w:r w:rsidRPr="00F35331">
        <w:t xml:space="preserve">, </w:t>
      </w:r>
      <w:r>
        <w:rPr>
          <w:lang w:val="en-US"/>
        </w:rPr>
        <w:t>password</w:t>
      </w:r>
      <w:r w:rsidRPr="00F35331">
        <w:t xml:space="preserve"> – </w:t>
      </w:r>
      <w:r>
        <w:t xml:space="preserve">пароль користувача в системі, </w:t>
      </w:r>
      <w:r>
        <w:rPr>
          <w:lang w:val="en-US"/>
        </w:rPr>
        <w:t>id</w:t>
      </w:r>
      <w:r>
        <w:t xml:space="preserve"> – унікальний номер користувача в системі.</w:t>
      </w:r>
    </w:p>
    <w:p w14:paraId="18CDDA89" w14:textId="6CA4DD80" w:rsidR="00222474" w:rsidRDefault="00212FA1" w:rsidP="00222474">
      <w:pPr>
        <w:pStyle w:val="afe"/>
        <w:ind w:left="1225"/>
      </w:pPr>
      <w:r>
        <w:rPr>
          <w:noProof/>
        </w:rPr>
        <w:pict w14:anchorId="42E880E0">
          <v:shape id="Рисунок 120" o:spid="_x0000_i1112" type="#_x0000_t75" style="width:368.25pt;height:300pt;visibility:visible;mso-wrap-style:square">
            <v:imagedata r:id="rId181" o:title=""/>
          </v:shape>
        </w:pict>
      </w:r>
    </w:p>
    <w:p w14:paraId="03E9FFBB" w14:textId="0706E1D6" w:rsidR="00222474" w:rsidRPr="00222474" w:rsidRDefault="00222474" w:rsidP="00222474">
      <w:pPr>
        <w:pStyle w:val="affd"/>
        <w:jc w:val="center"/>
      </w:pPr>
      <w:r w:rsidRPr="00E813D8">
        <w:t>Рисунок 4.</w:t>
      </w:r>
      <w:r>
        <w:t>2</w:t>
      </w:r>
      <w:r w:rsidRPr="00E813D8">
        <w:t xml:space="preserve"> – </w:t>
      </w:r>
      <w:r>
        <w:t>Діаграма класів</w:t>
      </w:r>
    </w:p>
    <w:p w14:paraId="6EE49AD6" w14:textId="339AD751" w:rsidR="002B0208" w:rsidRDefault="002B0208" w:rsidP="002B0208">
      <w:pPr>
        <w:pStyle w:val="3"/>
        <w:rPr>
          <w:rFonts w:cs="Times New Roman"/>
          <w:b/>
        </w:rPr>
      </w:pPr>
      <w:bookmarkStart w:id="73" w:name="_Toc236811392"/>
      <w:bookmarkStart w:id="74" w:name="_Toc303778153"/>
      <w:bookmarkStart w:id="75" w:name="_Toc72478644"/>
      <w:r w:rsidRPr="0010514C">
        <w:rPr>
          <w:rFonts w:cs="Times New Roman"/>
          <w:b/>
        </w:rPr>
        <w:lastRenderedPageBreak/>
        <w:t>Діаграма послідовності</w:t>
      </w:r>
      <w:bookmarkEnd w:id="73"/>
      <w:bookmarkEnd w:id="74"/>
      <w:bookmarkEnd w:id="75"/>
    </w:p>
    <w:p w14:paraId="6423FB9C" w14:textId="77777777" w:rsidR="00222474" w:rsidRDefault="00222474" w:rsidP="00222474">
      <w:pPr>
        <w:pStyle w:val="affd"/>
      </w:pPr>
      <w:r>
        <w:t>Діаграма послідовності наведена у графічному матеріалі. На діаграмі наведені такі процеси як авторизація, реєстрація, розпізнавання зображення.</w:t>
      </w:r>
    </w:p>
    <w:p w14:paraId="56430502" w14:textId="12DA3101" w:rsidR="00222474" w:rsidRPr="00222474" w:rsidRDefault="00222474" w:rsidP="00222474">
      <w:pPr>
        <w:pStyle w:val="affd"/>
      </w:pPr>
      <w:r>
        <w:t xml:space="preserve">Діаграма описує процес взаємодії користувача з системою. Користувач вводить потрібні данні, натискає кнопку, дані за допомогою </w:t>
      </w:r>
      <w:r>
        <w:rPr>
          <w:lang w:val="en-US"/>
        </w:rPr>
        <w:t>REST</w:t>
      </w:r>
      <w:r w:rsidRPr="00332B01">
        <w:t xml:space="preserve"> </w:t>
      </w:r>
      <w:r>
        <w:t>запиту приходять в контролер, який в свою чергу викликає сервіс, що обробляє данні та зберігає їх у базі даних, та передає відповідь контролері, який надсилає її користувачеві.</w:t>
      </w:r>
    </w:p>
    <w:p w14:paraId="5314F6C2" w14:textId="77777777" w:rsidR="002B0208" w:rsidRDefault="002B0208" w:rsidP="002B0208">
      <w:pPr>
        <w:pStyle w:val="3"/>
        <w:rPr>
          <w:rFonts w:cs="Times New Roman"/>
          <w:b/>
        </w:rPr>
      </w:pPr>
      <w:bookmarkStart w:id="76" w:name="_Toc236811393"/>
      <w:bookmarkStart w:id="77" w:name="_Toc303778154"/>
      <w:bookmarkStart w:id="78" w:name="_Toc72478645"/>
      <w:r w:rsidRPr="006A03B5">
        <w:rPr>
          <w:rFonts w:cs="Times New Roman"/>
          <w:b/>
        </w:rPr>
        <w:t>Діаграма компонентів</w:t>
      </w:r>
      <w:bookmarkEnd w:id="76"/>
      <w:bookmarkEnd w:id="77"/>
      <w:bookmarkEnd w:id="78"/>
    </w:p>
    <w:p w14:paraId="31CA9E05" w14:textId="5BCBEF2A" w:rsidR="00025E3F" w:rsidRPr="00045730" w:rsidRDefault="00025E3F" w:rsidP="00025E3F">
      <w:pPr>
        <w:pStyle w:val="affd"/>
      </w:pPr>
      <w:bookmarkStart w:id="79" w:name="_Toc236811394"/>
      <w:bookmarkStart w:id="80" w:name="_Toc303778155"/>
      <w:r>
        <w:t xml:space="preserve">Діаграма компоненів наведена на рисунку 4.3. Система складається з фронтенд та бєкенд частини. Фронтенд частина являє собою набір </w:t>
      </w:r>
      <w:r>
        <w:rPr>
          <w:lang w:val="en-US"/>
        </w:rPr>
        <w:t>html</w:t>
      </w:r>
      <w:r w:rsidRPr="00045730">
        <w:t xml:space="preserve"> </w:t>
      </w:r>
      <w:r>
        <w:t xml:space="preserve">шаблонів та </w:t>
      </w:r>
      <w:r>
        <w:rPr>
          <w:lang w:val="en-US"/>
        </w:rPr>
        <w:t>css</w:t>
      </w:r>
      <w:r w:rsidRPr="00045730">
        <w:t xml:space="preserve"> </w:t>
      </w:r>
      <w:r>
        <w:t>файлів з стилями, це сторінки які безпосередньо бачить користувач. Бекенд частина виконує всю бізнез логіку сисеми, вона складається  з набору контроллерів,</w:t>
      </w:r>
      <w:r w:rsidR="002A6AF9">
        <w:t xml:space="preserve"> </w:t>
      </w:r>
      <w:r>
        <w:t>які приймають запити від користувача та сервісів, які обробляють данні та виконують логіку системи. Також наявна база даних, у якій зберігаються всі данні системи.</w:t>
      </w:r>
    </w:p>
    <w:p w14:paraId="451CFD68" w14:textId="77777777" w:rsidR="00025E3F" w:rsidRPr="00045730" w:rsidRDefault="00025E3F" w:rsidP="00025E3F"/>
    <w:p w14:paraId="04326596" w14:textId="592067BE" w:rsidR="00025E3F" w:rsidRDefault="00212FA1" w:rsidP="00025E3F">
      <w:r>
        <w:rPr>
          <w:noProof/>
        </w:rPr>
        <w:pict w14:anchorId="0173EBF9">
          <v:shape id="Рисунок 141" o:spid="_x0000_i1113" type="#_x0000_t75" style="width:384.75pt;height:222pt;visibility:visible;mso-wrap-style:square">
            <v:imagedata r:id="rId182" o:title=""/>
          </v:shape>
        </w:pict>
      </w:r>
    </w:p>
    <w:p w14:paraId="1C6FE710" w14:textId="41C52F39" w:rsidR="00025E3F" w:rsidRPr="00E813D8" w:rsidRDefault="00025E3F" w:rsidP="00025E3F">
      <w:pPr>
        <w:pStyle w:val="affd"/>
        <w:jc w:val="center"/>
      </w:pPr>
      <w:r w:rsidRPr="00E813D8">
        <w:t>Рисунок 4.</w:t>
      </w:r>
      <w:r>
        <w:t>3</w:t>
      </w:r>
      <w:r w:rsidRPr="00E813D8">
        <w:t xml:space="preserve"> – </w:t>
      </w:r>
      <w:r>
        <w:t>Діаграма компонен</w:t>
      </w:r>
      <w:r w:rsidR="002F01E0">
        <w:t>т</w:t>
      </w:r>
      <w:r>
        <w:t>ів</w:t>
      </w:r>
    </w:p>
    <w:p w14:paraId="0C0013CD" w14:textId="77777777" w:rsidR="00025E3F" w:rsidRDefault="00025E3F" w:rsidP="00025E3F"/>
    <w:p w14:paraId="706662FE" w14:textId="1C78D071" w:rsidR="002B0208" w:rsidRDefault="002B0208" w:rsidP="002B0208">
      <w:pPr>
        <w:pStyle w:val="3"/>
        <w:rPr>
          <w:rFonts w:cs="Times New Roman"/>
          <w:b/>
        </w:rPr>
      </w:pPr>
      <w:bookmarkStart w:id="81" w:name="_Toc72478646"/>
      <w:r w:rsidRPr="006A03B5">
        <w:rPr>
          <w:rFonts w:cs="Times New Roman"/>
          <w:b/>
        </w:rPr>
        <w:lastRenderedPageBreak/>
        <w:t>Специфікація функцій</w:t>
      </w:r>
      <w:bookmarkEnd w:id="79"/>
      <w:bookmarkEnd w:id="80"/>
      <w:bookmarkEnd w:id="81"/>
    </w:p>
    <w:p w14:paraId="2C8C024C" w14:textId="50773890" w:rsidR="00F0489F" w:rsidRDefault="00F0489F" w:rsidP="00F0489F">
      <w:pPr>
        <w:pStyle w:val="affd"/>
      </w:pPr>
      <w:r>
        <w:t>В таблиці 4.1 наведено специфікацію всіх функцій системи, та їх практичне значення.</w:t>
      </w:r>
    </w:p>
    <w:p w14:paraId="08C1DD75" w14:textId="0A1B9097" w:rsidR="00F0489F" w:rsidRPr="00F0489F" w:rsidRDefault="00F0489F" w:rsidP="00F0489F">
      <w:pPr>
        <w:pStyle w:val="affd"/>
      </w:pPr>
      <w:r>
        <w:t>Таблиця 4.1 Специфікація функцій</w:t>
      </w: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4F394B" w14:paraId="5484C34D" w14:textId="77777777" w:rsidTr="004F394B">
        <w:tc>
          <w:tcPr>
            <w:tcW w:w="4944" w:type="dxa"/>
            <w:shd w:val="clear" w:color="auto" w:fill="auto"/>
          </w:tcPr>
          <w:p w14:paraId="5ACE7C4D" w14:textId="77777777" w:rsidR="002A6AF9" w:rsidRDefault="002A6AF9" w:rsidP="004F394B">
            <w:pPr>
              <w:pStyle w:val="affd"/>
            </w:pPr>
            <w:r>
              <w:t>Назва</w:t>
            </w:r>
          </w:p>
        </w:tc>
        <w:tc>
          <w:tcPr>
            <w:tcW w:w="3605" w:type="dxa"/>
            <w:shd w:val="clear" w:color="auto" w:fill="auto"/>
          </w:tcPr>
          <w:p w14:paraId="3E83774E" w14:textId="77777777" w:rsidR="002A6AF9" w:rsidRDefault="002A6AF9" w:rsidP="004F394B">
            <w:pPr>
              <w:pStyle w:val="affd"/>
            </w:pPr>
            <w:r>
              <w:t>Опис</w:t>
            </w:r>
          </w:p>
        </w:tc>
      </w:tr>
      <w:tr w:rsidR="004F394B" w14:paraId="0473686A" w14:textId="77777777" w:rsidTr="004F394B">
        <w:tc>
          <w:tcPr>
            <w:tcW w:w="4944" w:type="dxa"/>
            <w:shd w:val="clear" w:color="auto" w:fill="auto"/>
          </w:tcPr>
          <w:p w14:paraId="04454442" w14:textId="77777777" w:rsidR="002A6AF9" w:rsidRPr="004F394B" w:rsidRDefault="002A6AF9" w:rsidP="002A6AF9">
            <w:pPr>
              <w:pStyle w:val="affd"/>
              <w:rPr>
                <w:color w:val="080808"/>
                <w:lang w:eastAsia="uk-UA"/>
              </w:rPr>
            </w:pPr>
            <w:r w:rsidRPr="009A2C3A">
              <w:rPr>
                <w:lang w:eastAsia="uk-UA"/>
              </w:rPr>
              <w:t>@auth.route</w:t>
            </w:r>
            <w:r w:rsidRPr="004F394B">
              <w:rPr>
                <w:color w:val="080808"/>
                <w:lang w:eastAsia="uk-UA"/>
              </w:rPr>
              <w:t>(</w:t>
            </w:r>
            <w:r w:rsidRPr="004F394B">
              <w:rPr>
                <w:b/>
                <w:bCs/>
                <w:color w:val="008080"/>
                <w:lang w:eastAsia="uk-UA"/>
              </w:rPr>
              <w:t>'/login'</w:t>
            </w:r>
            <w:r w:rsidRPr="004F394B">
              <w:rPr>
                <w:color w:val="080808"/>
                <w:lang w:eastAsia="uk-UA"/>
              </w:rPr>
              <w:t>)</w:t>
            </w:r>
            <w:r w:rsidRPr="004F394B">
              <w:rPr>
                <w:color w:val="080808"/>
                <w:lang w:eastAsia="uk-UA"/>
              </w:rPr>
              <w:br/>
            </w:r>
            <w:r w:rsidRPr="004F394B">
              <w:rPr>
                <w:color w:val="0033B3"/>
                <w:lang w:eastAsia="uk-UA"/>
              </w:rPr>
              <w:t xml:space="preserve">def </w:t>
            </w:r>
            <w:r w:rsidRPr="004F394B">
              <w:rPr>
                <w:color w:val="000000"/>
                <w:lang w:eastAsia="uk-UA"/>
              </w:rPr>
              <w:t>login</w:t>
            </w:r>
            <w:r w:rsidRPr="004F394B">
              <w:rPr>
                <w:color w:val="080808"/>
                <w:lang w:eastAsia="uk-UA"/>
              </w:rPr>
              <w:t>():</w:t>
            </w:r>
          </w:p>
        </w:tc>
        <w:tc>
          <w:tcPr>
            <w:tcW w:w="3605" w:type="dxa"/>
            <w:shd w:val="clear" w:color="auto" w:fill="auto"/>
          </w:tcPr>
          <w:p w14:paraId="70583EF0" w14:textId="77777777" w:rsidR="002A6AF9" w:rsidRPr="00B13D35" w:rsidRDefault="002A6AF9" w:rsidP="004F394B">
            <w:pPr>
              <w:pStyle w:val="affd"/>
            </w:pPr>
            <w:r w:rsidRPr="004F394B">
              <w:rPr>
                <w:lang w:val="ru-RU"/>
              </w:rPr>
              <w:t xml:space="preserve">Контролер для </w:t>
            </w:r>
            <w:r w:rsidRPr="00B13D35">
              <w:t>рендерингу сторінки логіну</w:t>
            </w:r>
          </w:p>
        </w:tc>
      </w:tr>
      <w:tr w:rsidR="004F394B" w14:paraId="029F7FAC" w14:textId="77777777" w:rsidTr="004F394B">
        <w:tc>
          <w:tcPr>
            <w:tcW w:w="4944" w:type="dxa"/>
            <w:shd w:val="clear" w:color="auto" w:fill="auto"/>
          </w:tcPr>
          <w:p w14:paraId="5A795B49" w14:textId="77777777" w:rsidR="002A6AF9" w:rsidRPr="004F394B" w:rsidRDefault="002A6AF9" w:rsidP="002A6AF9">
            <w:pPr>
              <w:pStyle w:val="affd"/>
              <w:rPr>
                <w:color w:val="080808"/>
                <w:lang w:eastAsia="uk-UA"/>
              </w:rPr>
            </w:pPr>
            <w:r w:rsidRPr="004F394B">
              <w:rPr>
                <w:color w:val="0000B2"/>
                <w:lang w:eastAsia="uk-UA"/>
              </w:rPr>
              <w:t>@auth.route</w:t>
            </w:r>
            <w:r w:rsidRPr="004F394B">
              <w:rPr>
                <w:color w:val="080808"/>
                <w:lang w:eastAsia="uk-UA"/>
              </w:rPr>
              <w:t>(</w:t>
            </w:r>
            <w:r w:rsidRPr="004F394B">
              <w:rPr>
                <w:b/>
                <w:bCs/>
                <w:lang w:eastAsia="uk-UA"/>
              </w:rPr>
              <w:t>'/login'</w:t>
            </w:r>
            <w:r w:rsidRPr="004F394B">
              <w:rPr>
                <w:color w:val="080808"/>
                <w:lang w:eastAsia="uk-UA"/>
              </w:rPr>
              <w:t xml:space="preserve">, </w:t>
            </w:r>
            <w:r w:rsidRPr="004F394B">
              <w:rPr>
                <w:color w:val="660099"/>
                <w:lang w:eastAsia="uk-UA"/>
              </w:rPr>
              <w:t>methods</w:t>
            </w:r>
            <w:r w:rsidRPr="004F394B">
              <w:rPr>
                <w:color w:val="080808"/>
                <w:lang w:eastAsia="uk-UA"/>
              </w:rPr>
              <w:t>=[</w:t>
            </w:r>
            <w:r w:rsidRPr="004F394B">
              <w:rPr>
                <w:b/>
                <w:bCs/>
                <w:lang w:eastAsia="uk-UA"/>
              </w:rPr>
              <w:t>'POST'</w:t>
            </w:r>
            <w:r w:rsidRPr="004F394B">
              <w:rPr>
                <w:color w:val="080808"/>
                <w:lang w:eastAsia="uk-UA"/>
              </w:rPr>
              <w:t>])</w:t>
            </w:r>
            <w:r w:rsidRPr="004F394B">
              <w:rPr>
                <w:color w:val="080808"/>
                <w:lang w:eastAsia="uk-UA"/>
              </w:rPr>
              <w:br/>
            </w:r>
            <w:r w:rsidRPr="004F394B">
              <w:rPr>
                <w:color w:val="0033B3"/>
                <w:lang w:eastAsia="uk-UA"/>
              </w:rPr>
              <w:t xml:space="preserve">def </w:t>
            </w:r>
            <w:r w:rsidRPr="004F394B">
              <w:rPr>
                <w:color w:val="000000"/>
                <w:lang w:eastAsia="uk-UA"/>
              </w:rPr>
              <w:t>login_post</w:t>
            </w:r>
            <w:r w:rsidRPr="004F394B">
              <w:rPr>
                <w:color w:val="080808"/>
                <w:lang w:eastAsia="uk-UA"/>
              </w:rPr>
              <w:t>():</w:t>
            </w:r>
          </w:p>
        </w:tc>
        <w:tc>
          <w:tcPr>
            <w:tcW w:w="3605" w:type="dxa"/>
            <w:shd w:val="clear" w:color="auto" w:fill="auto"/>
          </w:tcPr>
          <w:p w14:paraId="7CAFE2DF" w14:textId="77777777" w:rsidR="002A6AF9" w:rsidRPr="00FE4536" w:rsidRDefault="002A6AF9" w:rsidP="004F394B">
            <w:pPr>
              <w:pStyle w:val="affd"/>
            </w:pPr>
            <w:r w:rsidRPr="00B13D35">
              <w:t>Контролер,</w:t>
            </w:r>
            <w:r>
              <w:t xml:space="preserve"> що обробляє форму логіну</w:t>
            </w:r>
            <w:r w:rsidRPr="004F394B">
              <w:rPr>
                <w:lang w:val="ru-RU"/>
              </w:rPr>
              <w:t>, отриму</w:t>
            </w:r>
            <w:r>
              <w:t>є з форми логін та пароль користувача та передає його сервісу для перевірки</w:t>
            </w:r>
          </w:p>
        </w:tc>
      </w:tr>
      <w:tr w:rsidR="004F394B" w14:paraId="5DEA1F90" w14:textId="77777777" w:rsidTr="004F394B">
        <w:tc>
          <w:tcPr>
            <w:tcW w:w="4944" w:type="dxa"/>
            <w:shd w:val="clear" w:color="auto" w:fill="auto"/>
          </w:tcPr>
          <w:p w14:paraId="3BF1AA4C" w14:textId="77777777" w:rsidR="002A6AF9" w:rsidRPr="004F394B" w:rsidRDefault="002A6AF9" w:rsidP="002A6AF9">
            <w:pPr>
              <w:pStyle w:val="affd"/>
              <w:rPr>
                <w:color w:val="080808"/>
                <w:lang w:eastAsia="uk-UA"/>
              </w:rPr>
            </w:pPr>
            <w:r w:rsidRPr="004F394B">
              <w:rPr>
                <w:color w:val="080808"/>
                <w:lang w:eastAsia="uk-UA"/>
              </w:rPr>
              <w:br/>
            </w:r>
            <w:r w:rsidRPr="009A2C3A">
              <w:rPr>
                <w:lang w:eastAsia="uk-UA"/>
              </w:rPr>
              <w:t>@auth.route</w:t>
            </w:r>
            <w:r w:rsidRPr="004F394B">
              <w:rPr>
                <w:color w:val="080808"/>
                <w:lang w:eastAsia="uk-UA"/>
              </w:rPr>
              <w:t>(</w:t>
            </w:r>
            <w:r w:rsidRPr="004F394B">
              <w:rPr>
                <w:b/>
                <w:bCs/>
                <w:color w:val="008080"/>
                <w:lang w:eastAsia="uk-UA"/>
              </w:rPr>
              <w:t>'/signup'</w:t>
            </w:r>
            <w:r w:rsidRPr="004F394B">
              <w:rPr>
                <w:color w:val="080808"/>
                <w:lang w:eastAsia="uk-UA"/>
              </w:rPr>
              <w:t>)</w:t>
            </w:r>
            <w:r w:rsidRPr="004F394B">
              <w:rPr>
                <w:color w:val="080808"/>
                <w:lang w:eastAsia="uk-UA"/>
              </w:rPr>
              <w:br/>
            </w:r>
            <w:r w:rsidRPr="004F394B">
              <w:rPr>
                <w:color w:val="0033B3"/>
                <w:lang w:eastAsia="uk-UA"/>
              </w:rPr>
              <w:t xml:space="preserve">def </w:t>
            </w:r>
            <w:r w:rsidRPr="004F394B">
              <w:rPr>
                <w:color w:val="000000"/>
                <w:lang w:eastAsia="uk-UA"/>
              </w:rPr>
              <w:t>signup</w:t>
            </w:r>
            <w:r w:rsidRPr="004F394B">
              <w:rPr>
                <w:color w:val="080808"/>
                <w:lang w:eastAsia="uk-UA"/>
              </w:rPr>
              <w:t>():</w:t>
            </w:r>
          </w:p>
        </w:tc>
        <w:tc>
          <w:tcPr>
            <w:tcW w:w="3605" w:type="dxa"/>
            <w:shd w:val="clear" w:color="auto" w:fill="auto"/>
          </w:tcPr>
          <w:p w14:paraId="411F0406" w14:textId="77777777" w:rsidR="002A6AF9" w:rsidRPr="004F394B" w:rsidRDefault="002A6AF9" w:rsidP="004F394B">
            <w:pPr>
              <w:pStyle w:val="affd"/>
              <w:rPr>
                <w:b/>
                <w:lang w:val="ru-RU"/>
              </w:rPr>
            </w:pPr>
            <w:r w:rsidRPr="004F394B">
              <w:rPr>
                <w:lang w:val="ru-RU"/>
              </w:rPr>
              <w:t xml:space="preserve">Контролер для </w:t>
            </w:r>
            <w:r w:rsidRPr="00B13D35">
              <w:t xml:space="preserve">рендерингу сторінки </w:t>
            </w:r>
            <w:r>
              <w:t>реєстрації</w:t>
            </w:r>
          </w:p>
        </w:tc>
      </w:tr>
      <w:tr w:rsidR="004F394B" w14:paraId="3C21A058" w14:textId="77777777" w:rsidTr="004F394B">
        <w:tc>
          <w:tcPr>
            <w:tcW w:w="4944" w:type="dxa"/>
            <w:shd w:val="clear" w:color="auto" w:fill="auto"/>
          </w:tcPr>
          <w:p w14:paraId="79C9B8CA" w14:textId="77777777" w:rsidR="002A6AF9" w:rsidRPr="004F394B" w:rsidRDefault="002A6AF9" w:rsidP="002A6AF9">
            <w:pPr>
              <w:pStyle w:val="affd"/>
              <w:rPr>
                <w:color w:val="080808"/>
                <w:lang w:eastAsia="uk-UA"/>
              </w:rPr>
            </w:pPr>
            <w:r w:rsidRPr="004F394B">
              <w:rPr>
                <w:color w:val="0000B2"/>
                <w:lang w:eastAsia="uk-UA"/>
              </w:rPr>
              <w:t>@auth.route</w:t>
            </w:r>
            <w:r w:rsidRPr="004F394B">
              <w:rPr>
                <w:color w:val="080808"/>
                <w:lang w:eastAsia="uk-UA"/>
              </w:rPr>
              <w:t>(</w:t>
            </w:r>
            <w:r w:rsidRPr="004F394B">
              <w:rPr>
                <w:b/>
                <w:bCs/>
                <w:lang w:eastAsia="uk-UA"/>
              </w:rPr>
              <w:t>'/signup'</w:t>
            </w:r>
            <w:r w:rsidRPr="004F394B">
              <w:rPr>
                <w:color w:val="080808"/>
                <w:lang w:eastAsia="uk-UA"/>
              </w:rPr>
              <w:t xml:space="preserve">, </w:t>
            </w:r>
            <w:r w:rsidRPr="004F394B">
              <w:rPr>
                <w:color w:val="660099"/>
                <w:lang w:eastAsia="uk-UA"/>
              </w:rPr>
              <w:t>methods</w:t>
            </w:r>
            <w:r w:rsidRPr="004F394B">
              <w:rPr>
                <w:color w:val="080808"/>
                <w:lang w:eastAsia="uk-UA"/>
              </w:rPr>
              <w:t>=[</w:t>
            </w:r>
            <w:r w:rsidRPr="004F394B">
              <w:rPr>
                <w:b/>
                <w:bCs/>
                <w:lang w:eastAsia="uk-UA"/>
              </w:rPr>
              <w:t>'POST'</w:t>
            </w:r>
            <w:r w:rsidRPr="004F394B">
              <w:rPr>
                <w:color w:val="080808"/>
                <w:lang w:eastAsia="uk-UA"/>
              </w:rPr>
              <w:t>])</w:t>
            </w:r>
            <w:r w:rsidRPr="004F394B">
              <w:rPr>
                <w:color w:val="080808"/>
                <w:lang w:eastAsia="uk-UA"/>
              </w:rPr>
              <w:br/>
            </w:r>
            <w:r w:rsidRPr="004F394B">
              <w:rPr>
                <w:color w:val="0033B3"/>
                <w:lang w:eastAsia="uk-UA"/>
              </w:rPr>
              <w:t xml:space="preserve">def </w:t>
            </w:r>
            <w:r w:rsidRPr="004F394B">
              <w:rPr>
                <w:color w:val="000000"/>
                <w:lang w:eastAsia="uk-UA"/>
              </w:rPr>
              <w:t>signup_post</w:t>
            </w:r>
            <w:r w:rsidRPr="004F394B">
              <w:rPr>
                <w:color w:val="080808"/>
                <w:lang w:eastAsia="uk-UA"/>
              </w:rPr>
              <w:t>():</w:t>
            </w:r>
          </w:p>
        </w:tc>
        <w:tc>
          <w:tcPr>
            <w:tcW w:w="3605" w:type="dxa"/>
            <w:shd w:val="clear" w:color="auto" w:fill="auto"/>
          </w:tcPr>
          <w:p w14:paraId="4AC329A6" w14:textId="77777777" w:rsidR="002A6AF9" w:rsidRPr="004F394B" w:rsidRDefault="002A6AF9" w:rsidP="004F394B">
            <w:pPr>
              <w:pStyle w:val="affd"/>
              <w:rPr>
                <w:b/>
              </w:rPr>
            </w:pPr>
            <w:r w:rsidRPr="00B13D35">
              <w:t>Контролер,</w:t>
            </w:r>
            <w:r>
              <w:t xml:space="preserve"> що обробляє форму реєстрації, отримує данні користувача з форми та надсилає їх сервісу для обробки.</w:t>
            </w:r>
          </w:p>
        </w:tc>
      </w:tr>
      <w:tr w:rsidR="004F394B" w14:paraId="636E42A4" w14:textId="77777777" w:rsidTr="004F394B">
        <w:tc>
          <w:tcPr>
            <w:tcW w:w="4944" w:type="dxa"/>
            <w:shd w:val="clear" w:color="auto" w:fill="auto"/>
          </w:tcPr>
          <w:p w14:paraId="71111E0B" w14:textId="77777777" w:rsidR="002A6AF9" w:rsidRPr="004F394B" w:rsidRDefault="002A6AF9" w:rsidP="002A6AF9">
            <w:pPr>
              <w:pStyle w:val="affd"/>
              <w:rPr>
                <w:color w:val="080808"/>
                <w:lang w:eastAsia="uk-UA"/>
              </w:rPr>
            </w:pPr>
            <w:r w:rsidRPr="009A2C3A">
              <w:rPr>
                <w:lang w:eastAsia="uk-UA"/>
              </w:rPr>
              <w:t>@auth.route</w:t>
            </w:r>
            <w:r w:rsidRPr="004F394B">
              <w:rPr>
                <w:color w:val="080808"/>
                <w:lang w:eastAsia="uk-UA"/>
              </w:rPr>
              <w:t>(</w:t>
            </w:r>
            <w:r w:rsidRPr="004F394B">
              <w:rPr>
                <w:b/>
                <w:bCs/>
                <w:color w:val="008080"/>
                <w:lang w:eastAsia="uk-UA"/>
              </w:rPr>
              <w:t>'/logout'</w:t>
            </w:r>
            <w:r w:rsidRPr="004F394B">
              <w:rPr>
                <w:color w:val="080808"/>
                <w:lang w:eastAsia="uk-UA"/>
              </w:rPr>
              <w:t>)</w:t>
            </w:r>
            <w:r w:rsidRPr="004F394B">
              <w:rPr>
                <w:color w:val="080808"/>
                <w:lang w:eastAsia="uk-UA"/>
              </w:rPr>
              <w:br/>
            </w:r>
            <w:r w:rsidRPr="009A2C3A">
              <w:rPr>
                <w:lang w:eastAsia="uk-UA"/>
              </w:rPr>
              <w:t>@login_required</w:t>
            </w:r>
            <w:r w:rsidRPr="009A2C3A">
              <w:rPr>
                <w:lang w:eastAsia="uk-UA"/>
              </w:rPr>
              <w:br/>
            </w:r>
            <w:r w:rsidRPr="004F394B">
              <w:rPr>
                <w:color w:val="0033B3"/>
                <w:lang w:eastAsia="uk-UA"/>
              </w:rPr>
              <w:t xml:space="preserve">def </w:t>
            </w:r>
            <w:r w:rsidRPr="004F394B">
              <w:rPr>
                <w:color w:val="000000"/>
                <w:lang w:eastAsia="uk-UA"/>
              </w:rPr>
              <w:t>logout</w:t>
            </w:r>
            <w:r w:rsidRPr="004F394B">
              <w:rPr>
                <w:color w:val="080808"/>
                <w:lang w:eastAsia="uk-UA"/>
              </w:rPr>
              <w:t>():</w:t>
            </w:r>
          </w:p>
        </w:tc>
        <w:tc>
          <w:tcPr>
            <w:tcW w:w="3605" w:type="dxa"/>
            <w:shd w:val="clear" w:color="auto" w:fill="auto"/>
          </w:tcPr>
          <w:p w14:paraId="38BA702D" w14:textId="77777777" w:rsidR="002A6AF9" w:rsidRPr="004F394B" w:rsidRDefault="002A6AF9" w:rsidP="004F394B">
            <w:pPr>
              <w:pStyle w:val="affd"/>
              <w:rPr>
                <w:bCs/>
                <w:lang w:val="ru-RU"/>
              </w:rPr>
            </w:pPr>
            <w:r w:rsidRPr="004F394B">
              <w:rPr>
                <w:lang w:val="ru-RU"/>
              </w:rPr>
              <w:t>Контролер, що виконує вихід з системи</w:t>
            </w:r>
          </w:p>
        </w:tc>
      </w:tr>
      <w:tr w:rsidR="004F394B" w14:paraId="3B3AF589" w14:textId="77777777" w:rsidTr="004F394B">
        <w:tc>
          <w:tcPr>
            <w:tcW w:w="4944" w:type="dxa"/>
            <w:shd w:val="clear" w:color="auto" w:fill="auto"/>
          </w:tcPr>
          <w:p w14:paraId="17FF74AF" w14:textId="77777777" w:rsidR="002A6AF9" w:rsidRPr="004F394B" w:rsidRDefault="002A6AF9" w:rsidP="002A6AF9">
            <w:pPr>
              <w:pStyle w:val="affd"/>
              <w:rPr>
                <w:color w:val="080808"/>
                <w:lang w:eastAsia="uk-UA"/>
              </w:rPr>
            </w:pPr>
            <w:r w:rsidRPr="009A2C3A">
              <w:rPr>
                <w:lang w:eastAsia="uk-UA"/>
              </w:rPr>
              <w:t>@main.route</w:t>
            </w:r>
            <w:r w:rsidRPr="004F394B">
              <w:rPr>
                <w:color w:val="080808"/>
                <w:lang w:eastAsia="uk-UA"/>
              </w:rPr>
              <w:t>(</w:t>
            </w:r>
            <w:r w:rsidRPr="004F394B">
              <w:rPr>
                <w:b/>
                <w:bCs/>
                <w:color w:val="008080"/>
                <w:lang w:eastAsia="uk-UA"/>
              </w:rPr>
              <w:t>'/'</w:t>
            </w:r>
            <w:r w:rsidRPr="004F394B">
              <w:rPr>
                <w:color w:val="080808"/>
                <w:lang w:eastAsia="uk-UA"/>
              </w:rPr>
              <w:t>)</w:t>
            </w:r>
            <w:r w:rsidRPr="004F394B">
              <w:rPr>
                <w:color w:val="080808"/>
                <w:lang w:eastAsia="uk-UA"/>
              </w:rPr>
              <w:br/>
            </w:r>
            <w:r w:rsidRPr="004F394B">
              <w:rPr>
                <w:color w:val="0033B3"/>
                <w:lang w:eastAsia="uk-UA"/>
              </w:rPr>
              <w:t xml:space="preserve">def </w:t>
            </w:r>
            <w:r w:rsidRPr="004F394B">
              <w:rPr>
                <w:color w:val="000000"/>
                <w:lang w:eastAsia="uk-UA"/>
              </w:rPr>
              <w:t>index</w:t>
            </w:r>
            <w:r w:rsidRPr="004F394B">
              <w:rPr>
                <w:color w:val="080808"/>
                <w:lang w:eastAsia="uk-UA"/>
              </w:rPr>
              <w:t>():</w:t>
            </w:r>
          </w:p>
        </w:tc>
        <w:tc>
          <w:tcPr>
            <w:tcW w:w="3605" w:type="dxa"/>
            <w:shd w:val="clear" w:color="auto" w:fill="auto"/>
          </w:tcPr>
          <w:p w14:paraId="3E2C0EA7" w14:textId="77777777" w:rsidR="002A6AF9" w:rsidRDefault="002A6AF9" w:rsidP="004F394B">
            <w:pPr>
              <w:pStyle w:val="affd"/>
            </w:pPr>
            <w:r>
              <w:t>Контролер для рендирингу початкової сторінки застосунку</w:t>
            </w:r>
          </w:p>
        </w:tc>
      </w:tr>
    </w:tbl>
    <w:p w14:paraId="48E92E5C" w14:textId="77777777" w:rsidR="00F0489F" w:rsidRDefault="00F0489F" w:rsidP="00F0489F">
      <w:pPr>
        <w:pStyle w:val="affd"/>
      </w:pPr>
    </w:p>
    <w:p w14:paraId="22DE3E6C" w14:textId="77777777" w:rsidR="00F0489F" w:rsidRDefault="00F0489F" w:rsidP="00F0489F">
      <w:pPr>
        <w:pStyle w:val="affd"/>
      </w:pPr>
    </w:p>
    <w:p w14:paraId="4779928A" w14:textId="182C7022" w:rsidR="00FA2708" w:rsidRPr="00FA2708" w:rsidRDefault="00FA2708" w:rsidP="00FA2708">
      <w:pPr>
        <w:ind w:firstLine="851"/>
        <w:rPr>
          <w:sz w:val="28"/>
          <w:szCs w:val="28"/>
        </w:rPr>
      </w:pPr>
      <w:r>
        <w:rPr>
          <w:sz w:val="28"/>
          <w:szCs w:val="28"/>
        </w:rPr>
        <w:lastRenderedPageBreak/>
        <w:t>Продовження таблиці</w:t>
      </w:r>
      <w:r w:rsidRPr="0082322A">
        <w:rPr>
          <w:sz w:val="28"/>
          <w:szCs w:val="28"/>
        </w:rPr>
        <w:t xml:space="preserve"> </w:t>
      </w:r>
      <w:r>
        <w:rPr>
          <w:sz w:val="28"/>
          <w:szCs w:val="28"/>
        </w:rPr>
        <w:t>4.1</w:t>
      </w: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F0489F" w:rsidRPr="004F394B" w14:paraId="487FC803" w14:textId="77777777" w:rsidTr="004F394B">
        <w:tc>
          <w:tcPr>
            <w:tcW w:w="4944" w:type="dxa"/>
            <w:shd w:val="clear" w:color="auto" w:fill="auto"/>
          </w:tcPr>
          <w:p w14:paraId="70BA967B" w14:textId="5806A630" w:rsidR="00F0489F" w:rsidRPr="002A6AF9"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Style w:val="affe"/>
              </w:rPr>
            </w:pPr>
            <w:r>
              <w:rPr>
                <w:rStyle w:val="affe"/>
              </w:rPr>
              <w:t>Назва</w:t>
            </w:r>
          </w:p>
        </w:tc>
        <w:tc>
          <w:tcPr>
            <w:tcW w:w="3605" w:type="dxa"/>
            <w:shd w:val="clear" w:color="auto" w:fill="auto"/>
          </w:tcPr>
          <w:p w14:paraId="412BCDB7" w14:textId="03471B4D" w:rsidR="00F0489F" w:rsidRDefault="00F0489F" w:rsidP="004F7E55">
            <w:pPr>
              <w:pStyle w:val="affd"/>
            </w:pPr>
            <w:r>
              <w:t>Опис</w:t>
            </w:r>
          </w:p>
        </w:tc>
      </w:tr>
      <w:tr w:rsidR="004F394B" w14:paraId="41FB9766" w14:textId="77777777" w:rsidTr="004F394B">
        <w:tc>
          <w:tcPr>
            <w:tcW w:w="4944" w:type="dxa"/>
            <w:shd w:val="clear" w:color="auto" w:fill="auto"/>
          </w:tcPr>
          <w:p w14:paraId="5ECC826C" w14:textId="77777777" w:rsidR="00F0489F" w:rsidRPr="002A6AF9"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Style w:val="affe"/>
              </w:rPr>
            </w:pPr>
            <w:r w:rsidRPr="002A6AF9">
              <w:rPr>
                <w:rStyle w:val="affe"/>
              </w:rPr>
              <w:t>history_service(rows):</w:t>
            </w:r>
          </w:p>
          <w:p w14:paraId="66B44099"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3605" w:type="dxa"/>
            <w:shd w:val="clear" w:color="auto" w:fill="auto"/>
          </w:tcPr>
          <w:p w14:paraId="2C1F25D8" w14:textId="77777777" w:rsidR="00F0489F" w:rsidRDefault="00F0489F" w:rsidP="004F394B">
            <w:pPr>
              <w:pStyle w:val="affd"/>
            </w:pPr>
            <w:r>
              <w:t>Сервіс, що отримує дані про попередні перевірки користувача.</w:t>
            </w:r>
          </w:p>
        </w:tc>
      </w:tr>
      <w:tr w:rsidR="004F394B" w14:paraId="4924FFBF" w14:textId="77777777" w:rsidTr="004F394B">
        <w:tc>
          <w:tcPr>
            <w:tcW w:w="4944" w:type="dxa"/>
            <w:shd w:val="clear" w:color="auto" w:fill="auto"/>
          </w:tcPr>
          <w:p w14:paraId="6BEC0C47" w14:textId="77777777" w:rsidR="00F0489F" w:rsidRPr="004F394B" w:rsidRDefault="00F0489F" w:rsidP="004F7E55">
            <w:pPr>
              <w:pStyle w:val="affd"/>
              <w:rPr>
                <w:color w:val="080808"/>
                <w:lang w:eastAsia="uk-UA"/>
              </w:rPr>
            </w:pPr>
            <w:r w:rsidRPr="0063304E">
              <w:rPr>
                <w:lang w:eastAsia="uk-UA"/>
              </w:rPr>
              <w:t>recognize_image</w:t>
            </w:r>
            <w:r w:rsidRPr="004F394B">
              <w:rPr>
                <w:color w:val="080808"/>
                <w:lang w:eastAsia="uk-UA"/>
              </w:rPr>
              <w:t>():</w:t>
            </w:r>
          </w:p>
          <w:p w14:paraId="599FF308" w14:textId="77777777" w:rsidR="00F0489F" w:rsidRPr="004F394B" w:rsidRDefault="00F0489F" w:rsidP="004F7E55">
            <w:pPr>
              <w:pStyle w:val="affd"/>
              <w:rPr>
                <w:color w:val="0033B3"/>
                <w:lang w:eastAsia="uk-UA"/>
              </w:rPr>
            </w:pPr>
          </w:p>
        </w:tc>
        <w:tc>
          <w:tcPr>
            <w:tcW w:w="3605" w:type="dxa"/>
            <w:shd w:val="clear" w:color="auto" w:fill="auto"/>
          </w:tcPr>
          <w:p w14:paraId="683B61D4" w14:textId="77777777" w:rsidR="00F0489F" w:rsidRDefault="00F0489F" w:rsidP="004F394B">
            <w:pPr>
              <w:pStyle w:val="affd"/>
            </w:pPr>
            <w:r>
              <w:t>Метод, що за допомогою збереженої навченої нейронної мережі розпізнає зображення.</w:t>
            </w:r>
          </w:p>
        </w:tc>
      </w:tr>
      <w:tr w:rsidR="004F394B" w14:paraId="272182F0" w14:textId="77777777" w:rsidTr="004F394B">
        <w:tc>
          <w:tcPr>
            <w:tcW w:w="4944" w:type="dxa"/>
            <w:shd w:val="clear" w:color="auto" w:fill="auto"/>
          </w:tcPr>
          <w:p w14:paraId="2B741449"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1F3AFC74" w14:textId="77777777" w:rsidR="00F0489F" w:rsidRPr="004F394B" w:rsidRDefault="00F0489F" w:rsidP="004F7E55">
            <w:pPr>
              <w:pStyle w:val="affd"/>
              <w:rPr>
                <w:color w:val="080808"/>
                <w:lang w:eastAsia="uk-UA"/>
              </w:rPr>
            </w:pPr>
            <w:r w:rsidRPr="004F394B">
              <w:rPr>
                <w:color w:val="0033B3"/>
                <w:lang w:eastAsia="uk-UA"/>
              </w:rPr>
              <w:t xml:space="preserve"> </w:t>
            </w:r>
            <w:r w:rsidRPr="0063304E">
              <w:rPr>
                <w:lang w:eastAsia="uk-UA"/>
              </w:rPr>
              <w:t>create_answer</w:t>
            </w:r>
            <w:r w:rsidRPr="004F394B">
              <w:rPr>
                <w:color w:val="080808"/>
                <w:lang w:eastAsia="uk-UA"/>
              </w:rPr>
              <w:t>(y_pred):</w:t>
            </w:r>
          </w:p>
          <w:p w14:paraId="34F3B001" w14:textId="77777777" w:rsidR="00F0489F" w:rsidRPr="004F394B" w:rsidRDefault="00F0489F" w:rsidP="004F7E55">
            <w:pPr>
              <w:rPr>
                <w:rFonts w:ascii="JetBrains Mono" w:hAnsi="JetBrains Mono" w:cs="Courier New"/>
                <w:sz w:val="20"/>
                <w:szCs w:val="20"/>
                <w:lang w:eastAsia="uk-UA"/>
              </w:rPr>
            </w:pPr>
          </w:p>
        </w:tc>
        <w:tc>
          <w:tcPr>
            <w:tcW w:w="3605" w:type="dxa"/>
            <w:shd w:val="clear" w:color="auto" w:fill="auto"/>
          </w:tcPr>
          <w:p w14:paraId="03B3E33E" w14:textId="77777777" w:rsidR="00F0489F" w:rsidRPr="00F33005" w:rsidRDefault="00F0489F" w:rsidP="004F394B">
            <w:pPr>
              <w:pStyle w:val="affd"/>
            </w:pPr>
            <w:r>
              <w:t>Метод, що в залежності від ймовірності наявності пневмонії генерує відповідь для користувача.</w:t>
            </w:r>
          </w:p>
        </w:tc>
      </w:tr>
    </w:tbl>
    <w:p w14:paraId="4BA8FA9E" w14:textId="77777777" w:rsidR="00F0489F" w:rsidRDefault="00F0489F" w:rsidP="00F0489F">
      <w:pPr>
        <w:ind w:firstLine="0"/>
        <w:rPr>
          <w:i/>
          <w:sz w:val="28"/>
          <w:szCs w:val="28"/>
        </w:rPr>
      </w:pP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4F394B" w:rsidRPr="00CE4849" w14:paraId="79944E54" w14:textId="77777777" w:rsidTr="004F394B">
        <w:tc>
          <w:tcPr>
            <w:tcW w:w="4944" w:type="dxa"/>
            <w:shd w:val="clear" w:color="auto" w:fill="auto"/>
          </w:tcPr>
          <w:p w14:paraId="2CA3598A" w14:textId="77777777" w:rsidR="00F0489F" w:rsidRPr="004F394B" w:rsidRDefault="00F0489F" w:rsidP="004F7E55">
            <w:pPr>
              <w:pStyle w:val="affd"/>
              <w:rPr>
                <w:color w:val="080808"/>
                <w:lang w:eastAsia="uk-UA"/>
              </w:rPr>
            </w:pPr>
            <w:r w:rsidRPr="009A2C3A">
              <w:rPr>
                <w:lang w:eastAsia="uk-UA"/>
              </w:rPr>
              <w:t>@main.route</w:t>
            </w:r>
            <w:r w:rsidRPr="004F394B">
              <w:rPr>
                <w:color w:val="080808"/>
                <w:lang w:eastAsia="uk-UA"/>
              </w:rPr>
              <w:t>(</w:t>
            </w:r>
            <w:r w:rsidRPr="004F394B">
              <w:rPr>
                <w:b/>
                <w:bCs/>
                <w:color w:val="008080"/>
                <w:lang w:eastAsia="uk-UA"/>
              </w:rPr>
              <w:t>'/profile'</w:t>
            </w:r>
            <w:r w:rsidRPr="004F394B">
              <w:rPr>
                <w:color w:val="080808"/>
                <w:lang w:eastAsia="uk-UA"/>
              </w:rPr>
              <w:t>)</w:t>
            </w:r>
            <w:r w:rsidRPr="004F394B">
              <w:rPr>
                <w:color w:val="080808"/>
                <w:lang w:eastAsia="uk-UA"/>
              </w:rPr>
              <w:br/>
            </w:r>
            <w:r w:rsidRPr="004F394B">
              <w:rPr>
                <w:color w:val="0033B3"/>
                <w:lang w:eastAsia="uk-UA"/>
              </w:rPr>
              <w:t xml:space="preserve">def </w:t>
            </w:r>
            <w:r w:rsidRPr="004F394B">
              <w:rPr>
                <w:color w:val="000000"/>
                <w:lang w:eastAsia="uk-UA"/>
              </w:rPr>
              <w:t>profile</w:t>
            </w:r>
            <w:r w:rsidRPr="004F394B">
              <w:rPr>
                <w:color w:val="080808"/>
                <w:lang w:eastAsia="uk-UA"/>
              </w:rPr>
              <w:t>():</w:t>
            </w:r>
          </w:p>
        </w:tc>
        <w:tc>
          <w:tcPr>
            <w:tcW w:w="3605" w:type="dxa"/>
            <w:shd w:val="clear" w:color="auto" w:fill="auto"/>
          </w:tcPr>
          <w:p w14:paraId="11AECA51" w14:textId="77777777" w:rsidR="00F0489F" w:rsidRPr="004F394B" w:rsidRDefault="00F0489F" w:rsidP="004F394B">
            <w:pPr>
              <w:pStyle w:val="21"/>
              <w:numPr>
                <w:ilvl w:val="0"/>
                <w:numId w:val="0"/>
              </w:numPr>
              <w:rPr>
                <w:b/>
                <w:lang w:val="ru-RU"/>
              </w:rPr>
            </w:pPr>
            <w:bookmarkStart w:id="82" w:name="_Toc72478647"/>
            <w:r w:rsidRPr="002A6AF9">
              <w:rPr>
                <w:rStyle w:val="affe"/>
              </w:rPr>
              <w:t>Контролер для рендирингу профілю</w:t>
            </w:r>
            <w:r>
              <w:rPr>
                <w:rStyle w:val="affe"/>
              </w:rPr>
              <w:t xml:space="preserve"> </w:t>
            </w:r>
            <w:r w:rsidRPr="002A6AF9">
              <w:rPr>
                <w:rStyle w:val="affe"/>
              </w:rPr>
              <w:t>користувача, отримує даніз сервісу</w:t>
            </w:r>
            <w:r w:rsidRPr="004F394B">
              <w:rPr>
                <w:b/>
              </w:rPr>
              <w:t xml:space="preserve"> .</w:t>
            </w:r>
            <w:bookmarkEnd w:id="82"/>
          </w:p>
        </w:tc>
      </w:tr>
      <w:tr w:rsidR="004F394B" w14:paraId="254C4FD3" w14:textId="77777777" w:rsidTr="004F394B">
        <w:tc>
          <w:tcPr>
            <w:tcW w:w="4944" w:type="dxa"/>
            <w:shd w:val="clear" w:color="auto" w:fill="auto"/>
          </w:tcPr>
          <w:p w14:paraId="498DE29A" w14:textId="77777777" w:rsidR="00F0489F" w:rsidRPr="004F394B" w:rsidRDefault="00F0489F" w:rsidP="004F7E55">
            <w:pPr>
              <w:pStyle w:val="affd"/>
              <w:rPr>
                <w:color w:val="080808"/>
                <w:lang w:eastAsia="uk-UA"/>
              </w:rPr>
            </w:pPr>
            <w:r w:rsidRPr="004F394B">
              <w:rPr>
                <w:color w:val="0000B2"/>
                <w:lang w:eastAsia="uk-UA"/>
              </w:rPr>
              <w:t>@main.route</w:t>
            </w:r>
            <w:r w:rsidRPr="004F394B">
              <w:rPr>
                <w:color w:val="080808"/>
                <w:lang w:eastAsia="uk-UA"/>
              </w:rPr>
              <w:t>(</w:t>
            </w:r>
            <w:r w:rsidRPr="004F394B">
              <w:rPr>
                <w:b/>
                <w:bCs/>
                <w:lang w:eastAsia="uk-UA"/>
              </w:rPr>
              <w:t>'/recognize'</w:t>
            </w:r>
            <w:r w:rsidRPr="004F394B">
              <w:rPr>
                <w:color w:val="080808"/>
                <w:lang w:eastAsia="uk-UA"/>
              </w:rPr>
              <w:t xml:space="preserve">, </w:t>
            </w:r>
            <w:r w:rsidRPr="004F394B">
              <w:rPr>
                <w:color w:val="660099"/>
                <w:lang w:eastAsia="uk-UA"/>
              </w:rPr>
              <w:t>methods</w:t>
            </w:r>
            <w:r w:rsidRPr="004F394B">
              <w:rPr>
                <w:color w:val="080808"/>
                <w:lang w:eastAsia="uk-UA"/>
              </w:rPr>
              <w:t>=[</w:t>
            </w:r>
            <w:r w:rsidRPr="004F394B">
              <w:rPr>
                <w:b/>
                <w:bCs/>
                <w:lang w:eastAsia="uk-UA"/>
              </w:rPr>
              <w:t>'POST'</w:t>
            </w:r>
            <w:r w:rsidRPr="004F394B">
              <w:rPr>
                <w:color w:val="080808"/>
                <w:lang w:eastAsia="uk-UA"/>
              </w:rPr>
              <w:t>])</w:t>
            </w:r>
            <w:r w:rsidRPr="004F394B">
              <w:rPr>
                <w:color w:val="080808"/>
                <w:lang w:eastAsia="uk-UA"/>
              </w:rPr>
              <w:br/>
            </w:r>
            <w:r w:rsidRPr="004F394B">
              <w:rPr>
                <w:color w:val="0033B3"/>
                <w:lang w:eastAsia="uk-UA"/>
              </w:rPr>
              <w:t xml:space="preserve">def </w:t>
            </w:r>
            <w:r w:rsidRPr="004F394B">
              <w:rPr>
                <w:color w:val="000000"/>
                <w:lang w:eastAsia="uk-UA"/>
              </w:rPr>
              <w:t>recognize_post</w:t>
            </w:r>
            <w:r w:rsidRPr="004F394B">
              <w:rPr>
                <w:color w:val="080808"/>
                <w:lang w:eastAsia="uk-UA"/>
              </w:rPr>
              <w:t>():</w:t>
            </w:r>
          </w:p>
          <w:p w14:paraId="633B11F9"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3605" w:type="dxa"/>
            <w:shd w:val="clear" w:color="auto" w:fill="auto"/>
          </w:tcPr>
          <w:p w14:paraId="6C2D6A1A" w14:textId="77777777" w:rsidR="00F0489F" w:rsidRDefault="00F0489F" w:rsidP="004F394B">
            <w:pPr>
              <w:pStyle w:val="affd"/>
            </w:pPr>
            <w:r>
              <w:t>Контролер для рендирингу сторінки розпізнавача.</w:t>
            </w:r>
          </w:p>
        </w:tc>
      </w:tr>
      <w:tr w:rsidR="004F394B" w14:paraId="70A98015" w14:textId="77777777" w:rsidTr="004F394B">
        <w:tc>
          <w:tcPr>
            <w:tcW w:w="4944" w:type="dxa"/>
            <w:shd w:val="clear" w:color="auto" w:fill="auto"/>
          </w:tcPr>
          <w:p w14:paraId="7B9F062C" w14:textId="77777777" w:rsidR="00F0489F" w:rsidRPr="004F394B" w:rsidRDefault="00F0489F" w:rsidP="004F7E55">
            <w:pPr>
              <w:pStyle w:val="affd"/>
              <w:rPr>
                <w:color w:val="080808"/>
                <w:lang w:eastAsia="uk-UA"/>
              </w:rPr>
            </w:pPr>
            <w:r w:rsidRPr="009A2C3A">
              <w:rPr>
                <w:lang w:eastAsia="uk-UA"/>
              </w:rPr>
              <w:t>@main.route</w:t>
            </w:r>
            <w:r w:rsidRPr="004F394B">
              <w:rPr>
                <w:color w:val="080808"/>
                <w:lang w:eastAsia="uk-UA"/>
              </w:rPr>
              <w:t>(</w:t>
            </w:r>
            <w:r w:rsidRPr="004F394B">
              <w:rPr>
                <w:b/>
                <w:bCs/>
                <w:color w:val="008080"/>
                <w:lang w:eastAsia="uk-UA"/>
              </w:rPr>
              <w:t>'/history'</w:t>
            </w:r>
            <w:r w:rsidRPr="004F394B">
              <w:rPr>
                <w:color w:val="080808"/>
                <w:lang w:eastAsia="uk-UA"/>
              </w:rPr>
              <w:t>)</w:t>
            </w:r>
            <w:r w:rsidRPr="004F394B">
              <w:rPr>
                <w:color w:val="080808"/>
                <w:lang w:eastAsia="uk-UA"/>
              </w:rPr>
              <w:br/>
            </w:r>
            <w:r w:rsidRPr="004F394B">
              <w:rPr>
                <w:color w:val="0033B3"/>
                <w:lang w:eastAsia="uk-UA"/>
              </w:rPr>
              <w:t xml:space="preserve">def </w:t>
            </w:r>
            <w:r w:rsidRPr="004F394B">
              <w:rPr>
                <w:color w:val="000000"/>
                <w:lang w:eastAsia="uk-UA"/>
              </w:rPr>
              <w:t>history</w:t>
            </w:r>
            <w:r w:rsidRPr="004F394B">
              <w:rPr>
                <w:color w:val="080808"/>
                <w:lang w:eastAsia="uk-UA"/>
              </w:rPr>
              <w:t>():</w:t>
            </w:r>
          </w:p>
          <w:p w14:paraId="1EBCD2DA"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3605" w:type="dxa"/>
            <w:shd w:val="clear" w:color="auto" w:fill="auto"/>
          </w:tcPr>
          <w:p w14:paraId="4CF1BB41" w14:textId="77777777" w:rsidR="00F0489F" w:rsidRDefault="00F0489F" w:rsidP="004F394B">
            <w:pPr>
              <w:pStyle w:val="affd"/>
            </w:pPr>
            <w:r>
              <w:t>Контролер, що отримує дані про минулі перевірки користувача і виводить їх на сторінку історії.</w:t>
            </w:r>
          </w:p>
        </w:tc>
      </w:tr>
    </w:tbl>
    <w:p w14:paraId="31A38CCE" w14:textId="77777777" w:rsidR="00F0489F" w:rsidRDefault="00F0489F" w:rsidP="00F0489F">
      <w:pPr>
        <w:ind w:firstLine="0"/>
        <w:rPr>
          <w:i/>
          <w:sz w:val="28"/>
          <w:szCs w:val="28"/>
        </w:rPr>
      </w:pPr>
    </w:p>
    <w:p w14:paraId="6A5D9951" w14:textId="77777777" w:rsidR="00F0489F" w:rsidRDefault="00F0489F" w:rsidP="00F0489F">
      <w:pPr>
        <w:ind w:firstLine="0"/>
        <w:rPr>
          <w:i/>
          <w:sz w:val="28"/>
          <w:szCs w:val="28"/>
        </w:rPr>
      </w:pPr>
    </w:p>
    <w:p w14:paraId="23CFBA81" w14:textId="77777777" w:rsidR="00F0489F" w:rsidRDefault="00F0489F" w:rsidP="00F0489F">
      <w:pPr>
        <w:ind w:firstLine="0"/>
        <w:rPr>
          <w:i/>
          <w:sz w:val="28"/>
          <w:szCs w:val="28"/>
        </w:rPr>
      </w:pPr>
    </w:p>
    <w:p w14:paraId="7332A6ED" w14:textId="77777777" w:rsidR="00F0489F" w:rsidRDefault="00F0489F" w:rsidP="00F0489F">
      <w:pPr>
        <w:ind w:firstLine="0"/>
        <w:rPr>
          <w:i/>
          <w:sz w:val="28"/>
          <w:szCs w:val="28"/>
        </w:rPr>
      </w:pPr>
    </w:p>
    <w:p w14:paraId="6D2B7344" w14:textId="26149190" w:rsidR="00FA2708" w:rsidRPr="00FA2708" w:rsidRDefault="00FA2708" w:rsidP="00FA2708">
      <w:pPr>
        <w:ind w:firstLine="851"/>
        <w:rPr>
          <w:sz w:val="28"/>
          <w:szCs w:val="28"/>
        </w:rPr>
      </w:pPr>
      <w:r>
        <w:rPr>
          <w:sz w:val="28"/>
          <w:szCs w:val="28"/>
        </w:rPr>
        <w:t>Продовження таблиці</w:t>
      </w:r>
      <w:r w:rsidRPr="0082322A">
        <w:rPr>
          <w:sz w:val="28"/>
          <w:szCs w:val="28"/>
        </w:rPr>
        <w:t xml:space="preserve"> </w:t>
      </w:r>
      <w:r>
        <w:rPr>
          <w:sz w:val="28"/>
          <w:szCs w:val="28"/>
        </w:rPr>
        <w:t>4.1</w:t>
      </w: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F0489F" w:rsidRPr="004F394B" w14:paraId="563BA4A4" w14:textId="77777777" w:rsidTr="004F394B">
        <w:tc>
          <w:tcPr>
            <w:tcW w:w="4552" w:type="dxa"/>
            <w:shd w:val="clear" w:color="auto" w:fill="auto"/>
          </w:tcPr>
          <w:p w14:paraId="5CA20F56" w14:textId="12763F02" w:rsidR="00F0489F" w:rsidRPr="004F394B" w:rsidRDefault="00F0489F" w:rsidP="004F7E55">
            <w:pPr>
              <w:pStyle w:val="affd"/>
              <w:rPr>
                <w:color w:val="000000"/>
                <w:lang w:eastAsia="uk-UA"/>
              </w:rPr>
            </w:pPr>
            <w:r w:rsidRPr="004F394B">
              <w:rPr>
                <w:color w:val="000000"/>
                <w:lang w:eastAsia="uk-UA"/>
              </w:rPr>
              <w:t>Назва</w:t>
            </w:r>
          </w:p>
        </w:tc>
        <w:tc>
          <w:tcPr>
            <w:tcW w:w="4056" w:type="dxa"/>
            <w:shd w:val="clear" w:color="auto" w:fill="auto"/>
          </w:tcPr>
          <w:p w14:paraId="50332C69" w14:textId="67801F19" w:rsidR="00F0489F" w:rsidRPr="00CE4849" w:rsidRDefault="00F0489F" w:rsidP="004F7E55">
            <w:pPr>
              <w:pStyle w:val="affd"/>
            </w:pPr>
            <w:r>
              <w:t>Опис</w:t>
            </w:r>
          </w:p>
        </w:tc>
      </w:tr>
      <w:tr w:rsidR="004F394B" w:rsidRPr="00CE4849" w14:paraId="0A27BF68" w14:textId="77777777" w:rsidTr="004F394B">
        <w:tc>
          <w:tcPr>
            <w:tcW w:w="4552" w:type="dxa"/>
            <w:shd w:val="clear" w:color="auto" w:fill="auto"/>
          </w:tcPr>
          <w:p w14:paraId="4623E29B" w14:textId="77777777" w:rsidR="00F0489F" w:rsidRPr="0063304E" w:rsidRDefault="00F0489F" w:rsidP="004F7E55">
            <w:pPr>
              <w:pStyle w:val="affd"/>
              <w:rPr>
                <w:lang w:eastAsia="uk-UA"/>
              </w:rPr>
            </w:pPr>
            <w:r w:rsidRPr="004F394B">
              <w:rPr>
                <w:color w:val="000000"/>
                <w:lang w:eastAsia="uk-UA"/>
              </w:rPr>
              <w:t>signup_service</w:t>
            </w:r>
            <w:r w:rsidRPr="0063304E">
              <w:rPr>
                <w:lang w:eastAsia="uk-UA"/>
              </w:rPr>
              <w:t>(email,name,password):</w:t>
            </w:r>
          </w:p>
          <w:p w14:paraId="69B938A3"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shd w:val="clear" w:color="auto" w:fill="auto"/>
          </w:tcPr>
          <w:p w14:paraId="01BEA760" w14:textId="77777777" w:rsidR="00F0489F" w:rsidRPr="00CE4849" w:rsidRDefault="00F0489F" w:rsidP="004F394B">
            <w:pPr>
              <w:pStyle w:val="affd"/>
            </w:pPr>
            <w:r w:rsidRPr="00CE4849">
              <w:t>Сервіс,що отримує дані з контролера</w:t>
            </w:r>
            <w:r>
              <w:t xml:space="preserve"> реєстрації</w:t>
            </w:r>
            <w:r w:rsidRPr="00CE4849">
              <w:t xml:space="preserve"> і </w:t>
            </w:r>
            <w:r>
              <w:t>обробляє сценарій реєстрацію користувача в системі, а саме – валідує введений пароль і логін і передає його для запису в базу даних.</w:t>
            </w:r>
          </w:p>
        </w:tc>
      </w:tr>
      <w:tr w:rsidR="004F394B" w:rsidRPr="004F394B" w14:paraId="36270ACD" w14:textId="77777777" w:rsidTr="004F394B">
        <w:tc>
          <w:tcPr>
            <w:tcW w:w="4552" w:type="dxa"/>
            <w:shd w:val="clear" w:color="auto" w:fill="auto"/>
          </w:tcPr>
          <w:p w14:paraId="31E6AEBC" w14:textId="77777777" w:rsidR="00F0489F" w:rsidRPr="0063304E" w:rsidRDefault="00F0489F" w:rsidP="004F7E55">
            <w:pPr>
              <w:pStyle w:val="affd"/>
              <w:rPr>
                <w:lang w:eastAsia="uk-UA"/>
              </w:rPr>
            </w:pPr>
            <w:r w:rsidRPr="004F394B">
              <w:rPr>
                <w:color w:val="000000"/>
                <w:lang w:eastAsia="uk-UA"/>
              </w:rPr>
              <w:t>login_service</w:t>
            </w:r>
            <w:r w:rsidRPr="0063304E">
              <w:rPr>
                <w:lang w:eastAsia="uk-UA"/>
              </w:rPr>
              <w:t>(email,password,remember):</w:t>
            </w:r>
          </w:p>
          <w:p w14:paraId="79CA245F"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shd w:val="clear" w:color="auto" w:fill="auto"/>
          </w:tcPr>
          <w:p w14:paraId="5AE24968" w14:textId="77777777" w:rsidR="00F0489F" w:rsidRPr="004F394B" w:rsidRDefault="00F0489F" w:rsidP="004F394B">
            <w:pPr>
              <w:pStyle w:val="affd"/>
              <w:rPr>
                <w:b/>
              </w:rPr>
            </w:pPr>
            <w:r w:rsidRPr="00CE4849">
              <w:t>Сервіс,що отримує дані з контролера</w:t>
            </w:r>
            <w:r>
              <w:t xml:space="preserve"> входу в систему</w:t>
            </w:r>
            <w:r w:rsidRPr="00CE4849">
              <w:t xml:space="preserve"> і </w:t>
            </w:r>
            <w:r>
              <w:t>обробляє сценарій входу користувача в систему, а саме – порівнює введений логін та пароль з існуючими користувачами в системі.</w:t>
            </w:r>
          </w:p>
        </w:tc>
      </w:tr>
      <w:tr w:rsidR="004F394B" w14:paraId="74608C82" w14:textId="77777777" w:rsidTr="004F394B">
        <w:tc>
          <w:tcPr>
            <w:tcW w:w="4552" w:type="dxa"/>
            <w:shd w:val="clear" w:color="auto" w:fill="auto"/>
          </w:tcPr>
          <w:p w14:paraId="12D62328"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3C0F705A" w14:textId="77777777" w:rsidR="00F0489F" w:rsidRPr="004F394B" w:rsidRDefault="00F0489F" w:rsidP="004F7E55">
            <w:pPr>
              <w:pStyle w:val="affd"/>
              <w:rPr>
                <w:color w:val="080808"/>
                <w:lang w:eastAsia="uk-UA"/>
              </w:rPr>
            </w:pPr>
            <w:r w:rsidRPr="0063304E">
              <w:rPr>
                <w:lang w:eastAsia="uk-UA"/>
              </w:rPr>
              <w:t>recognize_service</w:t>
            </w:r>
            <w:r w:rsidRPr="004F394B">
              <w:rPr>
                <w:color w:val="080808"/>
                <w:lang w:eastAsia="uk-UA"/>
              </w:rPr>
              <w:t>(uploaded_file):</w:t>
            </w:r>
          </w:p>
          <w:p w14:paraId="3755F6BA" w14:textId="77777777" w:rsidR="00F0489F" w:rsidRPr="004F394B" w:rsidRDefault="00F0489F" w:rsidP="004F394B">
            <w:pPr>
              <w:jc w:val="center"/>
              <w:rPr>
                <w:rFonts w:ascii="JetBrains Mono" w:hAnsi="JetBrains Mono" w:cs="Courier New"/>
                <w:sz w:val="20"/>
                <w:szCs w:val="20"/>
                <w:lang w:eastAsia="uk-UA"/>
              </w:rPr>
            </w:pPr>
          </w:p>
        </w:tc>
        <w:tc>
          <w:tcPr>
            <w:tcW w:w="4056" w:type="dxa"/>
            <w:shd w:val="clear" w:color="auto" w:fill="auto"/>
          </w:tcPr>
          <w:p w14:paraId="77E702BA" w14:textId="77777777" w:rsidR="00F0489F" w:rsidRDefault="00F0489F" w:rsidP="004F394B">
            <w:pPr>
              <w:pStyle w:val="affd"/>
            </w:pPr>
            <w:r>
              <w:t>Сервіс що ,отримує зображення для розпізнавання від контролера і передає його методу для аналізу зображення на предмет наявності пневмонії.</w:t>
            </w:r>
          </w:p>
        </w:tc>
      </w:tr>
    </w:tbl>
    <w:p w14:paraId="13ABF006" w14:textId="77777777" w:rsidR="00F0489F" w:rsidRDefault="00F0489F" w:rsidP="002A6AF9">
      <w:pPr>
        <w:ind w:firstLine="0"/>
        <w:rPr>
          <w:i/>
          <w:sz w:val="28"/>
          <w:szCs w:val="28"/>
        </w:rPr>
      </w:pPr>
    </w:p>
    <w:p w14:paraId="050B249B" w14:textId="6EE4BCDA" w:rsidR="002B0208" w:rsidRDefault="002B0208" w:rsidP="002B0208">
      <w:pPr>
        <w:pStyle w:val="21"/>
        <w:rPr>
          <w:b/>
        </w:rPr>
      </w:pPr>
      <w:bookmarkStart w:id="83" w:name="_Toc236811395"/>
      <w:bookmarkStart w:id="84" w:name="_Toc303778156"/>
      <w:bookmarkStart w:id="85" w:name="_Toc72478648"/>
      <w:r w:rsidRPr="006A03B5">
        <w:rPr>
          <w:b/>
        </w:rPr>
        <w:lastRenderedPageBreak/>
        <w:t>Опис звітів</w:t>
      </w:r>
      <w:bookmarkEnd w:id="83"/>
      <w:bookmarkEnd w:id="84"/>
      <w:bookmarkEnd w:id="85"/>
    </w:p>
    <w:p w14:paraId="740911F0" w14:textId="38376FB4" w:rsidR="002F01E0" w:rsidRPr="00702F40" w:rsidRDefault="002F01E0" w:rsidP="002F01E0">
      <w:pPr>
        <w:pStyle w:val="affd"/>
      </w:pPr>
      <w:r>
        <w:t>Звіт аналізу системи щодо перевірки зображення генерується у вигляді картки рисунок 4.4.</w:t>
      </w:r>
      <w:r w:rsidRPr="004D1B56">
        <w:rPr>
          <w:lang w:val="ru-RU"/>
        </w:rPr>
        <w:t xml:space="preserve"> </w:t>
      </w:r>
      <w:r>
        <w:t xml:space="preserve">Де поле </w:t>
      </w:r>
      <w:r>
        <w:rPr>
          <w:lang w:val="en-US"/>
        </w:rPr>
        <w:t>result</w:t>
      </w:r>
      <w:r w:rsidRPr="00702F40">
        <w:rPr>
          <w:lang w:val="ru-RU"/>
        </w:rPr>
        <w:t xml:space="preserve"> – </w:t>
      </w:r>
      <w:r>
        <w:t xml:space="preserve">результат аналізу на наявність пневмонії, </w:t>
      </w:r>
      <w:r>
        <w:rPr>
          <w:lang w:val="en-US"/>
        </w:rPr>
        <w:t>status</w:t>
      </w:r>
      <w:r w:rsidRPr="00702F40">
        <w:rPr>
          <w:lang w:val="ru-RU"/>
        </w:rPr>
        <w:t xml:space="preserve"> – </w:t>
      </w:r>
      <w:r>
        <w:t xml:space="preserve">статус критичності захворювання, визначає як швидко треба оглянути хворого, </w:t>
      </w:r>
      <w:r>
        <w:rPr>
          <w:lang w:val="en-US"/>
        </w:rPr>
        <w:t>probability</w:t>
      </w:r>
      <w:r w:rsidRPr="00702F40">
        <w:rPr>
          <w:lang w:val="ru-RU"/>
        </w:rPr>
        <w:t xml:space="preserve"> –</w:t>
      </w:r>
      <w:r>
        <w:rPr>
          <w:lang w:val="ru-RU"/>
        </w:rPr>
        <w:t xml:space="preserve"> ймовірність наявності пневмонії,</w:t>
      </w:r>
      <w:r w:rsidRPr="00702F40">
        <w:rPr>
          <w:lang w:val="ru-RU"/>
        </w:rPr>
        <w:t xml:space="preserve"> </w:t>
      </w:r>
      <w:r>
        <w:rPr>
          <w:lang w:val="en-US"/>
        </w:rPr>
        <w:t>conclusion</w:t>
      </w:r>
      <w:r w:rsidRPr="00702F40">
        <w:rPr>
          <w:lang w:val="ru-RU"/>
        </w:rPr>
        <w:t xml:space="preserve"> – </w:t>
      </w:r>
      <w:r>
        <w:rPr>
          <w:lang w:val="ru-RU"/>
        </w:rPr>
        <w:t xml:space="preserve">рекомендації щодо обстеження хворого, </w:t>
      </w:r>
      <w:r>
        <w:rPr>
          <w:lang w:val="en-US"/>
        </w:rPr>
        <w:t>identifier</w:t>
      </w:r>
      <w:r w:rsidRPr="00702F40">
        <w:rPr>
          <w:lang w:val="ru-RU"/>
        </w:rPr>
        <w:t xml:space="preserve"> </w:t>
      </w:r>
      <w:r>
        <w:rPr>
          <w:lang w:val="ru-RU"/>
        </w:rPr>
        <w:t>– унікальний номер перевірки.</w:t>
      </w:r>
    </w:p>
    <w:p w14:paraId="1B02176E" w14:textId="64DFC313" w:rsidR="002F01E0" w:rsidRDefault="00212FA1" w:rsidP="002F01E0">
      <w:pPr>
        <w:rPr>
          <w:noProof/>
        </w:rPr>
      </w:pPr>
      <w:r>
        <w:rPr>
          <w:noProof/>
        </w:rPr>
        <w:pict w14:anchorId="621743CD">
          <v:shape id="Рисунок 118" o:spid="_x0000_i1114" type="#_x0000_t75" style="width:341.25pt;height:156pt;visibility:visible;mso-wrap-style:square">
            <v:imagedata r:id="rId183" o:title=""/>
          </v:shape>
        </w:pict>
      </w:r>
    </w:p>
    <w:p w14:paraId="774BAB15" w14:textId="54D6FF9C" w:rsidR="002F01E0" w:rsidRPr="00F33005" w:rsidRDefault="002F01E0" w:rsidP="002F01E0">
      <w:pPr>
        <w:pStyle w:val="affd"/>
        <w:jc w:val="center"/>
      </w:pPr>
      <w:r w:rsidRPr="00E813D8">
        <w:t>Рисунок 4.</w:t>
      </w:r>
      <w:r>
        <w:t xml:space="preserve">4 </w:t>
      </w:r>
      <w:r w:rsidRPr="00E813D8">
        <w:t xml:space="preserve">– </w:t>
      </w:r>
      <w:r>
        <w:t>Опис звітів</w:t>
      </w:r>
    </w:p>
    <w:p w14:paraId="582DE723" w14:textId="77777777" w:rsidR="002F01E0" w:rsidRPr="002F01E0" w:rsidRDefault="002F01E0" w:rsidP="002F01E0"/>
    <w:p w14:paraId="17880BC1" w14:textId="77777777" w:rsidR="002B0208" w:rsidRDefault="002B0208" w:rsidP="002B0208">
      <w:pPr>
        <w:pStyle w:val="21"/>
        <w:numPr>
          <w:ilvl w:val="0"/>
          <w:numId w:val="0"/>
        </w:numPr>
        <w:shd w:val="clear" w:color="auto" w:fill="FFFFFF"/>
        <w:spacing w:before="480"/>
        <w:ind w:left="1021" w:hanging="312"/>
        <w:jc w:val="both"/>
        <w:rPr>
          <w:b/>
        </w:rPr>
      </w:pPr>
      <w:bookmarkStart w:id="86" w:name="_Toc72478649"/>
      <w:r>
        <w:rPr>
          <w:b/>
        </w:rPr>
        <w:t>Висновок до розділу</w:t>
      </w:r>
      <w:bookmarkEnd w:id="86"/>
    </w:p>
    <w:p w14:paraId="6CA4B607" w14:textId="77777777" w:rsidR="002F01E0" w:rsidRPr="001F3A88" w:rsidRDefault="002F01E0" w:rsidP="002F01E0">
      <w:pPr>
        <w:pStyle w:val="affd"/>
      </w:pPr>
      <w:r w:rsidRPr="001F3A88">
        <w:t xml:space="preserve">В цьому розділі були визначені та описані технології розробки. Визначені їх переваги, та надане обґрунтування вибраних технологій для реалізації поставленої задачі. Була описана архітектура програмного забезпечення, описані її особливості та переваги для розробки додатків різної складності. Важливою перевагою даної архітектури для розробки додатку для розв’язання поставленої задачі стало те що вона допомагає реалізувати інкапсуляцію. А можливість вносити зміни не впливаючи на інші шари програмного продукту є важливою, тому що при довготривалій підтримці буде важливо змінювати додаток, оскільки точність і правильна робота системи є вкрай важливою. Також була надані діаграми: класів, компонентів </w:t>
      </w:r>
      <w:r w:rsidRPr="001F3A88">
        <w:lastRenderedPageBreak/>
        <w:t>та послідовності. Була сформована таблиця з специфікацією функцій системи.</w:t>
      </w:r>
    </w:p>
    <w:p w14:paraId="05E80D27" w14:textId="77777777" w:rsidR="002F01E0" w:rsidRPr="001F3A88" w:rsidRDefault="002F01E0" w:rsidP="002F01E0">
      <w:pPr>
        <w:pStyle w:val="affd"/>
      </w:pPr>
      <w:r w:rsidRPr="001F3A88">
        <w:t xml:space="preserve">Визначенням </w:t>
      </w:r>
      <w:r>
        <w:t>ї</w:t>
      </w:r>
      <w:r w:rsidRPr="001F3A88">
        <w:t xml:space="preserve">х вхідних даних та значень що повертаються, визначене </w:t>
      </w:r>
      <w:r>
        <w:t>ї</w:t>
      </w:r>
      <w:r w:rsidRPr="001F3A88">
        <w:t xml:space="preserve">х призначення у системі і описані дії, які вони виконують в системі. </w:t>
      </w:r>
    </w:p>
    <w:p w14:paraId="324D4625" w14:textId="77777777" w:rsidR="002F01E0" w:rsidRPr="00702F40" w:rsidRDefault="002F01E0" w:rsidP="002F01E0">
      <w:pPr>
        <w:pStyle w:val="affd"/>
      </w:pPr>
      <w:r>
        <w:t>А також була описана форма звітів, які повертаються користувачеві при аналізі зображень. Висновком аналізу є картка з такими полями:</w:t>
      </w:r>
      <w:r w:rsidRPr="001F3A88">
        <w:t xml:space="preserve"> </w:t>
      </w:r>
      <w:r>
        <w:t xml:space="preserve">результат аналізу на наявність пневмонії, статус критичності захворювання, </w:t>
      </w:r>
      <w:r w:rsidRPr="001F3A88">
        <w:t>ймовірність наявності пневмонії, рекомендації щодо обстеження хворого, унікальний номер перевірки.</w:t>
      </w:r>
    </w:p>
    <w:p w14:paraId="5988BD07" w14:textId="77777777" w:rsidR="002F01E0" w:rsidRPr="0057265B" w:rsidRDefault="002F01E0" w:rsidP="002F01E0"/>
    <w:p w14:paraId="59379C7D" w14:textId="50A1DCE9" w:rsidR="002B0208" w:rsidRPr="0057265B" w:rsidRDefault="002B0208" w:rsidP="002B0208">
      <w:pPr>
        <w:rPr>
          <w:i/>
        </w:rPr>
      </w:pPr>
    </w:p>
    <w:p w14:paraId="457B5C26" w14:textId="77777777" w:rsidR="002B0208" w:rsidRPr="0057265B" w:rsidRDefault="002B0208" w:rsidP="002B0208"/>
    <w:p w14:paraId="288AF77F" w14:textId="77777777" w:rsidR="002B0208" w:rsidRDefault="002B0208" w:rsidP="002B0208">
      <w:pPr>
        <w:pStyle w:val="1"/>
      </w:pPr>
      <w:bookmarkStart w:id="87" w:name="_Toc72478650"/>
      <w:r>
        <w:lastRenderedPageBreak/>
        <w:t>Технологічний розділ</w:t>
      </w:r>
      <w:bookmarkEnd w:id="87"/>
    </w:p>
    <w:p w14:paraId="764586DE" w14:textId="77777777" w:rsidR="002B0208" w:rsidRPr="006A03B5" w:rsidRDefault="002B0208" w:rsidP="002B0208">
      <w:pPr>
        <w:pStyle w:val="21"/>
        <w:rPr>
          <w:b/>
        </w:rPr>
      </w:pPr>
      <w:bookmarkStart w:id="88" w:name="_Toc72478651"/>
      <w:r w:rsidRPr="006A03B5">
        <w:rPr>
          <w:b/>
        </w:rPr>
        <w:t>Керівництво користувача</w:t>
      </w:r>
      <w:bookmarkEnd w:id="88"/>
    </w:p>
    <w:p w14:paraId="1FDBEFDB" w14:textId="77777777" w:rsidR="002D179D" w:rsidRDefault="002D179D" w:rsidP="002D179D">
      <w:pPr>
        <w:rPr>
          <w:iCs/>
          <w:sz w:val="28"/>
          <w:szCs w:val="28"/>
        </w:rPr>
      </w:pPr>
      <w:r>
        <w:rPr>
          <w:iCs/>
          <w:sz w:val="28"/>
          <w:szCs w:val="28"/>
        </w:rPr>
        <w:t>Не авторизований користувач при вході в систему бачить домашню сторінку, зверху розташована панель з кнопкою «Увійти» та «Зареєструватися».</w:t>
      </w:r>
    </w:p>
    <w:p w14:paraId="538D62F9" w14:textId="77777777" w:rsidR="002D179D" w:rsidRDefault="002D179D" w:rsidP="002D179D">
      <w:pPr>
        <w:rPr>
          <w:iCs/>
          <w:sz w:val="28"/>
          <w:szCs w:val="28"/>
        </w:rPr>
      </w:pPr>
      <w:r>
        <w:rPr>
          <w:iCs/>
          <w:sz w:val="28"/>
          <w:szCs w:val="28"/>
        </w:rPr>
        <w:t>На рисунку 5.1 зображена початкова сторінка додатка.</w:t>
      </w:r>
    </w:p>
    <w:p w14:paraId="721AD00F" w14:textId="7C9E4913" w:rsidR="002D179D" w:rsidRDefault="00212FA1" w:rsidP="002D179D">
      <w:pPr>
        <w:jc w:val="center"/>
        <w:rPr>
          <w:b/>
          <w:bCs/>
          <w:iCs/>
          <w:sz w:val="28"/>
          <w:szCs w:val="28"/>
        </w:rPr>
      </w:pPr>
      <w:r>
        <w:rPr>
          <w:b/>
          <w:noProof/>
          <w:sz w:val="28"/>
          <w:szCs w:val="28"/>
        </w:rPr>
        <w:pict w14:anchorId="33DB3C1F">
          <v:shape id="Рисунок 127" o:spid="_x0000_i1115" type="#_x0000_t75" style="width:290.25pt;height:169.5pt;visibility:visible;mso-wrap-style:square">
            <v:imagedata r:id="rId184" o:title=""/>
          </v:shape>
        </w:pict>
      </w:r>
    </w:p>
    <w:p w14:paraId="09ACB4FB" w14:textId="77777777" w:rsidR="002D179D" w:rsidRPr="005F18D2" w:rsidRDefault="002D179D" w:rsidP="002D179D">
      <w:pPr>
        <w:jc w:val="center"/>
        <w:rPr>
          <w:iCs/>
          <w:sz w:val="28"/>
          <w:szCs w:val="28"/>
        </w:rPr>
      </w:pPr>
      <w:r w:rsidRPr="005F18D2">
        <w:rPr>
          <w:iCs/>
          <w:sz w:val="28"/>
          <w:szCs w:val="28"/>
        </w:rPr>
        <w:t>Рисунок 5.1 – Початкова сторінка.</w:t>
      </w:r>
    </w:p>
    <w:p w14:paraId="41A7B974" w14:textId="77777777" w:rsidR="002D179D" w:rsidRDefault="002D179D" w:rsidP="002D179D">
      <w:pPr>
        <w:rPr>
          <w:iCs/>
          <w:sz w:val="28"/>
          <w:szCs w:val="28"/>
        </w:rPr>
      </w:pPr>
      <w:r w:rsidRPr="005F18D2">
        <w:rPr>
          <w:iCs/>
          <w:sz w:val="28"/>
          <w:szCs w:val="28"/>
        </w:rPr>
        <w:t>Якщо кори</w:t>
      </w:r>
      <w:r>
        <w:rPr>
          <w:iCs/>
          <w:sz w:val="28"/>
          <w:szCs w:val="28"/>
        </w:rPr>
        <w:t>стувач не має акаунта в системі, то для подальшої роботи йому потрібно його створити. На рисунку 5.2 зображена форма реєстрації користувача. Для того щоб створити профіль користувачу потрібно вказати таку інформацію : поштову адресу, ім’я користувача, пароль.</w:t>
      </w:r>
    </w:p>
    <w:p w14:paraId="5A8280CA" w14:textId="17D62B11" w:rsidR="002D179D" w:rsidRDefault="00212FA1" w:rsidP="002D179D">
      <w:pPr>
        <w:jc w:val="center"/>
        <w:rPr>
          <w:b/>
          <w:bCs/>
          <w:iCs/>
          <w:sz w:val="28"/>
          <w:szCs w:val="28"/>
        </w:rPr>
      </w:pPr>
      <w:r>
        <w:rPr>
          <w:b/>
          <w:noProof/>
          <w:sz w:val="28"/>
          <w:szCs w:val="28"/>
        </w:rPr>
        <w:lastRenderedPageBreak/>
        <w:pict w14:anchorId="29395748">
          <v:shape id="Рисунок 128" o:spid="_x0000_i1116" type="#_x0000_t75" style="width:241.5pt;height:241.5pt;visibility:visible;mso-wrap-style:square">
            <v:imagedata r:id="rId185" o:title=""/>
          </v:shape>
        </w:pict>
      </w:r>
    </w:p>
    <w:p w14:paraId="5B93A391" w14:textId="77777777" w:rsidR="002D179D" w:rsidRDefault="002D179D" w:rsidP="002D179D">
      <w:pPr>
        <w:jc w:val="center"/>
        <w:rPr>
          <w:iCs/>
          <w:sz w:val="28"/>
          <w:szCs w:val="28"/>
        </w:rPr>
      </w:pPr>
      <w:r w:rsidRPr="005F18D2">
        <w:rPr>
          <w:iCs/>
          <w:sz w:val="28"/>
          <w:szCs w:val="28"/>
        </w:rPr>
        <w:t>Рисунок 5.2 – Форма реєстрації.</w:t>
      </w:r>
    </w:p>
    <w:p w14:paraId="49F6D7E1" w14:textId="77777777" w:rsidR="002D179D" w:rsidRDefault="002D179D" w:rsidP="002D179D">
      <w:pPr>
        <w:jc w:val="center"/>
        <w:rPr>
          <w:iCs/>
          <w:sz w:val="28"/>
          <w:szCs w:val="28"/>
        </w:rPr>
      </w:pPr>
    </w:p>
    <w:p w14:paraId="1DC4A34A" w14:textId="77777777" w:rsidR="002D179D" w:rsidRDefault="002D179D" w:rsidP="002D179D">
      <w:pPr>
        <w:jc w:val="left"/>
        <w:rPr>
          <w:iCs/>
          <w:sz w:val="28"/>
          <w:szCs w:val="28"/>
        </w:rPr>
      </w:pPr>
      <w:r>
        <w:rPr>
          <w:iCs/>
          <w:sz w:val="28"/>
          <w:szCs w:val="28"/>
        </w:rPr>
        <w:t>Користувач має ввести поштову адресу, яка раніше не використовувалась для реєстрації інших акаунтів. Інакше користувач буде  направлений на сторінку логіну з відповідним повідомленням про помилку зображеним на рисунку 5.3.</w:t>
      </w:r>
    </w:p>
    <w:p w14:paraId="1BB90B7A" w14:textId="77777777" w:rsidR="002D179D" w:rsidRDefault="002D179D" w:rsidP="002D179D">
      <w:pPr>
        <w:ind w:firstLine="0"/>
        <w:jc w:val="left"/>
        <w:rPr>
          <w:iCs/>
          <w:sz w:val="28"/>
          <w:szCs w:val="28"/>
        </w:rPr>
      </w:pPr>
    </w:p>
    <w:p w14:paraId="24FA06A3" w14:textId="1BDE1272" w:rsidR="002D179D" w:rsidRDefault="00212FA1" w:rsidP="002D179D">
      <w:pPr>
        <w:jc w:val="center"/>
        <w:rPr>
          <w:iCs/>
          <w:sz w:val="28"/>
          <w:szCs w:val="28"/>
        </w:rPr>
      </w:pPr>
      <w:r>
        <w:rPr>
          <w:noProof/>
          <w:sz w:val="28"/>
          <w:szCs w:val="28"/>
        </w:rPr>
        <w:pict w14:anchorId="322DA34A">
          <v:shape id="Рисунок 129" o:spid="_x0000_i1117" type="#_x0000_t75" style="width:285pt;height:265.5pt;visibility:visible;mso-wrap-style:square">
            <v:imagedata r:id="rId186" o:title=""/>
          </v:shape>
        </w:pict>
      </w:r>
    </w:p>
    <w:p w14:paraId="26DD6159" w14:textId="77777777" w:rsidR="002D179D" w:rsidRDefault="002D179D" w:rsidP="002D179D">
      <w:pPr>
        <w:jc w:val="center"/>
        <w:rPr>
          <w:iCs/>
          <w:sz w:val="28"/>
          <w:szCs w:val="28"/>
        </w:rPr>
      </w:pPr>
      <w:r w:rsidRPr="005F18D2">
        <w:rPr>
          <w:iCs/>
          <w:sz w:val="28"/>
          <w:szCs w:val="28"/>
        </w:rPr>
        <w:t xml:space="preserve">Рисунок 5.2 – Форма </w:t>
      </w:r>
      <w:r>
        <w:rPr>
          <w:iCs/>
          <w:sz w:val="28"/>
          <w:szCs w:val="28"/>
        </w:rPr>
        <w:t>логіну та повідомлення про помилку</w:t>
      </w:r>
      <w:r w:rsidRPr="005F18D2">
        <w:rPr>
          <w:iCs/>
          <w:sz w:val="28"/>
          <w:szCs w:val="28"/>
        </w:rPr>
        <w:t>.</w:t>
      </w:r>
    </w:p>
    <w:p w14:paraId="15EC6DC6" w14:textId="77777777" w:rsidR="002D179D" w:rsidRPr="0016328D" w:rsidRDefault="002D179D" w:rsidP="002D179D">
      <w:pPr>
        <w:jc w:val="left"/>
        <w:rPr>
          <w:iCs/>
          <w:sz w:val="28"/>
          <w:szCs w:val="28"/>
        </w:rPr>
      </w:pPr>
      <w:r>
        <w:rPr>
          <w:iCs/>
          <w:sz w:val="28"/>
          <w:szCs w:val="28"/>
        </w:rPr>
        <w:lastRenderedPageBreak/>
        <w:t>Якщо користувач має акаунт в системі тоді він переходить на сторінку логіну, яка зображена на рисунку 5.3.</w:t>
      </w:r>
    </w:p>
    <w:p w14:paraId="2A3C01A0" w14:textId="5C52F1B3" w:rsidR="002D179D" w:rsidRDefault="00212FA1" w:rsidP="002D179D">
      <w:pPr>
        <w:jc w:val="center"/>
        <w:rPr>
          <w:b/>
          <w:bCs/>
          <w:iCs/>
          <w:sz w:val="28"/>
          <w:szCs w:val="28"/>
          <w:lang w:val="ru-RU"/>
        </w:rPr>
      </w:pPr>
      <w:r>
        <w:rPr>
          <w:b/>
          <w:noProof/>
          <w:sz w:val="28"/>
          <w:szCs w:val="28"/>
        </w:rPr>
        <w:pict w14:anchorId="08D7DD56">
          <v:shape id="Рисунок 130" o:spid="_x0000_i1118" type="#_x0000_t75" style="width:194.25pt;height:183.75pt;visibility:visible;mso-wrap-style:square">
            <v:imagedata r:id="rId187" o:title=""/>
          </v:shape>
        </w:pict>
      </w:r>
    </w:p>
    <w:p w14:paraId="5B170F8B" w14:textId="77777777" w:rsidR="002D179D" w:rsidRDefault="002D179D" w:rsidP="002D179D">
      <w:pPr>
        <w:jc w:val="center"/>
        <w:rPr>
          <w:iCs/>
          <w:sz w:val="28"/>
          <w:szCs w:val="28"/>
        </w:rPr>
      </w:pPr>
      <w:r w:rsidRPr="005F18D2">
        <w:rPr>
          <w:iCs/>
          <w:sz w:val="28"/>
          <w:szCs w:val="28"/>
        </w:rPr>
        <w:t>Рисунок 5.</w:t>
      </w:r>
      <w:r>
        <w:rPr>
          <w:iCs/>
          <w:sz w:val="28"/>
          <w:szCs w:val="28"/>
          <w:lang w:val="ru-RU"/>
        </w:rPr>
        <w:t>3</w:t>
      </w:r>
      <w:r w:rsidRPr="005F18D2">
        <w:rPr>
          <w:iCs/>
          <w:sz w:val="28"/>
          <w:szCs w:val="28"/>
        </w:rPr>
        <w:t xml:space="preserve"> – Форма </w:t>
      </w:r>
      <w:r>
        <w:rPr>
          <w:iCs/>
          <w:sz w:val="28"/>
          <w:szCs w:val="28"/>
        </w:rPr>
        <w:t>логіну</w:t>
      </w:r>
      <w:r w:rsidRPr="005F18D2">
        <w:rPr>
          <w:iCs/>
          <w:sz w:val="28"/>
          <w:szCs w:val="28"/>
        </w:rPr>
        <w:t>.</w:t>
      </w:r>
    </w:p>
    <w:p w14:paraId="1EBC3F16" w14:textId="77777777" w:rsidR="002D179D" w:rsidRDefault="002D179D" w:rsidP="002D179D">
      <w:pPr>
        <w:jc w:val="center"/>
        <w:rPr>
          <w:iCs/>
          <w:sz w:val="28"/>
          <w:szCs w:val="28"/>
        </w:rPr>
      </w:pPr>
    </w:p>
    <w:p w14:paraId="36CCDE93" w14:textId="77777777" w:rsidR="002D179D" w:rsidRDefault="002D179D" w:rsidP="002D179D">
      <w:pPr>
        <w:jc w:val="left"/>
        <w:rPr>
          <w:iCs/>
          <w:sz w:val="28"/>
          <w:szCs w:val="28"/>
        </w:rPr>
      </w:pPr>
      <w:r>
        <w:rPr>
          <w:iCs/>
          <w:sz w:val="28"/>
          <w:szCs w:val="28"/>
          <w:lang w:val="ru-RU"/>
        </w:rPr>
        <w:t xml:space="preserve"> Також користувач ма</w:t>
      </w:r>
      <w:r>
        <w:rPr>
          <w:iCs/>
          <w:sz w:val="28"/>
          <w:szCs w:val="28"/>
        </w:rPr>
        <w:t>є модливість проставити галочку в чекбоксі «Запам’ятати мене» тоді при наступному вході логін і пароль будуть введені автоматично. Така поведінка зображена на малюнку 5.4</w:t>
      </w:r>
    </w:p>
    <w:p w14:paraId="6C836DFD" w14:textId="7F11BC19" w:rsidR="002D179D" w:rsidRDefault="00212FA1" w:rsidP="002D179D">
      <w:pPr>
        <w:jc w:val="center"/>
        <w:rPr>
          <w:iCs/>
          <w:sz w:val="28"/>
          <w:szCs w:val="28"/>
        </w:rPr>
      </w:pPr>
      <w:r>
        <w:rPr>
          <w:noProof/>
          <w:sz w:val="28"/>
          <w:szCs w:val="28"/>
        </w:rPr>
        <w:pict w14:anchorId="16CAD9C9">
          <v:shape id="Рисунок 131" o:spid="_x0000_i1119" type="#_x0000_t75" style="width:309.75pt;height:330pt;visibility:visible;mso-wrap-style:square">
            <v:imagedata r:id="rId188" o:title=""/>
          </v:shape>
        </w:pict>
      </w:r>
    </w:p>
    <w:p w14:paraId="091F72C8" w14:textId="77777777" w:rsidR="002D179D" w:rsidRDefault="002D179D" w:rsidP="002D179D">
      <w:pPr>
        <w:jc w:val="center"/>
        <w:rPr>
          <w:iCs/>
          <w:sz w:val="28"/>
          <w:szCs w:val="28"/>
        </w:rPr>
      </w:pPr>
      <w:r w:rsidRPr="005F18D2">
        <w:rPr>
          <w:iCs/>
          <w:sz w:val="28"/>
          <w:szCs w:val="28"/>
        </w:rPr>
        <w:lastRenderedPageBreak/>
        <w:t>Рисунок 5.</w:t>
      </w:r>
      <w:r>
        <w:rPr>
          <w:iCs/>
          <w:sz w:val="28"/>
          <w:szCs w:val="28"/>
          <w:lang w:val="ru-RU"/>
        </w:rPr>
        <w:t>4</w:t>
      </w:r>
      <w:r w:rsidRPr="005F18D2">
        <w:rPr>
          <w:iCs/>
          <w:sz w:val="28"/>
          <w:szCs w:val="28"/>
        </w:rPr>
        <w:t xml:space="preserve"> – Форма </w:t>
      </w:r>
      <w:r>
        <w:rPr>
          <w:iCs/>
          <w:sz w:val="28"/>
          <w:szCs w:val="28"/>
        </w:rPr>
        <w:t>логіну з чекбоксом «Запам’ятати мене»</w:t>
      </w:r>
      <w:r w:rsidRPr="005F18D2">
        <w:rPr>
          <w:iCs/>
          <w:sz w:val="28"/>
          <w:szCs w:val="28"/>
        </w:rPr>
        <w:t>.</w:t>
      </w:r>
    </w:p>
    <w:p w14:paraId="16831D7A" w14:textId="77777777" w:rsidR="002D179D" w:rsidRPr="00D16C0D" w:rsidRDefault="002D179D" w:rsidP="002D179D">
      <w:pPr>
        <w:jc w:val="left"/>
        <w:rPr>
          <w:iCs/>
          <w:sz w:val="28"/>
          <w:szCs w:val="28"/>
          <w:lang w:val="ru-RU"/>
        </w:rPr>
      </w:pPr>
      <w:r>
        <w:rPr>
          <w:iCs/>
          <w:sz w:val="28"/>
          <w:szCs w:val="28"/>
        </w:rPr>
        <w:t>При введені невірного логіну або паролю користувач отримає відповідне повідомлення про помилку, Рисунок 5.5.</w:t>
      </w:r>
    </w:p>
    <w:p w14:paraId="3F0E9B5A" w14:textId="28CAD85B" w:rsidR="002D179D" w:rsidRDefault="00212FA1" w:rsidP="002D179D">
      <w:pPr>
        <w:jc w:val="center"/>
        <w:rPr>
          <w:iCs/>
          <w:sz w:val="28"/>
          <w:szCs w:val="28"/>
          <w:lang w:val="en-US"/>
        </w:rPr>
      </w:pPr>
      <w:r>
        <w:rPr>
          <w:noProof/>
          <w:sz w:val="28"/>
          <w:szCs w:val="28"/>
          <w:lang w:val="en-US"/>
        </w:rPr>
        <w:pict w14:anchorId="04DCE1B0">
          <v:shape id="Рисунок 137" o:spid="_x0000_i1120" type="#_x0000_t75" style="width:296.25pt;height:357.75pt;visibility:visible;mso-wrap-style:square">
            <v:imagedata r:id="rId189" o:title=""/>
          </v:shape>
        </w:pict>
      </w:r>
    </w:p>
    <w:p w14:paraId="2E6A90DB" w14:textId="77777777" w:rsidR="002D179D" w:rsidRPr="00953397" w:rsidRDefault="002D179D" w:rsidP="002D179D">
      <w:pPr>
        <w:jc w:val="center"/>
        <w:rPr>
          <w:iCs/>
          <w:sz w:val="28"/>
          <w:szCs w:val="28"/>
          <w:lang w:val="ru-RU"/>
        </w:rPr>
      </w:pPr>
      <w:r>
        <w:rPr>
          <w:iCs/>
          <w:sz w:val="28"/>
          <w:szCs w:val="28"/>
        </w:rPr>
        <w:t>Рисунок 5.5 – Повідомлення про помилкове введення даних при логіні</w:t>
      </w:r>
    </w:p>
    <w:p w14:paraId="4943EE23" w14:textId="77777777" w:rsidR="002D179D" w:rsidRPr="00F92B7A" w:rsidRDefault="002D179D" w:rsidP="002D179D">
      <w:pPr>
        <w:jc w:val="center"/>
        <w:rPr>
          <w:iCs/>
          <w:sz w:val="28"/>
          <w:szCs w:val="28"/>
          <w:lang w:val="ru-RU"/>
        </w:rPr>
      </w:pPr>
    </w:p>
    <w:p w14:paraId="4E13809E" w14:textId="77777777" w:rsidR="002D179D" w:rsidRDefault="002D179D" w:rsidP="002D179D">
      <w:pPr>
        <w:jc w:val="left"/>
        <w:rPr>
          <w:iCs/>
          <w:sz w:val="28"/>
          <w:szCs w:val="28"/>
        </w:rPr>
      </w:pPr>
      <w:r>
        <w:rPr>
          <w:iCs/>
          <w:sz w:val="28"/>
          <w:szCs w:val="28"/>
        </w:rPr>
        <w:t>Після того як користувач увійшов в систему на верхній панелі стають доступними такі кнопки як «Розпізнати», «Історія», «Вихід» зображені на малюнку 5.5</w:t>
      </w:r>
    </w:p>
    <w:p w14:paraId="5D3A0750" w14:textId="133D4CA8" w:rsidR="002D179D" w:rsidRPr="00FB1523" w:rsidRDefault="00212FA1" w:rsidP="002D179D">
      <w:pPr>
        <w:jc w:val="center"/>
        <w:rPr>
          <w:iCs/>
          <w:sz w:val="28"/>
          <w:szCs w:val="28"/>
        </w:rPr>
      </w:pPr>
      <w:r>
        <w:rPr>
          <w:noProof/>
          <w:sz w:val="28"/>
          <w:szCs w:val="28"/>
        </w:rPr>
        <w:lastRenderedPageBreak/>
        <w:pict w14:anchorId="0673602D">
          <v:shape id="Рисунок 132" o:spid="_x0000_i1121" type="#_x0000_t75" style="width:253.5pt;height:157.5pt;visibility:visible;mso-wrap-style:square">
            <v:imagedata r:id="rId190" o:title=""/>
          </v:shape>
        </w:pict>
      </w:r>
    </w:p>
    <w:p w14:paraId="163760B5" w14:textId="77777777" w:rsidR="002D179D" w:rsidRDefault="002D179D" w:rsidP="002D179D">
      <w:pPr>
        <w:jc w:val="center"/>
        <w:rPr>
          <w:iCs/>
          <w:sz w:val="28"/>
          <w:szCs w:val="28"/>
        </w:rPr>
      </w:pPr>
      <w:r w:rsidRPr="005F18D2">
        <w:rPr>
          <w:iCs/>
          <w:sz w:val="28"/>
          <w:szCs w:val="28"/>
        </w:rPr>
        <w:t>Рисунок 5.</w:t>
      </w:r>
      <w:r>
        <w:rPr>
          <w:iCs/>
          <w:sz w:val="28"/>
          <w:szCs w:val="28"/>
          <w:lang w:val="ru-RU"/>
        </w:rPr>
        <w:t>5</w:t>
      </w:r>
      <w:r w:rsidRPr="005F18D2">
        <w:rPr>
          <w:iCs/>
          <w:sz w:val="28"/>
          <w:szCs w:val="28"/>
        </w:rPr>
        <w:t xml:space="preserve"> – </w:t>
      </w:r>
      <w:r>
        <w:rPr>
          <w:iCs/>
          <w:sz w:val="28"/>
          <w:szCs w:val="28"/>
        </w:rPr>
        <w:t>Вигляд системи після авторизації</w:t>
      </w:r>
    </w:p>
    <w:p w14:paraId="6585AEA8" w14:textId="77777777" w:rsidR="002D179D" w:rsidRDefault="002D179D" w:rsidP="002D179D">
      <w:pPr>
        <w:jc w:val="center"/>
        <w:rPr>
          <w:iCs/>
          <w:sz w:val="28"/>
          <w:szCs w:val="28"/>
        </w:rPr>
      </w:pPr>
    </w:p>
    <w:p w14:paraId="548A57FE" w14:textId="77777777" w:rsidR="002D179D" w:rsidRDefault="002D179D" w:rsidP="002D179D">
      <w:pPr>
        <w:jc w:val="left"/>
        <w:rPr>
          <w:iCs/>
          <w:sz w:val="28"/>
          <w:szCs w:val="28"/>
        </w:rPr>
      </w:pPr>
      <w:r>
        <w:rPr>
          <w:iCs/>
          <w:sz w:val="28"/>
          <w:szCs w:val="28"/>
        </w:rPr>
        <w:t>При переході на сторінку розпізнавання користувач бачить кнопку «Завантажити» та «Відправити», рисунок 5.6</w:t>
      </w:r>
    </w:p>
    <w:p w14:paraId="5A5E99DE" w14:textId="79F9E595" w:rsidR="002D179D" w:rsidRDefault="00212FA1" w:rsidP="002D179D">
      <w:pPr>
        <w:jc w:val="center"/>
        <w:rPr>
          <w:iCs/>
          <w:sz w:val="28"/>
          <w:szCs w:val="28"/>
        </w:rPr>
      </w:pPr>
      <w:r>
        <w:rPr>
          <w:noProof/>
          <w:sz w:val="28"/>
          <w:szCs w:val="28"/>
        </w:rPr>
        <w:pict w14:anchorId="0BF61114">
          <v:shape id="Рисунок 133" o:spid="_x0000_i1122" type="#_x0000_t75" style="width:365.25pt;height:246.75pt;visibility:visible;mso-wrap-style:square">
            <v:imagedata r:id="rId191" o:title=""/>
          </v:shape>
        </w:pict>
      </w:r>
    </w:p>
    <w:p w14:paraId="7A41B761" w14:textId="77777777" w:rsidR="002D179D" w:rsidRDefault="002D179D" w:rsidP="002D179D">
      <w:pPr>
        <w:jc w:val="center"/>
        <w:rPr>
          <w:iCs/>
          <w:sz w:val="28"/>
          <w:szCs w:val="28"/>
        </w:rPr>
      </w:pPr>
      <w:r w:rsidRPr="005F18D2">
        <w:rPr>
          <w:iCs/>
          <w:sz w:val="28"/>
          <w:szCs w:val="28"/>
        </w:rPr>
        <w:t>Рисунок 5.</w:t>
      </w:r>
      <w:r>
        <w:rPr>
          <w:iCs/>
          <w:sz w:val="28"/>
          <w:szCs w:val="28"/>
          <w:lang w:val="ru-RU"/>
        </w:rPr>
        <w:t>6</w:t>
      </w:r>
      <w:r w:rsidRPr="005F18D2">
        <w:rPr>
          <w:iCs/>
          <w:sz w:val="28"/>
          <w:szCs w:val="28"/>
        </w:rPr>
        <w:t xml:space="preserve"> – </w:t>
      </w:r>
      <w:r>
        <w:rPr>
          <w:iCs/>
          <w:sz w:val="28"/>
          <w:szCs w:val="28"/>
        </w:rPr>
        <w:t>Сторінка розпізнавання</w:t>
      </w:r>
    </w:p>
    <w:p w14:paraId="46250D5B" w14:textId="77777777" w:rsidR="002D179D" w:rsidRDefault="002D179D" w:rsidP="002D179D">
      <w:pPr>
        <w:jc w:val="left"/>
        <w:rPr>
          <w:iCs/>
          <w:sz w:val="28"/>
          <w:szCs w:val="28"/>
        </w:rPr>
      </w:pPr>
      <w:r>
        <w:rPr>
          <w:iCs/>
          <w:sz w:val="28"/>
          <w:szCs w:val="28"/>
        </w:rPr>
        <w:t>При натисканні на кнопку «Завантажити» відкривається файлова система, і користувач має змогу завантажити файл, рисунок 5.7</w:t>
      </w:r>
    </w:p>
    <w:p w14:paraId="167E457C" w14:textId="215FA3A1" w:rsidR="002D179D" w:rsidRDefault="00212FA1" w:rsidP="002D179D">
      <w:pPr>
        <w:jc w:val="center"/>
        <w:rPr>
          <w:iCs/>
          <w:sz w:val="28"/>
          <w:szCs w:val="28"/>
        </w:rPr>
      </w:pPr>
      <w:r>
        <w:rPr>
          <w:noProof/>
          <w:sz w:val="28"/>
          <w:szCs w:val="28"/>
        </w:rPr>
        <w:lastRenderedPageBreak/>
        <w:pict w14:anchorId="36A63583">
          <v:shape id="Рисунок 134" o:spid="_x0000_i1123" type="#_x0000_t75" style="width:381pt;height:224.25pt;visibility:visible;mso-wrap-style:square">
            <v:imagedata r:id="rId192" o:title=""/>
          </v:shape>
        </w:pict>
      </w:r>
    </w:p>
    <w:p w14:paraId="053C6F55" w14:textId="77777777" w:rsidR="002D179D" w:rsidRDefault="002D179D" w:rsidP="002D179D">
      <w:pPr>
        <w:jc w:val="center"/>
        <w:rPr>
          <w:iCs/>
          <w:sz w:val="28"/>
          <w:szCs w:val="28"/>
        </w:rPr>
      </w:pPr>
      <w:r w:rsidRPr="005F18D2">
        <w:rPr>
          <w:iCs/>
          <w:sz w:val="28"/>
          <w:szCs w:val="28"/>
        </w:rPr>
        <w:t>Рисунок 5.</w:t>
      </w:r>
      <w:r>
        <w:rPr>
          <w:iCs/>
          <w:sz w:val="28"/>
          <w:szCs w:val="28"/>
          <w:lang w:val="ru-RU"/>
        </w:rPr>
        <w:t>7</w:t>
      </w:r>
      <w:r w:rsidRPr="005F18D2">
        <w:rPr>
          <w:iCs/>
          <w:sz w:val="28"/>
          <w:szCs w:val="28"/>
        </w:rPr>
        <w:t xml:space="preserve"> – </w:t>
      </w:r>
      <w:r>
        <w:rPr>
          <w:iCs/>
          <w:sz w:val="28"/>
          <w:szCs w:val="28"/>
        </w:rPr>
        <w:t>Завантаження файлу.</w:t>
      </w:r>
    </w:p>
    <w:p w14:paraId="7A87B5B7" w14:textId="77777777" w:rsidR="002D179D" w:rsidRDefault="002D179D" w:rsidP="002D179D">
      <w:pPr>
        <w:jc w:val="left"/>
        <w:rPr>
          <w:iCs/>
          <w:sz w:val="28"/>
          <w:szCs w:val="28"/>
        </w:rPr>
      </w:pPr>
      <w:r>
        <w:rPr>
          <w:iCs/>
          <w:sz w:val="28"/>
          <w:szCs w:val="28"/>
        </w:rPr>
        <w:t>Після того як користувач обрав файл, він має натиснути кнопку «Відправити», далі буде виведений результат аналізу, рисунок 5.8.</w:t>
      </w:r>
    </w:p>
    <w:p w14:paraId="43532345" w14:textId="3A2D39FD" w:rsidR="002D179D" w:rsidRDefault="00212FA1" w:rsidP="002D179D">
      <w:pPr>
        <w:jc w:val="center"/>
        <w:rPr>
          <w:iCs/>
          <w:sz w:val="28"/>
          <w:szCs w:val="28"/>
        </w:rPr>
      </w:pPr>
      <w:r>
        <w:rPr>
          <w:noProof/>
          <w:sz w:val="28"/>
          <w:szCs w:val="28"/>
        </w:rPr>
        <w:pict w14:anchorId="30BF6909">
          <v:shape id="Рисунок 135" o:spid="_x0000_i1124" type="#_x0000_t75" style="width:324.75pt;height:221.25pt;visibility:visible;mso-wrap-style:square">
            <v:imagedata r:id="rId193" o:title=""/>
          </v:shape>
        </w:pict>
      </w:r>
    </w:p>
    <w:p w14:paraId="677CD638" w14:textId="77777777" w:rsidR="002D179D" w:rsidRDefault="002D179D" w:rsidP="002D179D">
      <w:pPr>
        <w:jc w:val="center"/>
        <w:rPr>
          <w:iCs/>
          <w:sz w:val="28"/>
          <w:szCs w:val="28"/>
        </w:rPr>
      </w:pPr>
      <w:r w:rsidRPr="005F18D2">
        <w:rPr>
          <w:iCs/>
          <w:sz w:val="28"/>
          <w:szCs w:val="28"/>
        </w:rPr>
        <w:t>Рисунок 5.</w:t>
      </w:r>
      <w:r>
        <w:rPr>
          <w:iCs/>
          <w:sz w:val="28"/>
          <w:szCs w:val="28"/>
          <w:lang w:val="ru-RU"/>
        </w:rPr>
        <w:t>8</w:t>
      </w:r>
      <w:r w:rsidRPr="005F18D2">
        <w:rPr>
          <w:iCs/>
          <w:sz w:val="28"/>
          <w:szCs w:val="28"/>
        </w:rPr>
        <w:t xml:space="preserve"> – </w:t>
      </w:r>
      <w:r>
        <w:rPr>
          <w:iCs/>
          <w:sz w:val="28"/>
          <w:szCs w:val="28"/>
        </w:rPr>
        <w:t>Результат аналізу.</w:t>
      </w:r>
    </w:p>
    <w:p w14:paraId="3B331F7A" w14:textId="77777777" w:rsidR="002D179D" w:rsidRDefault="002D179D" w:rsidP="002D179D">
      <w:pPr>
        <w:jc w:val="left"/>
        <w:rPr>
          <w:iCs/>
          <w:sz w:val="28"/>
          <w:szCs w:val="28"/>
        </w:rPr>
      </w:pPr>
      <w:r>
        <w:rPr>
          <w:iCs/>
          <w:sz w:val="28"/>
          <w:szCs w:val="28"/>
        </w:rPr>
        <w:t>Якщо користувач завантажив файл, який має розширення яке не підтримується системою, виведеться відповідне повідомлення про помилку, рисунок 5.9.</w:t>
      </w:r>
    </w:p>
    <w:p w14:paraId="334B4BD6" w14:textId="28AAEE45" w:rsidR="002D179D" w:rsidRDefault="00212FA1" w:rsidP="002D179D">
      <w:pPr>
        <w:jc w:val="center"/>
        <w:rPr>
          <w:iCs/>
          <w:sz w:val="28"/>
          <w:szCs w:val="28"/>
        </w:rPr>
      </w:pPr>
      <w:r>
        <w:rPr>
          <w:noProof/>
        </w:rPr>
        <w:lastRenderedPageBreak/>
        <w:pict w14:anchorId="38301BE5">
          <v:shape id="Рисунок 138" o:spid="_x0000_i1125" type="#_x0000_t75" style="width:373.5pt;height:181.5pt;visibility:visible;mso-wrap-style:square">
            <v:imagedata r:id="rId194" o:title=""/>
          </v:shape>
        </w:pict>
      </w:r>
    </w:p>
    <w:p w14:paraId="6AA91347" w14:textId="77777777" w:rsidR="002D179D" w:rsidRDefault="002D179D" w:rsidP="002D179D">
      <w:pPr>
        <w:jc w:val="center"/>
        <w:rPr>
          <w:iCs/>
          <w:sz w:val="28"/>
          <w:szCs w:val="28"/>
        </w:rPr>
      </w:pPr>
      <w:r w:rsidRPr="005F18D2">
        <w:rPr>
          <w:iCs/>
          <w:sz w:val="28"/>
          <w:szCs w:val="28"/>
        </w:rPr>
        <w:t>Рисунок 5.</w:t>
      </w:r>
      <w:r w:rsidRPr="00D16C0D">
        <w:rPr>
          <w:iCs/>
          <w:sz w:val="28"/>
          <w:szCs w:val="28"/>
        </w:rPr>
        <w:t>9</w:t>
      </w:r>
      <w:r w:rsidRPr="005F18D2">
        <w:rPr>
          <w:iCs/>
          <w:sz w:val="28"/>
          <w:szCs w:val="28"/>
        </w:rPr>
        <w:t xml:space="preserve"> – </w:t>
      </w:r>
      <w:r>
        <w:rPr>
          <w:iCs/>
          <w:sz w:val="28"/>
          <w:szCs w:val="28"/>
        </w:rPr>
        <w:t>Повідомлення про помилку.</w:t>
      </w:r>
    </w:p>
    <w:p w14:paraId="73557005" w14:textId="77777777" w:rsidR="002D179D" w:rsidRDefault="002D179D" w:rsidP="002D179D">
      <w:pPr>
        <w:jc w:val="left"/>
        <w:rPr>
          <w:iCs/>
          <w:sz w:val="28"/>
          <w:szCs w:val="28"/>
        </w:rPr>
      </w:pPr>
      <w:r w:rsidRPr="00393E8A">
        <w:rPr>
          <w:iCs/>
          <w:sz w:val="28"/>
          <w:szCs w:val="28"/>
        </w:rPr>
        <w:t>Тако</w:t>
      </w:r>
      <w:r>
        <w:rPr>
          <w:iCs/>
          <w:sz w:val="28"/>
          <w:szCs w:val="28"/>
        </w:rPr>
        <w:t>ж користувач має можливість переглянути історію аналізу, яку він здійснював у системі, рисунок 5.9.</w:t>
      </w:r>
    </w:p>
    <w:p w14:paraId="2FB758DE" w14:textId="056DC41D" w:rsidR="002D179D" w:rsidRDefault="00212FA1" w:rsidP="002D179D">
      <w:pPr>
        <w:jc w:val="center"/>
        <w:rPr>
          <w:iCs/>
          <w:sz w:val="28"/>
          <w:szCs w:val="28"/>
        </w:rPr>
      </w:pPr>
      <w:r>
        <w:rPr>
          <w:noProof/>
          <w:sz w:val="28"/>
          <w:szCs w:val="28"/>
        </w:rPr>
        <w:pict w14:anchorId="2C02E090">
          <v:shape id="Рисунок 136" o:spid="_x0000_i1126" type="#_x0000_t75" style="width:399.75pt;height:279pt;visibility:visible;mso-wrap-style:square">
            <v:imagedata r:id="rId195" o:title=""/>
          </v:shape>
        </w:pict>
      </w:r>
    </w:p>
    <w:p w14:paraId="27D9099A" w14:textId="716BCBA0" w:rsidR="002D179D" w:rsidRDefault="002D179D" w:rsidP="002D179D">
      <w:pPr>
        <w:jc w:val="center"/>
        <w:rPr>
          <w:iCs/>
          <w:sz w:val="28"/>
          <w:szCs w:val="28"/>
        </w:rPr>
      </w:pPr>
      <w:r w:rsidRPr="005F18D2">
        <w:rPr>
          <w:iCs/>
          <w:sz w:val="28"/>
          <w:szCs w:val="28"/>
        </w:rPr>
        <w:t>Рисунок 5.</w:t>
      </w:r>
      <w:r>
        <w:rPr>
          <w:iCs/>
          <w:sz w:val="28"/>
          <w:szCs w:val="28"/>
          <w:lang w:val="ru-RU"/>
        </w:rPr>
        <w:t>9</w:t>
      </w:r>
      <w:r w:rsidRPr="005F18D2">
        <w:rPr>
          <w:iCs/>
          <w:sz w:val="28"/>
          <w:szCs w:val="28"/>
        </w:rPr>
        <w:t xml:space="preserve"> – </w:t>
      </w:r>
      <w:r>
        <w:rPr>
          <w:iCs/>
          <w:sz w:val="28"/>
          <w:szCs w:val="28"/>
        </w:rPr>
        <w:t>Сторінка перегляду історії.</w:t>
      </w:r>
    </w:p>
    <w:p w14:paraId="0D0B92EB" w14:textId="40AFE1FD" w:rsidR="00605F7A" w:rsidRDefault="00605F7A" w:rsidP="00605F7A">
      <w:pPr>
        <w:jc w:val="left"/>
        <w:rPr>
          <w:iCs/>
          <w:sz w:val="28"/>
          <w:szCs w:val="28"/>
        </w:rPr>
      </w:pPr>
      <w:r w:rsidRPr="00393E8A">
        <w:rPr>
          <w:iCs/>
          <w:sz w:val="28"/>
          <w:szCs w:val="28"/>
        </w:rPr>
        <w:t>Тако</w:t>
      </w:r>
      <w:r>
        <w:rPr>
          <w:iCs/>
          <w:sz w:val="28"/>
          <w:szCs w:val="28"/>
        </w:rPr>
        <w:t xml:space="preserve">ж користувач має можливість переглянути </w:t>
      </w:r>
      <w:r>
        <w:rPr>
          <w:iCs/>
          <w:sz w:val="28"/>
          <w:szCs w:val="28"/>
        </w:rPr>
        <w:t>профіль</w:t>
      </w:r>
      <w:r>
        <w:rPr>
          <w:iCs/>
          <w:sz w:val="28"/>
          <w:szCs w:val="28"/>
        </w:rPr>
        <w:t>, рисунок 5.</w:t>
      </w:r>
      <w:r>
        <w:rPr>
          <w:iCs/>
          <w:sz w:val="28"/>
          <w:szCs w:val="28"/>
        </w:rPr>
        <w:t>10</w:t>
      </w:r>
      <w:r>
        <w:rPr>
          <w:iCs/>
          <w:sz w:val="28"/>
          <w:szCs w:val="28"/>
        </w:rPr>
        <w:t>.</w:t>
      </w:r>
    </w:p>
    <w:p w14:paraId="4F6FBF52" w14:textId="77777777" w:rsidR="00605F7A" w:rsidRDefault="00605F7A" w:rsidP="002D179D">
      <w:pPr>
        <w:jc w:val="center"/>
        <w:rPr>
          <w:iCs/>
          <w:sz w:val="28"/>
          <w:szCs w:val="28"/>
        </w:rPr>
      </w:pPr>
    </w:p>
    <w:p w14:paraId="77D74104" w14:textId="4D30E421" w:rsidR="00605F7A" w:rsidRDefault="00605F7A" w:rsidP="002D179D">
      <w:pPr>
        <w:jc w:val="center"/>
        <w:rPr>
          <w:noProof/>
          <w:sz w:val="28"/>
          <w:szCs w:val="28"/>
        </w:rPr>
      </w:pPr>
      <w:r w:rsidRPr="00605F7A">
        <w:rPr>
          <w:noProof/>
          <w:sz w:val="28"/>
          <w:szCs w:val="28"/>
        </w:rPr>
        <w:lastRenderedPageBreak/>
        <w:pict w14:anchorId="2336D018">
          <v:shape id="Рисунок 1" o:spid="_x0000_i1127" type="#_x0000_t75" style="width:205.5pt;height:198.75pt;visibility:visible;mso-wrap-style:square">
            <v:imagedata r:id="rId196" o:title=""/>
          </v:shape>
        </w:pict>
      </w:r>
    </w:p>
    <w:p w14:paraId="67ACA4EC" w14:textId="72F10CB9" w:rsidR="00605F7A" w:rsidRPr="00605F7A" w:rsidRDefault="00605F7A" w:rsidP="00605F7A">
      <w:pPr>
        <w:jc w:val="center"/>
        <w:rPr>
          <w:iCs/>
          <w:sz w:val="28"/>
          <w:szCs w:val="28"/>
        </w:rPr>
      </w:pPr>
      <w:r w:rsidRPr="005F18D2">
        <w:rPr>
          <w:iCs/>
          <w:sz w:val="28"/>
          <w:szCs w:val="28"/>
        </w:rPr>
        <w:t>Рисунок 5.</w:t>
      </w:r>
      <w:r>
        <w:rPr>
          <w:iCs/>
          <w:sz w:val="28"/>
          <w:szCs w:val="28"/>
          <w:lang w:val="en-US"/>
        </w:rPr>
        <w:t>10</w:t>
      </w:r>
      <w:r w:rsidRPr="005F18D2">
        <w:rPr>
          <w:iCs/>
          <w:sz w:val="28"/>
          <w:szCs w:val="28"/>
        </w:rPr>
        <w:t xml:space="preserve"> – </w:t>
      </w:r>
      <w:r>
        <w:rPr>
          <w:iCs/>
          <w:sz w:val="28"/>
          <w:szCs w:val="28"/>
        </w:rPr>
        <w:t>Профіль користувача</w:t>
      </w:r>
      <w:r>
        <w:rPr>
          <w:iCs/>
          <w:sz w:val="28"/>
          <w:szCs w:val="28"/>
        </w:rPr>
        <w:t>.</w:t>
      </w:r>
    </w:p>
    <w:p w14:paraId="4C522153" w14:textId="77777777" w:rsidR="002D179D" w:rsidRPr="0049110C" w:rsidRDefault="002D179D" w:rsidP="002D179D">
      <w:pPr>
        <w:jc w:val="left"/>
        <w:rPr>
          <w:iCs/>
          <w:sz w:val="28"/>
          <w:szCs w:val="28"/>
        </w:rPr>
      </w:pPr>
      <w:r>
        <w:rPr>
          <w:iCs/>
          <w:sz w:val="28"/>
          <w:szCs w:val="28"/>
        </w:rPr>
        <w:t>При натисканні кнопки «Вихід» здійсниться вихід із системи.</w:t>
      </w:r>
    </w:p>
    <w:p w14:paraId="554D1089" w14:textId="77AB4118" w:rsidR="002B0208" w:rsidRPr="009F422A" w:rsidRDefault="002B0208" w:rsidP="009F422A">
      <w:pPr>
        <w:pStyle w:val="21"/>
        <w:rPr>
          <w:b/>
          <w:szCs w:val="28"/>
        </w:rPr>
      </w:pPr>
      <w:bookmarkStart w:id="89" w:name="_Toc72478652"/>
      <w:r w:rsidRPr="006A03B5">
        <w:rPr>
          <w:b/>
          <w:szCs w:val="28"/>
        </w:rPr>
        <w:t>Випробуван</w:t>
      </w:r>
      <w:r>
        <w:rPr>
          <w:b/>
          <w:szCs w:val="28"/>
        </w:rPr>
        <w:t>ня</w:t>
      </w:r>
      <w:r w:rsidRPr="006A03B5">
        <w:rPr>
          <w:b/>
          <w:szCs w:val="28"/>
        </w:rPr>
        <w:t xml:space="preserve"> програмного продукту</w:t>
      </w:r>
      <w:bookmarkEnd w:id="89"/>
    </w:p>
    <w:p w14:paraId="088048D7" w14:textId="77777777" w:rsidR="002B0208" w:rsidRPr="006A03B5" w:rsidRDefault="002B0208" w:rsidP="002B0208">
      <w:pPr>
        <w:pStyle w:val="3"/>
        <w:tabs>
          <w:tab w:val="clear" w:pos="720"/>
          <w:tab w:val="left" w:pos="1418"/>
          <w:tab w:val="num" w:pos="1516"/>
        </w:tabs>
        <w:ind w:left="1516" w:hanging="720"/>
        <w:jc w:val="both"/>
        <w:rPr>
          <w:rFonts w:cs="Times New Roman"/>
          <w:b/>
        </w:rPr>
      </w:pPr>
      <w:bookmarkStart w:id="90" w:name="_Toc72478653"/>
      <w:r w:rsidRPr="006A03B5">
        <w:rPr>
          <w:rFonts w:cs="Times New Roman"/>
          <w:b/>
        </w:rPr>
        <w:t>Мета випробувань</w:t>
      </w:r>
      <w:bookmarkEnd w:id="90"/>
    </w:p>
    <w:p w14:paraId="2956C801" w14:textId="77777777" w:rsidR="002D179D" w:rsidRPr="006A03B5" w:rsidRDefault="002D179D" w:rsidP="002D179D">
      <w:pPr>
        <w:pStyle w:val="af1"/>
        <w:spacing w:line="360" w:lineRule="auto"/>
        <w:rPr>
          <w:rFonts w:ascii="Times New Roman" w:hAnsi="Times New Roman"/>
          <w:sz w:val="28"/>
          <w:szCs w:val="28"/>
        </w:rPr>
      </w:pPr>
      <w:r w:rsidRPr="00BF15B3">
        <w:rPr>
          <w:rFonts w:ascii="Times New Roman" w:hAnsi="Times New Roman"/>
          <w:sz w:val="28"/>
          <w:szCs w:val="28"/>
        </w:rPr>
        <w:t xml:space="preserve">Метою випробувань являється перевірка відповідності функцій </w:t>
      </w:r>
      <w:r w:rsidRPr="00953397">
        <w:rPr>
          <w:rFonts w:ascii="Times New Roman" w:hAnsi="Times New Roman"/>
          <w:sz w:val="28"/>
          <w:szCs w:val="28"/>
        </w:rPr>
        <w:t>системи розп</w:t>
      </w:r>
      <w:r>
        <w:rPr>
          <w:rFonts w:ascii="Times New Roman" w:hAnsi="Times New Roman"/>
          <w:sz w:val="28"/>
          <w:szCs w:val="28"/>
        </w:rPr>
        <w:t>ізнавання пневмонії за рентгенівськими знімками</w:t>
      </w:r>
      <w:r w:rsidRPr="00BF15B3">
        <w:rPr>
          <w:rFonts w:ascii="Times New Roman" w:hAnsi="Times New Roman"/>
          <w:sz w:val="28"/>
          <w:szCs w:val="28"/>
        </w:rPr>
        <w:t xml:space="preserve"> вимогам технічного завдання.</w:t>
      </w:r>
    </w:p>
    <w:p w14:paraId="3FC3E677" w14:textId="77777777" w:rsidR="002B0208" w:rsidRPr="006A03B5" w:rsidRDefault="002B0208" w:rsidP="002B0208">
      <w:pPr>
        <w:pStyle w:val="3"/>
        <w:tabs>
          <w:tab w:val="clear" w:pos="720"/>
          <w:tab w:val="left" w:pos="1418"/>
          <w:tab w:val="num" w:pos="1516"/>
        </w:tabs>
        <w:ind w:left="1516" w:hanging="720"/>
        <w:jc w:val="both"/>
        <w:rPr>
          <w:rFonts w:cs="Times New Roman"/>
          <w:b/>
        </w:rPr>
      </w:pPr>
      <w:bookmarkStart w:id="91" w:name="_Toc72478654"/>
      <w:r w:rsidRPr="006A03B5">
        <w:rPr>
          <w:rFonts w:cs="Times New Roman"/>
          <w:b/>
        </w:rPr>
        <w:t>Загальні положення</w:t>
      </w:r>
      <w:bookmarkEnd w:id="91"/>
    </w:p>
    <w:p w14:paraId="596D3281" w14:textId="77777777" w:rsidR="002B0208" w:rsidRPr="0031448C" w:rsidRDefault="002B0208" w:rsidP="002B0208">
      <w:pPr>
        <w:pStyle w:val="af1"/>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14:paraId="4D375F72" w14:textId="77777777" w:rsidR="002B0208" w:rsidRPr="0031448C" w:rsidRDefault="002B0208" w:rsidP="00A004EF">
      <w:pPr>
        <w:numPr>
          <w:ilvl w:val="0"/>
          <w:numId w:val="7"/>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14:paraId="6055776C" w14:textId="77777777" w:rsidR="002B0208" w:rsidRPr="0031448C" w:rsidRDefault="002B0208" w:rsidP="00A004EF">
      <w:pPr>
        <w:numPr>
          <w:ilvl w:val="0"/>
          <w:numId w:val="7"/>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14:paraId="49D3505D" w14:textId="14B9D04E" w:rsidR="002B0208" w:rsidRDefault="002B0208" w:rsidP="002B0208">
      <w:pPr>
        <w:pStyle w:val="3"/>
        <w:tabs>
          <w:tab w:val="clear" w:pos="720"/>
          <w:tab w:val="left" w:pos="1418"/>
          <w:tab w:val="num" w:pos="1516"/>
        </w:tabs>
        <w:ind w:left="1516" w:hanging="720"/>
        <w:jc w:val="both"/>
        <w:rPr>
          <w:rFonts w:cs="Times New Roman"/>
          <w:b/>
        </w:rPr>
      </w:pPr>
      <w:bookmarkStart w:id="92" w:name="_Toc72478655"/>
      <w:r w:rsidRPr="006A03B5">
        <w:rPr>
          <w:rFonts w:cs="Times New Roman"/>
          <w:b/>
        </w:rPr>
        <w:t>Результати випробувань</w:t>
      </w:r>
      <w:bookmarkEnd w:id="92"/>
    </w:p>
    <w:p w14:paraId="37EEB00F" w14:textId="77777777" w:rsidR="002D179D" w:rsidRDefault="002D179D" w:rsidP="002D179D">
      <w:pPr>
        <w:pStyle w:val="affd"/>
        <w:rPr>
          <w:lang w:val="ru-RU"/>
        </w:rPr>
      </w:pPr>
      <w:r>
        <w:t xml:space="preserve">Були проведені ряд випробувань для перевірки програмного продукту на відповідність вимогам. </w:t>
      </w:r>
      <w:r>
        <w:rPr>
          <w:lang w:val="ru-RU"/>
        </w:rPr>
        <w:t xml:space="preserve">Тестувалися всі компоненти продукту. Розглянемо варіанти тестування даного  програмного забезпечення. Для тестування </w:t>
      </w:r>
      <w:r>
        <w:rPr>
          <w:lang w:val="ru-RU"/>
        </w:rPr>
        <w:lastRenderedPageBreak/>
        <w:t>використовувався ручний тип тестування, процес повністю моделював дії користувача.</w:t>
      </w:r>
    </w:p>
    <w:p w14:paraId="5AE51221" w14:textId="06143FF5" w:rsidR="002D179D" w:rsidRDefault="002D179D" w:rsidP="002D179D">
      <w:pPr>
        <w:pStyle w:val="affd"/>
      </w:pPr>
      <w:r>
        <w:rPr>
          <w:lang w:val="ru-RU"/>
        </w:rPr>
        <w:t>Тестов</w:t>
      </w:r>
      <w:r>
        <w:t>і сценарії та результати вопробувань наведені в таблицях 5.1</w:t>
      </w:r>
      <w:r w:rsidRPr="0031448C">
        <w:rPr>
          <w:color w:val="000000"/>
        </w:rPr>
        <w:sym w:font="Symbol" w:char="F02D"/>
      </w:r>
      <w:r>
        <w:t>5.6.</w:t>
      </w:r>
    </w:p>
    <w:p w14:paraId="20F55E4C" w14:textId="0ACBC0E5" w:rsidR="002D179D" w:rsidRDefault="002D179D" w:rsidP="002D179D">
      <w:pPr>
        <w:pStyle w:val="affd"/>
      </w:pPr>
      <w:r>
        <w:t>Таблиця 5.1</w:t>
      </w:r>
      <w:r w:rsidRPr="0031448C">
        <w:rPr>
          <w:color w:val="000000"/>
        </w:rPr>
        <w:sym w:font="Symbol" w:char="F02D"/>
      </w:r>
      <w:r>
        <w:t xml:space="preserve"> 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4788"/>
      </w:tblGrid>
      <w:tr w:rsidR="004F394B" w14:paraId="4870EFA8" w14:textId="77777777" w:rsidTr="004F394B">
        <w:tc>
          <w:tcPr>
            <w:tcW w:w="4782" w:type="dxa"/>
            <w:shd w:val="clear" w:color="auto" w:fill="auto"/>
          </w:tcPr>
          <w:p w14:paraId="002F4914" w14:textId="77777777" w:rsidR="002D179D" w:rsidRDefault="002D179D" w:rsidP="002D179D">
            <w:pPr>
              <w:pStyle w:val="affd"/>
            </w:pPr>
            <w:r>
              <w:t>Тест</w:t>
            </w:r>
          </w:p>
        </w:tc>
        <w:tc>
          <w:tcPr>
            <w:tcW w:w="4788" w:type="dxa"/>
            <w:shd w:val="clear" w:color="auto" w:fill="auto"/>
          </w:tcPr>
          <w:p w14:paraId="311331F9" w14:textId="77777777" w:rsidR="002D179D" w:rsidRDefault="002D179D" w:rsidP="002D179D">
            <w:pPr>
              <w:pStyle w:val="affd"/>
            </w:pPr>
            <w:r>
              <w:t>Авторизація користувача</w:t>
            </w:r>
          </w:p>
        </w:tc>
      </w:tr>
      <w:tr w:rsidR="004F394B" w14:paraId="49A0E669" w14:textId="77777777" w:rsidTr="004F394B">
        <w:tc>
          <w:tcPr>
            <w:tcW w:w="4782" w:type="dxa"/>
            <w:shd w:val="clear" w:color="auto" w:fill="auto"/>
          </w:tcPr>
          <w:p w14:paraId="2FA6CBDC" w14:textId="77777777" w:rsidR="002D179D" w:rsidRDefault="002D179D" w:rsidP="002D179D">
            <w:pPr>
              <w:pStyle w:val="affd"/>
            </w:pPr>
            <w:r>
              <w:t>Початковий стан системи</w:t>
            </w:r>
          </w:p>
        </w:tc>
        <w:tc>
          <w:tcPr>
            <w:tcW w:w="4788" w:type="dxa"/>
            <w:shd w:val="clear" w:color="auto" w:fill="auto"/>
          </w:tcPr>
          <w:p w14:paraId="2CE789DE" w14:textId="77777777" w:rsidR="002D179D" w:rsidRDefault="002D179D" w:rsidP="002D179D">
            <w:pPr>
              <w:pStyle w:val="affd"/>
            </w:pPr>
            <w:r>
              <w:t>Відкрита початкова сторінка системи, доступні функції для неавторизованого користувача (Вхід, Реєстрація, Домашня сторінка)</w:t>
            </w:r>
          </w:p>
        </w:tc>
      </w:tr>
      <w:tr w:rsidR="00735692" w14:paraId="37772C06"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70D41E3" w14:textId="77777777" w:rsidR="00735692" w:rsidRDefault="00735692" w:rsidP="004A2F0F">
            <w:pPr>
              <w:pStyle w:val="affd"/>
            </w:pPr>
            <w:r>
              <w:t>Вхідні дані</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2A5A351" w14:textId="77777777" w:rsidR="00735692" w:rsidRDefault="00735692" w:rsidP="004A2F0F">
            <w:pPr>
              <w:pStyle w:val="affd"/>
            </w:pPr>
            <w:r>
              <w:t>Поштова адреса заданої форми і структури, пароль. Дані мають відповідати даним користувача, який зареєстрований в системі.</w:t>
            </w:r>
          </w:p>
        </w:tc>
      </w:tr>
      <w:tr w:rsidR="00735692" w14:paraId="6597EAB2"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1E0B499" w14:textId="77777777" w:rsidR="00735692" w:rsidRDefault="00735692" w:rsidP="004A2F0F">
            <w:pPr>
              <w:pStyle w:val="affd"/>
            </w:pPr>
            <w:r>
              <w:t>Схема проведення тесту</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47D4A4A" w14:textId="77777777" w:rsidR="00735692" w:rsidRDefault="00735692" w:rsidP="004A2F0F">
            <w:pPr>
              <w:pStyle w:val="affd"/>
            </w:pPr>
            <w:r>
              <w:t>Ввести в поля форми відповідні дані і натиснути кнопку вхід</w:t>
            </w:r>
          </w:p>
        </w:tc>
      </w:tr>
      <w:tr w:rsidR="00735692" w14:paraId="68A42219"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1013AB7F" w14:textId="77777777" w:rsidR="00735692" w:rsidRDefault="00735692" w:rsidP="004A2F0F">
            <w:pPr>
              <w:pStyle w:val="affd"/>
            </w:pPr>
            <w:r>
              <w:t>Очікуваний результат</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DA6F223" w14:textId="77777777" w:rsidR="00735692" w:rsidRDefault="00735692" w:rsidP="004A2F0F">
            <w:pPr>
              <w:pStyle w:val="affd"/>
            </w:pPr>
            <w:r>
              <w:t>Користувач авторизувався.</w:t>
            </w:r>
          </w:p>
        </w:tc>
      </w:tr>
      <w:tr w:rsidR="00735692" w14:paraId="32EA1DE4"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BBCFCCF" w14:textId="77777777" w:rsidR="00735692" w:rsidRDefault="00735692" w:rsidP="004A2F0F">
            <w:pPr>
              <w:pStyle w:val="affd"/>
            </w:pPr>
            <w:r>
              <w:t xml:space="preserve"> Стан системи після проведення випробувань</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1C3B8856" w14:textId="77777777" w:rsidR="00735692" w:rsidRDefault="00735692" w:rsidP="004A2F0F">
            <w:pPr>
              <w:pStyle w:val="affd"/>
            </w:pPr>
            <w:r>
              <w:t>Відкрита початкова сторінка, доступні всі функції системи.</w:t>
            </w:r>
          </w:p>
        </w:tc>
      </w:tr>
      <w:tr w:rsidR="00735692" w14:paraId="1169498C"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5A8974B7" w14:textId="77777777" w:rsidR="00735692" w:rsidRDefault="00735692" w:rsidP="004A2F0F">
            <w:pPr>
              <w:pStyle w:val="affd"/>
            </w:pPr>
            <w:r>
              <w:t>Фактичний результат співпадає з очікуваним</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664F75DB" w14:textId="77777777" w:rsidR="00735692" w:rsidRDefault="00735692" w:rsidP="004A2F0F">
            <w:pPr>
              <w:pStyle w:val="affd"/>
            </w:pPr>
            <w:r>
              <w:t>Так</w:t>
            </w:r>
          </w:p>
        </w:tc>
      </w:tr>
    </w:tbl>
    <w:p w14:paraId="19BCB5F6" w14:textId="77777777" w:rsidR="002D179D" w:rsidRPr="002D179D" w:rsidRDefault="002D179D" w:rsidP="00735692">
      <w:pPr>
        <w:ind w:firstLine="0"/>
        <w:rPr>
          <w:lang w:val="en-US"/>
        </w:rPr>
      </w:pPr>
    </w:p>
    <w:p w14:paraId="37F91175" w14:textId="272DE9CE" w:rsidR="002D179D" w:rsidRDefault="002D179D" w:rsidP="002D179D">
      <w:pPr>
        <w:pStyle w:val="affd"/>
      </w:pPr>
      <w:r>
        <w:t>Таблиця 5.2</w:t>
      </w:r>
      <w:r w:rsidRPr="0031448C">
        <w:rPr>
          <w:color w:val="000000"/>
        </w:rPr>
        <w:sym w:font="Symbol" w:char="F02D"/>
      </w:r>
      <w:r>
        <w:t>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4788"/>
      </w:tblGrid>
      <w:tr w:rsidR="004F394B" w14:paraId="74D690FE" w14:textId="77777777" w:rsidTr="004F394B">
        <w:tc>
          <w:tcPr>
            <w:tcW w:w="4782" w:type="dxa"/>
            <w:shd w:val="clear" w:color="auto" w:fill="auto"/>
          </w:tcPr>
          <w:p w14:paraId="691F8719" w14:textId="77777777" w:rsidR="002D179D" w:rsidRDefault="002D179D" w:rsidP="002D179D">
            <w:pPr>
              <w:pStyle w:val="affd"/>
            </w:pPr>
            <w:r>
              <w:t>Тест</w:t>
            </w:r>
          </w:p>
        </w:tc>
        <w:tc>
          <w:tcPr>
            <w:tcW w:w="4788" w:type="dxa"/>
            <w:shd w:val="clear" w:color="auto" w:fill="auto"/>
          </w:tcPr>
          <w:p w14:paraId="798EC2DD" w14:textId="77777777" w:rsidR="002D179D" w:rsidRDefault="002D179D" w:rsidP="002D179D">
            <w:pPr>
              <w:pStyle w:val="affd"/>
            </w:pPr>
            <w:r>
              <w:t>Введені некоректні дані при авторизації</w:t>
            </w:r>
          </w:p>
        </w:tc>
      </w:tr>
      <w:tr w:rsidR="004F394B" w14:paraId="7500D386" w14:textId="77777777" w:rsidTr="004F394B">
        <w:tc>
          <w:tcPr>
            <w:tcW w:w="4782" w:type="dxa"/>
            <w:shd w:val="clear" w:color="auto" w:fill="auto"/>
          </w:tcPr>
          <w:p w14:paraId="66855216" w14:textId="77777777" w:rsidR="002D179D" w:rsidRDefault="002D179D" w:rsidP="002D179D">
            <w:pPr>
              <w:pStyle w:val="affd"/>
            </w:pPr>
            <w:r>
              <w:t>Початковий стан системи</w:t>
            </w:r>
          </w:p>
        </w:tc>
        <w:tc>
          <w:tcPr>
            <w:tcW w:w="4788" w:type="dxa"/>
            <w:shd w:val="clear" w:color="auto" w:fill="auto"/>
          </w:tcPr>
          <w:p w14:paraId="23AB12E6" w14:textId="77777777" w:rsidR="002D179D" w:rsidRDefault="002D179D" w:rsidP="002D179D">
            <w:pPr>
              <w:pStyle w:val="affd"/>
            </w:pPr>
            <w:r>
              <w:t>Відкрита початкова сторінка системи, доступні функції для неавторизованого користувача (Вхід, Реєстрація, Домашня сторінка)</w:t>
            </w:r>
          </w:p>
        </w:tc>
      </w:tr>
    </w:tbl>
    <w:p w14:paraId="417C355A" w14:textId="50D0C2B6" w:rsidR="00735692" w:rsidRDefault="00735692" w:rsidP="00735692">
      <w:pPr>
        <w:pStyle w:val="afff0"/>
      </w:pPr>
      <w:r>
        <w:lastRenderedPageBreak/>
        <w:t>Продовження таблиці</w:t>
      </w:r>
      <w:r w:rsidRPr="0082322A">
        <w:t xml:space="preserve"> </w:t>
      </w:r>
      <w:r>
        <w:t>5.</w:t>
      </w:r>
      <w: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4788"/>
      </w:tblGrid>
      <w:tr w:rsidR="00735692" w14:paraId="2F4536B9" w14:textId="77777777" w:rsidTr="004A2F0F">
        <w:tc>
          <w:tcPr>
            <w:tcW w:w="4782" w:type="dxa"/>
            <w:shd w:val="clear" w:color="auto" w:fill="auto"/>
          </w:tcPr>
          <w:p w14:paraId="42503917" w14:textId="77777777" w:rsidR="00735692" w:rsidRDefault="00735692" w:rsidP="004A2F0F">
            <w:pPr>
              <w:pStyle w:val="affd"/>
            </w:pPr>
            <w:r>
              <w:t>Вхідні дані</w:t>
            </w:r>
          </w:p>
        </w:tc>
        <w:tc>
          <w:tcPr>
            <w:tcW w:w="4788" w:type="dxa"/>
            <w:shd w:val="clear" w:color="auto" w:fill="auto"/>
          </w:tcPr>
          <w:p w14:paraId="1AAB0E03" w14:textId="77777777" w:rsidR="00735692" w:rsidRDefault="00735692" w:rsidP="004A2F0F">
            <w:pPr>
              <w:pStyle w:val="affd"/>
            </w:pPr>
            <w:r>
              <w:t>Поштова адреса заданої форми і структури, пароль. Дані не відповідають даним користувача, який зареєстрований в системі.</w:t>
            </w:r>
          </w:p>
        </w:tc>
      </w:tr>
      <w:tr w:rsidR="00735692" w14:paraId="101B429F" w14:textId="77777777" w:rsidTr="004A2F0F">
        <w:tc>
          <w:tcPr>
            <w:tcW w:w="4782" w:type="dxa"/>
            <w:shd w:val="clear" w:color="auto" w:fill="auto"/>
          </w:tcPr>
          <w:p w14:paraId="0D512270" w14:textId="77777777" w:rsidR="00735692" w:rsidRDefault="00735692" w:rsidP="004A2F0F">
            <w:pPr>
              <w:pStyle w:val="affd"/>
            </w:pPr>
            <w:r>
              <w:t>Схема проведення тесту</w:t>
            </w:r>
          </w:p>
        </w:tc>
        <w:tc>
          <w:tcPr>
            <w:tcW w:w="4788" w:type="dxa"/>
            <w:shd w:val="clear" w:color="auto" w:fill="auto"/>
          </w:tcPr>
          <w:p w14:paraId="7CA2E43F" w14:textId="77777777" w:rsidR="00735692" w:rsidRDefault="00735692" w:rsidP="004A2F0F">
            <w:pPr>
              <w:pStyle w:val="affd"/>
            </w:pPr>
            <w:r>
              <w:t>Ввести в поля форми відповідні дані і натиснути кнопку вхід</w:t>
            </w:r>
          </w:p>
        </w:tc>
      </w:tr>
      <w:tr w:rsidR="00735692" w14:paraId="6A5B0A23" w14:textId="77777777" w:rsidTr="004A2F0F">
        <w:tc>
          <w:tcPr>
            <w:tcW w:w="4782" w:type="dxa"/>
            <w:shd w:val="clear" w:color="auto" w:fill="auto"/>
          </w:tcPr>
          <w:p w14:paraId="00D77973" w14:textId="77777777" w:rsidR="00735692" w:rsidRDefault="00735692" w:rsidP="004A2F0F">
            <w:pPr>
              <w:pStyle w:val="affd"/>
            </w:pPr>
            <w:r>
              <w:t>Очікуваний результат</w:t>
            </w:r>
          </w:p>
        </w:tc>
        <w:tc>
          <w:tcPr>
            <w:tcW w:w="4788" w:type="dxa"/>
            <w:shd w:val="clear" w:color="auto" w:fill="auto"/>
          </w:tcPr>
          <w:p w14:paraId="655AE048" w14:textId="77777777" w:rsidR="00735692" w:rsidRDefault="00735692" w:rsidP="004A2F0F">
            <w:pPr>
              <w:pStyle w:val="affd"/>
            </w:pPr>
            <w:r>
              <w:t>Система видає повідомлення про помилку.</w:t>
            </w:r>
          </w:p>
        </w:tc>
      </w:tr>
      <w:tr w:rsidR="00735692" w14:paraId="3AC7817B" w14:textId="77777777" w:rsidTr="004A2F0F">
        <w:tc>
          <w:tcPr>
            <w:tcW w:w="4782" w:type="dxa"/>
            <w:tcBorders>
              <w:top w:val="single" w:sz="4" w:space="0" w:color="auto"/>
              <w:left w:val="single" w:sz="4" w:space="0" w:color="auto"/>
              <w:bottom w:val="single" w:sz="4" w:space="0" w:color="auto"/>
              <w:right w:val="single" w:sz="4" w:space="0" w:color="auto"/>
            </w:tcBorders>
            <w:shd w:val="clear" w:color="auto" w:fill="auto"/>
          </w:tcPr>
          <w:p w14:paraId="41A0E02B" w14:textId="77777777" w:rsidR="00735692" w:rsidRDefault="00735692" w:rsidP="004A2F0F">
            <w:pPr>
              <w:pStyle w:val="affd"/>
            </w:pPr>
            <w:r>
              <w:t>Стан системи після проведення випробувань</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3C4AA56" w14:textId="77777777" w:rsidR="00735692" w:rsidRDefault="00735692" w:rsidP="004A2F0F">
            <w:pPr>
              <w:pStyle w:val="affd"/>
            </w:pPr>
            <w:r>
              <w:t>Відкрита сторінка логіну з повідомленням про помилку, доступні функції для неавторизованого користувача (Вхід, Реєстрація, Домашня сторінка)</w:t>
            </w:r>
          </w:p>
        </w:tc>
      </w:tr>
      <w:tr w:rsidR="00735692" w14:paraId="7B34257F" w14:textId="77777777" w:rsidTr="004A2F0F">
        <w:tc>
          <w:tcPr>
            <w:tcW w:w="4782" w:type="dxa"/>
            <w:tcBorders>
              <w:top w:val="single" w:sz="4" w:space="0" w:color="auto"/>
              <w:left w:val="single" w:sz="4" w:space="0" w:color="auto"/>
              <w:bottom w:val="single" w:sz="4" w:space="0" w:color="auto"/>
              <w:right w:val="single" w:sz="4" w:space="0" w:color="auto"/>
            </w:tcBorders>
            <w:shd w:val="clear" w:color="auto" w:fill="auto"/>
          </w:tcPr>
          <w:p w14:paraId="12BF162A" w14:textId="77777777" w:rsidR="00735692" w:rsidRDefault="00735692" w:rsidP="004A2F0F">
            <w:pPr>
              <w:pStyle w:val="affd"/>
            </w:pPr>
            <w:r>
              <w:t>Фактичний результат співпадає з очікуваним</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47C211DD" w14:textId="77777777" w:rsidR="00735692" w:rsidRDefault="00735692" w:rsidP="004A2F0F">
            <w:pPr>
              <w:pStyle w:val="affd"/>
            </w:pPr>
            <w:r>
              <w:t>Так</w:t>
            </w:r>
          </w:p>
        </w:tc>
      </w:tr>
    </w:tbl>
    <w:p w14:paraId="1F2A9AAE" w14:textId="16933E91" w:rsidR="002D179D" w:rsidRDefault="002D179D" w:rsidP="00735692">
      <w:pPr>
        <w:pStyle w:val="afff0"/>
      </w:pPr>
      <w:r>
        <w:t>Таблиця 5.3</w:t>
      </w:r>
      <w:r w:rsidRPr="0031448C">
        <w:rPr>
          <w:color w:val="000000"/>
        </w:rPr>
        <w:sym w:font="Symbol" w:char="F02D"/>
      </w:r>
      <w:r>
        <w:t xml:space="preserve"> Реєстрація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4789"/>
      </w:tblGrid>
      <w:tr w:rsidR="004F394B" w14:paraId="56C1BCAE" w14:textId="77777777" w:rsidTr="004F394B">
        <w:tc>
          <w:tcPr>
            <w:tcW w:w="4781" w:type="dxa"/>
            <w:shd w:val="clear" w:color="auto" w:fill="auto"/>
          </w:tcPr>
          <w:p w14:paraId="407CC965" w14:textId="77777777" w:rsidR="002D179D" w:rsidRDefault="002D179D" w:rsidP="002D179D">
            <w:pPr>
              <w:pStyle w:val="affd"/>
            </w:pPr>
            <w:r>
              <w:t>Тест</w:t>
            </w:r>
          </w:p>
        </w:tc>
        <w:tc>
          <w:tcPr>
            <w:tcW w:w="4789" w:type="dxa"/>
            <w:shd w:val="clear" w:color="auto" w:fill="auto"/>
          </w:tcPr>
          <w:p w14:paraId="0E470CC6" w14:textId="77777777" w:rsidR="002D179D" w:rsidRDefault="002D179D" w:rsidP="002D179D">
            <w:pPr>
              <w:pStyle w:val="affd"/>
            </w:pPr>
            <w:r>
              <w:t>Реєстрація користувача</w:t>
            </w:r>
          </w:p>
        </w:tc>
      </w:tr>
      <w:tr w:rsidR="004F394B" w14:paraId="71287813" w14:textId="77777777" w:rsidTr="004F394B">
        <w:tc>
          <w:tcPr>
            <w:tcW w:w="4781" w:type="dxa"/>
            <w:shd w:val="clear" w:color="auto" w:fill="auto"/>
          </w:tcPr>
          <w:p w14:paraId="61703441" w14:textId="77777777" w:rsidR="002D179D" w:rsidRDefault="002D179D" w:rsidP="002D179D">
            <w:pPr>
              <w:pStyle w:val="affd"/>
            </w:pPr>
            <w:r>
              <w:t>Початковий стан системи</w:t>
            </w:r>
          </w:p>
        </w:tc>
        <w:tc>
          <w:tcPr>
            <w:tcW w:w="4789" w:type="dxa"/>
            <w:shd w:val="clear" w:color="auto" w:fill="auto"/>
          </w:tcPr>
          <w:p w14:paraId="289181AC" w14:textId="77777777" w:rsidR="002D179D" w:rsidRDefault="002D179D" w:rsidP="002D179D">
            <w:pPr>
              <w:pStyle w:val="affd"/>
            </w:pPr>
            <w:r>
              <w:t>Відкрита початкова сторінка системи, доступні функції для неавторизованого користувача (Вхід, Реєстрація, Домашня сторінка)</w:t>
            </w:r>
          </w:p>
        </w:tc>
      </w:tr>
      <w:tr w:rsidR="004F394B" w14:paraId="18B420A2" w14:textId="77777777" w:rsidTr="004F394B">
        <w:tc>
          <w:tcPr>
            <w:tcW w:w="4781" w:type="dxa"/>
            <w:shd w:val="clear" w:color="auto" w:fill="auto"/>
          </w:tcPr>
          <w:p w14:paraId="389373E1" w14:textId="77777777" w:rsidR="002D179D" w:rsidRDefault="002D179D" w:rsidP="002D179D">
            <w:pPr>
              <w:pStyle w:val="affd"/>
            </w:pPr>
            <w:r>
              <w:t>Вхідні дані</w:t>
            </w:r>
          </w:p>
        </w:tc>
        <w:tc>
          <w:tcPr>
            <w:tcW w:w="4789" w:type="dxa"/>
            <w:shd w:val="clear" w:color="auto" w:fill="auto"/>
          </w:tcPr>
          <w:p w14:paraId="0BD145B3" w14:textId="77777777" w:rsidR="002D179D" w:rsidRDefault="002D179D" w:rsidP="002D179D">
            <w:pPr>
              <w:pStyle w:val="affd"/>
            </w:pPr>
            <w:r>
              <w:t>Поштова адреса відповідної структури, яка раніше не використовувалась при реєстрації.</w:t>
            </w:r>
          </w:p>
          <w:p w14:paraId="766B9806" w14:textId="77777777" w:rsidR="002D179D" w:rsidRDefault="002D179D" w:rsidP="002D179D">
            <w:pPr>
              <w:pStyle w:val="affd"/>
            </w:pPr>
            <w:r>
              <w:t>Пароль і ім’я користувача.</w:t>
            </w:r>
          </w:p>
        </w:tc>
      </w:tr>
      <w:tr w:rsidR="004F394B" w14:paraId="7D6C337C" w14:textId="77777777" w:rsidTr="004F394B">
        <w:tc>
          <w:tcPr>
            <w:tcW w:w="4781" w:type="dxa"/>
            <w:shd w:val="clear" w:color="auto" w:fill="auto"/>
          </w:tcPr>
          <w:p w14:paraId="5154A378" w14:textId="77777777" w:rsidR="002D179D" w:rsidRDefault="002D179D" w:rsidP="002D179D">
            <w:pPr>
              <w:pStyle w:val="affd"/>
            </w:pPr>
            <w:r>
              <w:t>Схема проведення тесту</w:t>
            </w:r>
          </w:p>
        </w:tc>
        <w:tc>
          <w:tcPr>
            <w:tcW w:w="4789" w:type="dxa"/>
            <w:shd w:val="clear" w:color="auto" w:fill="auto"/>
          </w:tcPr>
          <w:p w14:paraId="37100A69" w14:textId="77777777" w:rsidR="002D179D" w:rsidRDefault="002D179D" w:rsidP="002D179D">
            <w:pPr>
              <w:pStyle w:val="affd"/>
            </w:pPr>
            <w:r>
              <w:t>Відкрити сторінку реєстрації, ввести відповідні дані в форму, натиснути зареєструватися.</w:t>
            </w:r>
          </w:p>
        </w:tc>
      </w:tr>
    </w:tbl>
    <w:p w14:paraId="6FC288FA" w14:textId="6E30E8F9" w:rsidR="002D179D" w:rsidRDefault="00735692" w:rsidP="00735692">
      <w:pPr>
        <w:pStyle w:val="afff0"/>
      </w:pPr>
      <w:r>
        <w:lastRenderedPageBreak/>
        <w:t>Продовження таблиці</w:t>
      </w:r>
      <w:r w:rsidRPr="0082322A">
        <w:t xml:space="preserve"> </w:t>
      </w:r>
      <w:r>
        <w:t>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4789"/>
      </w:tblGrid>
      <w:tr w:rsidR="00735692" w14:paraId="561209A5" w14:textId="77777777" w:rsidTr="004A2F0F">
        <w:tc>
          <w:tcPr>
            <w:tcW w:w="4781" w:type="dxa"/>
            <w:shd w:val="clear" w:color="auto" w:fill="auto"/>
          </w:tcPr>
          <w:p w14:paraId="0A1719F0" w14:textId="77777777" w:rsidR="00735692" w:rsidRDefault="00735692" w:rsidP="004A2F0F">
            <w:pPr>
              <w:pStyle w:val="affd"/>
            </w:pPr>
            <w:r>
              <w:t>Очікуваний результат</w:t>
            </w:r>
          </w:p>
        </w:tc>
        <w:tc>
          <w:tcPr>
            <w:tcW w:w="4789" w:type="dxa"/>
            <w:shd w:val="clear" w:color="auto" w:fill="auto"/>
          </w:tcPr>
          <w:p w14:paraId="334AC270" w14:textId="77777777" w:rsidR="00735692" w:rsidRDefault="00735692" w:rsidP="004A2F0F">
            <w:pPr>
              <w:pStyle w:val="affd"/>
            </w:pPr>
            <w:r>
              <w:t>Користувач зареєстрований, перехід на сторінку логіну, під новоствореним користувачем здійснюється вхід в систему.</w:t>
            </w:r>
          </w:p>
        </w:tc>
      </w:tr>
      <w:tr w:rsidR="00735692" w14:paraId="6F7A777C"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74D1BB9C" w14:textId="77777777" w:rsidR="00735692" w:rsidRDefault="00735692" w:rsidP="004A2F0F">
            <w:pPr>
              <w:pStyle w:val="affd"/>
            </w:pPr>
            <w:r>
              <w:t>Стан системи після проведення випробувань</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2D173C8B" w14:textId="77777777" w:rsidR="00735692" w:rsidRDefault="00735692" w:rsidP="004A2F0F">
            <w:pPr>
              <w:pStyle w:val="affd"/>
            </w:pPr>
            <w:r>
              <w:t>Перехід на сторінку логіну.</w:t>
            </w:r>
          </w:p>
        </w:tc>
      </w:tr>
      <w:tr w:rsidR="00735692" w14:paraId="12B2E794"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4846CBD4" w14:textId="77777777" w:rsidR="00735692" w:rsidRDefault="00735692" w:rsidP="004A2F0F">
            <w:pPr>
              <w:pStyle w:val="affd"/>
            </w:pPr>
            <w:r>
              <w:t>Фактичний результат співпадає з очікуваним</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5F06608D" w14:textId="77777777" w:rsidR="00735692" w:rsidRDefault="00735692" w:rsidP="004A2F0F">
            <w:pPr>
              <w:pStyle w:val="affd"/>
            </w:pPr>
            <w:r>
              <w:t>Так.</w:t>
            </w:r>
          </w:p>
        </w:tc>
      </w:tr>
    </w:tbl>
    <w:p w14:paraId="3CE55BC2" w14:textId="77777777" w:rsidR="002D179D" w:rsidRDefault="002D179D" w:rsidP="002D179D">
      <w:pPr>
        <w:pStyle w:val="affd"/>
      </w:pPr>
    </w:p>
    <w:p w14:paraId="44610918" w14:textId="4FA86E5A" w:rsidR="002D179D" w:rsidRDefault="002D179D" w:rsidP="002D179D">
      <w:pPr>
        <w:pStyle w:val="affd"/>
      </w:pPr>
      <w:r>
        <w:t>Таблиця 5.4</w:t>
      </w:r>
      <w:r w:rsidRPr="0031448C">
        <w:rPr>
          <w:color w:val="000000"/>
        </w:rPr>
        <w:sym w:font="Symbol" w:char="F02D"/>
      </w:r>
      <w:r>
        <w:t xml:space="preserve"> Реєстрація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4789"/>
      </w:tblGrid>
      <w:tr w:rsidR="004F394B" w14:paraId="23D4F4B6" w14:textId="77777777" w:rsidTr="004F394B">
        <w:tc>
          <w:tcPr>
            <w:tcW w:w="4781" w:type="dxa"/>
            <w:shd w:val="clear" w:color="auto" w:fill="auto"/>
          </w:tcPr>
          <w:p w14:paraId="59A6AE44" w14:textId="77777777" w:rsidR="002D179D" w:rsidRDefault="002D179D" w:rsidP="002D179D">
            <w:pPr>
              <w:pStyle w:val="affd"/>
            </w:pPr>
            <w:r>
              <w:t>Тест</w:t>
            </w:r>
          </w:p>
        </w:tc>
        <w:tc>
          <w:tcPr>
            <w:tcW w:w="4789" w:type="dxa"/>
            <w:shd w:val="clear" w:color="auto" w:fill="auto"/>
          </w:tcPr>
          <w:p w14:paraId="6A784AA8" w14:textId="77777777" w:rsidR="002D179D" w:rsidRDefault="002D179D" w:rsidP="002D179D">
            <w:pPr>
              <w:pStyle w:val="affd"/>
            </w:pPr>
            <w:r>
              <w:t>Реєстрація користувача з поштовою адресою, яка використовувалась для реєстрації раніше.</w:t>
            </w:r>
          </w:p>
        </w:tc>
      </w:tr>
      <w:tr w:rsidR="004F394B" w14:paraId="4C2A7FFE" w14:textId="77777777" w:rsidTr="004F394B">
        <w:tc>
          <w:tcPr>
            <w:tcW w:w="4781" w:type="dxa"/>
            <w:shd w:val="clear" w:color="auto" w:fill="auto"/>
          </w:tcPr>
          <w:p w14:paraId="3BBCB040" w14:textId="77777777" w:rsidR="002D179D" w:rsidRDefault="002D179D" w:rsidP="002D179D">
            <w:pPr>
              <w:pStyle w:val="affd"/>
            </w:pPr>
            <w:r>
              <w:t>Початковий стан системи</w:t>
            </w:r>
          </w:p>
        </w:tc>
        <w:tc>
          <w:tcPr>
            <w:tcW w:w="4789" w:type="dxa"/>
            <w:shd w:val="clear" w:color="auto" w:fill="auto"/>
          </w:tcPr>
          <w:p w14:paraId="50C261B0" w14:textId="77777777" w:rsidR="002D179D" w:rsidRDefault="002D179D" w:rsidP="002D179D">
            <w:pPr>
              <w:pStyle w:val="affd"/>
            </w:pPr>
            <w:r>
              <w:t>Відкрита початкова сторінка системи, доступні функції для неавторизованого користувача (Вхід, Реєстрація, Домашня сторінка)</w:t>
            </w:r>
          </w:p>
        </w:tc>
      </w:tr>
      <w:tr w:rsidR="004F394B" w14:paraId="7870D29F" w14:textId="77777777" w:rsidTr="004F394B">
        <w:tc>
          <w:tcPr>
            <w:tcW w:w="4781" w:type="dxa"/>
            <w:shd w:val="clear" w:color="auto" w:fill="auto"/>
          </w:tcPr>
          <w:p w14:paraId="157D1210" w14:textId="77777777" w:rsidR="002D179D" w:rsidRDefault="002D179D" w:rsidP="002D179D">
            <w:pPr>
              <w:pStyle w:val="affd"/>
            </w:pPr>
            <w:r>
              <w:t>Вхідні дані</w:t>
            </w:r>
          </w:p>
        </w:tc>
        <w:tc>
          <w:tcPr>
            <w:tcW w:w="4789" w:type="dxa"/>
            <w:shd w:val="clear" w:color="auto" w:fill="auto"/>
          </w:tcPr>
          <w:p w14:paraId="7A2A9AAB" w14:textId="77777777" w:rsidR="002D179D" w:rsidRDefault="002D179D" w:rsidP="002D179D">
            <w:pPr>
              <w:pStyle w:val="affd"/>
            </w:pPr>
            <w:r>
              <w:t>Поштова адреса відповідної структури, яка раніше використовувалась при реєстрації.</w:t>
            </w:r>
          </w:p>
          <w:p w14:paraId="4F7C8E6D" w14:textId="77777777" w:rsidR="002D179D" w:rsidRDefault="002D179D" w:rsidP="002D179D">
            <w:pPr>
              <w:pStyle w:val="affd"/>
            </w:pPr>
            <w:r>
              <w:t>Пароль і ім’я користувача.</w:t>
            </w:r>
          </w:p>
        </w:tc>
      </w:tr>
      <w:tr w:rsidR="004F394B" w14:paraId="0A6D7A38" w14:textId="77777777" w:rsidTr="004F394B">
        <w:tc>
          <w:tcPr>
            <w:tcW w:w="4781" w:type="dxa"/>
            <w:shd w:val="clear" w:color="auto" w:fill="auto"/>
          </w:tcPr>
          <w:p w14:paraId="1B4D149A" w14:textId="77777777" w:rsidR="002D179D" w:rsidRDefault="002D179D" w:rsidP="002D179D">
            <w:pPr>
              <w:pStyle w:val="affd"/>
            </w:pPr>
            <w:r>
              <w:t>Схема проведення тесту</w:t>
            </w:r>
          </w:p>
        </w:tc>
        <w:tc>
          <w:tcPr>
            <w:tcW w:w="4789" w:type="dxa"/>
            <w:shd w:val="clear" w:color="auto" w:fill="auto"/>
          </w:tcPr>
          <w:p w14:paraId="771C0EB7" w14:textId="77777777" w:rsidR="002D179D" w:rsidRDefault="002D179D" w:rsidP="002D179D">
            <w:pPr>
              <w:pStyle w:val="affd"/>
            </w:pPr>
            <w:r>
              <w:t>Відкрити сторінку реєстрації, ввести відповідні дані в форму, натиснути зареєструватися.</w:t>
            </w:r>
          </w:p>
        </w:tc>
      </w:tr>
      <w:tr w:rsidR="004F394B" w14:paraId="6A83EDE2" w14:textId="77777777" w:rsidTr="004F394B">
        <w:tc>
          <w:tcPr>
            <w:tcW w:w="4781" w:type="dxa"/>
            <w:shd w:val="clear" w:color="auto" w:fill="auto"/>
          </w:tcPr>
          <w:p w14:paraId="24F67403" w14:textId="77777777" w:rsidR="002D179D" w:rsidRDefault="002D179D" w:rsidP="002D179D">
            <w:pPr>
              <w:pStyle w:val="affd"/>
            </w:pPr>
            <w:r>
              <w:t>Очікуваний результат</w:t>
            </w:r>
          </w:p>
        </w:tc>
        <w:tc>
          <w:tcPr>
            <w:tcW w:w="4789" w:type="dxa"/>
            <w:shd w:val="clear" w:color="auto" w:fill="auto"/>
          </w:tcPr>
          <w:p w14:paraId="1DCD5D60" w14:textId="77777777" w:rsidR="002D179D" w:rsidRDefault="002D179D" w:rsidP="002D179D">
            <w:pPr>
              <w:pStyle w:val="affd"/>
            </w:pPr>
            <w:r>
              <w:t>Користувач не зареєстрований, перехід на сторінку логіну, повідомлення про помилку.</w:t>
            </w:r>
          </w:p>
        </w:tc>
      </w:tr>
    </w:tbl>
    <w:p w14:paraId="3E17FE0A" w14:textId="776849C7" w:rsidR="002D179D" w:rsidRDefault="00735692" w:rsidP="002D179D">
      <w:pPr>
        <w:pStyle w:val="affd"/>
      </w:pPr>
      <w:r>
        <w:lastRenderedPageBreak/>
        <w:t>Продовження таблиці</w:t>
      </w:r>
      <w:r w:rsidRPr="0082322A">
        <w:t xml:space="preserve"> </w:t>
      </w:r>
      <w:r>
        <w:t>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4789"/>
      </w:tblGrid>
      <w:tr w:rsidR="00735692" w14:paraId="73243D65" w14:textId="77777777" w:rsidTr="004A2F0F">
        <w:tc>
          <w:tcPr>
            <w:tcW w:w="4781" w:type="dxa"/>
            <w:shd w:val="clear" w:color="auto" w:fill="auto"/>
          </w:tcPr>
          <w:p w14:paraId="059F1BCD" w14:textId="77777777" w:rsidR="00735692" w:rsidRDefault="00735692" w:rsidP="004A2F0F">
            <w:pPr>
              <w:pStyle w:val="affd"/>
            </w:pPr>
            <w:r>
              <w:t>Стан системи після проведення випробувань</w:t>
            </w:r>
          </w:p>
        </w:tc>
        <w:tc>
          <w:tcPr>
            <w:tcW w:w="4789" w:type="dxa"/>
            <w:shd w:val="clear" w:color="auto" w:fill="auto"/>
          </w:tcPr>
          <w:p w14:paraId="43FA448A" w14:textId="77777777" w:rsidR="00735692" w:rsidRDefault="00735692" w:rsidP="004A2F0F">
            <w:pPr>
              <w:pStyle w:val="affd"/>
            </w:pPr>
            <w:r>
              <w:t>Перехід на сторінку логіну.</w:t>
            </w:r>
          </w:p>
        </w:tc>
      </w:tr>
      <w:tr w:rsidR="00735692" w14:paraId="791E1D0A"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6C8BA1FD" w14:textId="77777777" w:rsidR="00735692" w:rsidRDefault="00735692" w:rsidP="004A2F0F">
            <w:pPr>
              <w:pStyle w:val="affd"/>
            </w:pPr>
            <w:r>
              <w:t>Фактичний результат співпадає з очікуваним</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43D2629E" w14:textId="77777777" w:rsidR="00735692" w:rsidRDefault="00735692" w:rsidP="004A2F0F">
            <w:pPr>
              <w:pStyle w:val="affd"/>
            </w:pPr>
            <w:r>
              <w:t>Так.</w:t>
            </w:r>
          </w:p>
        </w:tc>
      </w:tr>
    </w:tbl>
    <w:p w14:paraId="6962DD1F" w14:textId="77777777" w:rsidR="002D179D" w:rsidRDefault="002D179D" w:rsidP="002D179D">
      <w:pPr>
        <w:pStyle w:val="affd"/>
        <w:ind w:firstLine="0"/>
      </w:pPr>
    </w:p>
    <w:p w14:paraId="321E50CE" w14:textId="397994FC" w:rsidR="002D179D" w:rsidRDefault="002D179D" w:rsidP="002D179D">
      <w:pPr>
        <w:pStyle w:val="affd"/>
      </w:pPr>
      <w:r>
        <w:t>Таблиця 5.5</w:t>
      </w:r>
      <w:r w:rsidRPr="0031448C">
        <w:rPr>
          <w:color w:val="000000"/>
        </w:rPr>
        <w:sym w:font="Symbol" w:char="F02D"/>
      </w:r>
      <w:r>
        <w:t xml:space="preserve"> </w:t>
      </w:r>
      <w:r>
        <w:rPr>
          <w:lang w:val="ru-RU"/>
        </w:rPr>
        <w:t>Розп</w:t>
      </w:r>
      <w:r>
        <w:t xml:space="preserve">ізнавання за зображенням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86"/>
      </w:tblGrid>
      <w:tr w:rsidR="004F394B" w14:paraId="78A448E8" w14:textId="77777777" w:rsidTr="004F394B">
        <w:tc>
          <w:tcPr>
            <w:tcW w:w="4815" w:type="dxa"/>
            <w:shd w:val="clear" w:color="auto" w:fill="auto"/>
          </w:tcPr>
          <w:p w14:paraId="500EC7DA" w14:textId="77777777" w:rsidR="002D179D" w:rsidRDefault="002D179D" w:rsidP="002D179D">
            <w:pPr>
              <w:pStyle w:val="affd"/>
            </w:pPr>
            <w:r>
              <w:t>Тест</w:t>
            </w:r>
          </w:p>
        </w:tc>
        <w:tc>
          <w:tcPr>
            <w:tcW w:w="4814" w:type="dxa"/>
            <w:shd w:val="clear" w:color="auto" w:fill="auto"/>
          </w:tcPr>
          <w:p w14:paraId="6215C7F1" w14:textId="77777777" w:rsidR="002D179D" w:rsidRDefault="002D179D" w:rsidP="002D179D">
            <w:pPr>
              <w:pStyle w:val="affd"/>
            </w:pPr>
            <w:r>
              <w:t>Розпізнавання зображення</w:t>
            </w:r>
          </w:p>
        </w:tc>
      </w:tr>
      <w:tr w:rsidR="004F394B" w14:paraId="42945955" w14:textId="77777777" w:rsidTr="004F394B">
        <w:tc>
          <w:tcPr>
            <w:tcW w:w="4815" w:type="dxa"/>
            <w:shd w:val="clear" w:color="auto" w:fill="auto"/>
          </w:tcPr>
          <w:p w14:paraId="518DDCBF" w14:textId="77777777" w:rsidR="002D179D" w:rsidRDefault="002D179D" w:rsidP="002D179D">
            <w:pPr>
              <w:pStyle w:val="affd"/>
            </w:pPr>
            <w:r>
              <w:t>Початковий стан системи</w:t>
            </w:r>
          </w:p>
        </w:tc>
        <w:tc>
          <w:tcPr>
            <w:tcW w:w="4814" w:type="dxa"/>
            <w:shd w:val="clear" w:color="auto" w:fill="auto"/>
          </w:tcPr>
          <w:p w14:paraId="4A5A7DF4" w14:textId="77777777" w:rsidR="002D179D" w:rsidRDefault="002D179D" w:rsidP="002D179D">
            <w:pPr>
              <w:pStyle w:val="affd"/>
            </w:pPr>
            <w:r>
              <w:t>Користувач авторизований.</w:t>
            </w:r>
          </w:p>
          <w:p w14:paraId="0C9EC911" w14:textId="77777777" w:rsidR="002D179D" w:rsidRDefault="002D179D" w:rsidP="002D179D">
            <w:pPr>
              <w:pStyle w:val="affd"/>
            </w:pPr>
            <w:r>
              <w:t>Відкрита початкова сторінка системи, доступні всі функції системи.</w:t>
            </w:r>
          </w:p>
        </w:tc>
      </w:tr>
      <w:tr w:rsidR="004F394B" w14:paraId="70A082D3" w14:textId="77777777" w:rsidTr="004F394B">
        <w:tc>
          <w:tcPr>
            <w:tcW w:w="4815" w:type="dxa"/>
            <w:shd w:val="clear" w:color="auto" w:fill="auto"/>
          </w:tcPr>
          <w:p w14:paraId="5033E8A5" w14:textId="77777777" w:rsidR="002D179D" w:rsidRDefault="002D179D" w:rsidP="002D179D">
            <w:pPr>
              <w:pStyle w:val="affd"/>
            </w:pPr>
            <w:r>
              <w:t>Вхідні дані</w:t>
            </w:r>
          </w:p>
        </w:tc>
        <w:tc>
          <w:tcPr>
            <w:tcW w:w="4814" w:type="dxa"/>
            <w:shd w:val="clear" w:color="auto" w:fill="auto"/>
          </w:tcPr>
          <w:p w14:paraId="7270E8D1" w14:textId="77777777" w:rsidR="002D179D" w:rsidRDefault="002D179D" w:rsidP="002D179D">
            <w:pPr>
              <w:pStyle w:val="affd"/>
            </w:pPr>
            <w:r>
              <w:t xml:space="preserve">Зображення в форматі: </w:t>
            </w:r>
            <w:r w:rsidRPr="000B66E1">
              <w:t>jpg, png</w:t>
            </w:r>
            <w:r>
              <w:t xml:space="preserve"> або</w:t>
            </w:r>
            <w:r w:rsidRPr="000B66E1">
              <w:t xml:space="preserve"> jpeg</w:t>
            </w:r>
            <w:r>
              <w:t>.</w:t>
            </w:r>
          </w:p>
        </w:tc>
      </w:tr>
      <w:tr w:rsidR="004F394B" w14:paraId="153A770F" w14:textId="77777777" w:rsidTr="004F394B">
        <w:tc>
          <w:tcPr>
            <w:tcW w:w="4815" w:type="dxa"/>
            <w:shd w:val="clear" w:color="auto" w:fill="auto"/>
          </w:tcPr>
          <w:p w14:paraId="58C7BDE1" w14:textId="77777777" w:rsidR="002D179D" w:rsidRDefault="002D179D" w:rsidP="002D179D">
            <w:pPr>
              <w:pStyle w:val="affd"/>
            </w:pPr>
            <w:r>
              <w:t>Схема проведення тесту</w:t>
            </w:r>
          </w:p>
        </w:tc>
        <w:tc>
          <w:tcPr>
            <w:tcW w:w="4814" w:type="dxa"/>
            <w:shd w:val="clear" w:color="auto" w:fill="auto"/>
          </w:tcPr>
          <w:p w14:paraId="01CC49DE" w14:textId="77777777" w:rsidR="002D179D" w:rsidRDefault="002D179D" w:rsidP="002D179D">
            <w:pPr>
              <w:pStyle w:val="affd"/>
            </w:pPr>
            <w:r>
              <w:t>Відкрити сторінку розпізнавання, натиснути кнопку завантажити, з відкритого провідника обрати файл, натиснути кнопку відправити.</w:t>
            </w:r>
          </w:p>
        </w:tc>
      </w:tr>
      <w:tr w:rsidR="004F394B" w14:paraId="0BBFC52D" w14:textId="77777777" w:rsidTr="004F394B">
        <w:tc>
          <w:tcPr>
            <w:tcW w:w="4815" w:type="dxa"/>
            <w:shd w:val="clear" w:color="auto" w:fill="auto"/>
          </w:tcPr>
          <w:p w14:paraId="7EF630C5" w14:textId="77777777" w:rsidR="002D179D" w:rsidRDefault="002D179D" w:rsidP="002D179D">
            <w:pPr>
              <w:pStyle w:val="affd"/>
            </w:pPr>
            <w:r>
              <w:t>Очікуваний результат</w:t>
            </w:r>
          </w:p>
        </w:tc>
        <w:tc>
          <w:tcPr>
            <w:tcW w:w="4814" w:type="dxa"/>
            <w:shd w:val="clear" w:color="auto" w:fill="auto"/>
          </w:tcPr>
          <w:p w14:paraId="45BA00DC" w14:textId="77777777" w:rsidR="002D179D" w:rsidRDefault="002D179D" w:rsidP="002D179D">
            <w:pPr>
              <w:pStyle w:val="affd"/>
            </w:pPr>
            <w:r>
              <w:t>Проведений аналіз, виведені результати</w:t>
            </w:r>
          </w:p>
        </w:tc>
      </w:tr>
      <w:tr w:rsidR="004F394B" w14:paraId="4A710A58" w14:textId="77777777" w:rsidTr="004F394B">
        <w:tc>
          <w:tcPr>
            <w:tcW w:w="4815" w:type="dxa"/>
            <w:shd w:val="clear" w:color="auto" w:fill="auto"/>
          </w:tcPr>
          <w:p w14:paraId="56FC0D3D" w14:textId="77777777" w:rsidR="002D179D" w:rsidRDefault="002D179D" w:rsidP="002D179D">
            <w:pPr>
              <w:pStyle w:val="affd"/>
            </w:pPr>
            <w:r>
              <w:t xml:space="preserve"> Стан системи після проведення випробувань</w:t>
            </w:r>
          </w:p>
        </w:tc>
        <w:tc>
          <w:tcPr>
            <w:tcW w:w="4814" w:type="dxa"/>
            <w:shd w:val="clear" w:color="auto" w:fill="auto"/>
          </w:tcPr>
          <w:p w14:paraId="1E94B85A" w14:textId="77777777" w:rsidR="002D179D" w:rsidRDefault="002D179D" w:rsidP="002D179D">
            <w:pPr>
              <w:pStyle w:val="affd"/>
            </w:pPr>
            <w:r>
              <w:t>Проведений аналіз, виведені результати</w:t>
            </w:r>
          </w:p>
        </w:tc>
      </w:tr>
      <w:tr w:rsidR="004F394B" w14:paraId="44ADDA7D" w14:textId="77777777" w:rsidTr="004F394B">
        <w:tc>
          <w:tcPr>
            <w:tcW w:w="4815" w:type="dxa"/>
            <w:shd w:val="clear" w:color="auto" w:fill="auto"/>
          </w:tcPr>
          <w:p w14:paraId="6DA6ADE7" w14:textId="77777777" w:rsidR="002D179D" w:rsidRDefault="002D179D" w:rsidP="002D179D">
            <w:pPr>
              <w:pStyle w:val="affd"/>
            </w:pPr>
            <w:r>
              <w:t>Фактичний результат співпадає з очікуваним</w:t>
            </w:r>
          </w:p>
        </w:tc>
        <w:tc>
          <w:tcPr>
            <w:tcW w:w="4814" w:type="dxa"/>
            <w:shd w:val="clear" w:color="auto" w:fill="auto"/>
          </w:tcPr>
          <w:p w14:paraId="2E6A7240" w14:textId="77777777" w:rsidR="002D179D" w:rsidRDefault="002D179D" w:rsidP="002D179D">
            <w:pPr>
              <w:pStyle w:val="affd"/>
            </w:pPr>
            <w:r>
              <w:t>Так.</w:t>
            </w:r>
          </w:p>
        </w:tc>
      </w:tr>
    </w:tbl>
    <w:p w14:paraId="5CA3D40F" w14:textId="77777777" w:rsidR="002D179D" w:rsidRDefault="002D179D" w:rsidP="002D179D">
      <w:pPr>
        <w:pStyle w:val="affd"/>
      </w:pPr>
    </w:p>
    <w:p w14:paraId="140B3DCF" w14:textId="0B9D33A6" w:rsidR="002D179D" w:rsidRDefault="002D179D" w:rsidP="002D179D">
      <w:pPr>
        <w:pStyle w:val="affd"/>
      </w:pPr>
      <w:r>
        <w:t>Таблиця 5.6</w:t>
      </w:r>
      <w:r w:rsidRPr="0031448C">
        <w:rPr>
          <w:color w:val="000000"/>
        </w:rPr>
        <w:sym w:font="Symbol" w:char="F02D"/>
      </w:r>
      <w:r>
        <w:t xml:space="preserve"> </w:t>
      </w:r>
      <w:r>
        <w:rPr>
          <w:lang w:val="ru-RU"/>
        </w:rPr>
        <w:t>Розп</w:t>
      </w:r>
      <w:r>
        <w:t xml:space="preserve">ізнавання за зображенням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86"/>
      </w:tblGrid>
      <w:tr w:rsidR="004F394B" w14:paraId="1CA4960C" w14:textId="77777777" w:rsidTr="004F394B">
        <w:tc>
          <w:tcPr>
            <w:tcW w:w="4784" w:type="dxa"/>
            <w:shd w:val="clear" w:color="auto" w:fill="auto"/>
          </w:tcPr>
          <w:p w14:paraId="0E4EF96E" w14:textId="77777777" w:rsidR="002D179D" w:rsidRDefault="002D179D" w:rsidP="002D179D">
            <w:pPr>
              <w:pStyle w:val="affd"/>
            </w:pPr>
            <w:r>
              <w:t>Тест</w:t>
            </w:r>
          </w:p>
        </w:tc>
        <w:tc>
          <w:tcPr>
            <w:tcW w:w="4786" w:type="dxa"/>
            <w:shd w:val="clear" w:color="auto" w:fill="auto"/>
          </w:tcPr>
          <w:p w14:paraId="06C3B287" w14:textId="77777777" w:rsidR="002D179D" w:rsidRDefault="002D179D" w:rsidP="002D179D">
            <w:pPr>
              <w:pStyle w:val="affd"/>
            </w:pPr>
            <w:r>
              <w:t xml:space="preserve">Завантаження файлу з розширенням, яке не підтримується </w:t>
            </w:r>
          </w:p>
        </w:tc>
      </w:tr>
    </w:tbl>
    <w:p w14:paraId="42E7245D" w14:textId="295B7243" w:rsidR="00FA2708" w:rsidRPr="00FA2708" w:rsidRDefault="00FA2708" w:rsidP="00735692">
      <w:pPr>
        <w:pStyle w:val="afff0"/>
      </w:pPr>
      <w:r>
        <w:lastRenderedPageBreak/>
        <w:t>Продовження таблиці</w:t>
      </w:r>
      <w:r w:rsidRPr="0082322A">
        <w:t xml:space="preserve"> </w:t>
      </w:r>
      <w:r>
        <w:t>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86"/>
      </w:tblGrid>
      <w:tr w:rsidR="004F394B" w14:paraId="5D97638D" w14:textId="77777777" w:rsidTr="004F394B">
        <w:tc>
          <w:tcPr>
            <w:tcW w:w="4815" w:type="dxa"/>
            <w:shd w:val="clear" w:color="auto" w:fill="auto"/>
          </w:tcPr>
          <w:p w14:paraId="21FD5B7F" w14:textId="77777777" w:rsidR="002D179D" w:rsidRDefault="002D179D" w:rsidP="004F7E55">
            <w:pPr>
              <w:pStyle w:val="affd"/>
            </w:pPr>
            <w:r>
              <w:t>Початковий стан системи</w:t>
            </w:r>
          </w:p>
        </w:tc>
        <w:tc>
          <w:tcPr>
            <w:tcW w:w="4814" w:type="dxa"/>
            <w:shd w:val="clear" w:color="auto" w:fill="auto"/>
          </w:tcPr>
          <w:p w14:paraId="0FABD28F" w14:textId="77777777" w:rsidR="002D179D" w:rsidRDefault="002D179D" w:rsidP="004F7E55">
            <w:pPr>
              <w:pStyle w:val="affd"/>
            </w:pPr>
            <w:r>
              <w:t>Користувач авторизований.</w:t>
            </w:r>
          </w:p>
          <w:p w14:paraId="4DB96CFF" w14:textId="77777777" w:rsidR="002D179D" w:rsidRDefault="002D179D" w:rsidP="004F7E55">
            <w:pPr>
              <w:pStyle w:val="affd"/>
            </w:pPr>
            <w:r>
              <w:t>Відкрита початкова сторінка системи, доступні всі функції системи.</w:t>
            </w:r>
          </w:p>
        </w:tc>
      </w:tr>
      <w:tr w:rsidR="004F394B" w14:paraId="163F8870" w14:textId="77777777" w:rsidTr="004F394B">
        <w:tc>
          <w:tcPr>
            <w:tcW w:w="4815" w:type="dxa"/>
            <w:shd w:val="clear" w:color="auto" w:fill="auto"/>
          </w:tcPr>
          <w:p w14:paraId="13D30E2A" w14:textId="77777777" w:rsidR="002D179D" w:rsidRDefault="002D179D" w:rsidP="004F7E55">
            <w:pPr>
              <w:pStyle w:val="affd"/>
            </w:pPr>
            <w:r>
              <w:t>Вхідні дані</w:t>
            </w:r>
          </w:p>
        </w:tc>
        <w:tc>
          <w:tcPr>
            <w:tcW w:w="4814" w:type="dxa"/>
            <w:shd w:val="clear" w:color="auto" w:fill="auto"/>
          </w:tcPr>
          <w:p w14:paraId="22D310FD" w14:textId="77777777" w:rsidR="002D179D" w:rsidRDefault="002D179D" w:rsidP="004F7E55">
            <w:pPr>
              <w:pStyle w:val="affd"/>
            </w:pPr>
            <w:r>
              <w:t>Файл.</w:t>
            </w:r>
          </w:p>
        </w:tc>
      </w:tr>
      <w:tr w:rsidR="004F394B" w14:paraId="4615CFBB" w14:textId="77777777" w:rsidTr="004F394B">
        <w:tc>
          <w:tcPr>
            <w:tcW w:w="4815" w:type="dxa"/>
            <w:shd w:val="clear" w:color="auto" w:fill="auto"/>
          </w:tcPr>
          <w:p w14:paraId="1E61F1F4" w14:textId="77777777" w:rsidR="002D179D" w:rsidRDefault="002D179D" w:rsidP="004F7E55">
            <w:pPr>
              <w:pStyle w:val="affd"/>
            </w:pPr>
            <w:r>
              <w:t>Схема проведення тесту</w:t>
            </w:r>
          </w:p>
        </w:tc>
        <w:tc>
          <w:tcPr>
            <w:tcW w:w="4814" w:type="dxa"/>
            <w:shd w:val="clear" w:color="auto" w:fill="auto"/>
          </w:tcPr>
          <w:p w14:paraId="2E8BD923" w14:textId="77777777" w:rsidR="002D179D" w:rsidRDefault="002D179D" w:rsidP="004F7E55">
            <w:pPr>
              <w:pStyle w:val="affd"/>
            </w:pPr>
            <w:r>
              <w:t>Відкрити сторінку розпізнавання, натиснути кнопку завантажити, з відкритого провідника обрати файл, натиснути кнопку відправити.</w:t>
            </w:r>
          </w:p>
        </w:tc>
      </w:tr>
      <w:tr w:rsidR="004F394B" w14:paraId="29971EAD" w14:textId="77777777" w:rsidTr="004F394B">
        <w:tc>
          <w:tcPr>
            <w:tcW w:w="4815" w:type="dxa"/>
            <w:shd w:val="clear" w:color="auto" w:fill="auto"/>
          </w:tcPr>
          <w:p w14:paraId="4DCF25BB" w14:textId="77777777" w:rsidR="002D179D" w:rsidRDefault="002D179D" w:rsidP="004F7E55">
            <w:pPr>
              <w:pStyle w:val="affd"/>
            </w:pPr>
            <w:r>
              <w:t>Очікуваний результат</w:t>
            </w:r>
          </w:p>
        </w:tc>
        <w:tc>
          <w:tcPr>
            <w:tcW w:w="4814" w:type="dxa"/>
            <w:shd w:val="clear" w:color="auto" w:fill="auto"/>
          </w:tcPr>
          <w:p w14:paraId="1EE746E2" w14:textId="77777777" w:rsidR="002D179D" w:rsidRDefault="002D179D" w:rsidP="004F7E55">
            <w:pPr>
              <w:pStyle w:val="affd"/>
            </w:pPr>
            <w:r>
              <w:t>Виведене повідомлення про помилку.</w:t>
            </w:r>
          </w:p>
        </w:tc>
      </w:tr>
      <w:tr w:rsidR="004F394B" w14:paraId="0D7DDDA4" w14:textId="77777777" w:rsidTr="004F394B">
        <w:tc>
          <w:tcPr>
            <w:tcW w:w="4815" w:type="dxa"/>
            <w:shd w:val="clear" w:color="auto" w:fill="auto"/>
          </w:tcPr>
          <w:p w14:paraId="25808CC5" w14:textId="77777777" w:rsidR="002D179D" w:rsidRDefault="002D179D" w:rsidP="004F7E55">
            <w:pPr>
              <w:pStyle w:val="affd"/>
            </w:pPr>
            <w:r>
              <w:t xml:space="preserve"> Стан системи після проведення випробувань</w:t>
            </w:r>
          </w:p>
        </w:tc>
        <w:tc>
          <w:tcPr>
            <w:tcW w:w="4814" w:type="dxa"/>
            <w:shd w:val="clear" w:color="auto" w:fill="auto"/>
          </w:tcPr>
          <w:p w14:paraId="4FA524B4" w14:textId="77777777" w:rsidR="002D179D" w:rsidRDefault="002D179D" w:rsidP="004F7E55">
            <w:pPr>
              <w:pStyle w:val="affd"/>
            </w:pPr>
            <w:r>
              <w:t>Виведене повідомлення про помилку.</w:t>
            </w:r>
          </w:p>
        </w:tc>
      </w:tr>
      <w:tr w:rsidR="004F394B" w14:paraId="29C1BDCD" w14:textId="77777777" w:rsidTr="004F394B">
        <w:tc>
          <w:tcPr>
            <w:tcW w:w="4815" w:type="dxa"/>
            <w:shd w:val="clear" w:color="auto" w:fill="auto"/>
          </w:tcPr>
          <w:p w14:paraId="30ACA4A9" w14:textId="77777777" w:rsidR="002D179D" w:rsidRDefault="002D179D" w:rsidP="004F7E55">
            <w:pPr>
              <w:pStyle w:val="affd"/>
            </w:pPr>
            <w:r>
              <w:t>Фактичний результат співпадає з очікуваним</w:t>
            </w:r>
          </w:p>
        </w:tc>
        <w:tc>
          <w:tcPr>
            <w:tcW w:w="4814" w:type="dxa"/>
            <w:shd w:val="clear" w:color="auto" w:fill="auto"/>
          </w:tcPr>
          <w:p w14:paraId="6A35B731" w14:textId="77777777" w:rsidR="002D179D" w:rsidRDefault="002D179D" w:rsidP="004F7E55">
            <w:pPr>
              <w:pStyle w:val="affd"/>
            </w:pPr>
            <w:r>
              <w:t>Так.</w:t>
            </w:r>
          </w:p>
        </w:tc>
      </w:tr>
    </w:tbl>
    <w:p w14:paraId="3778FF80" w14:textId="77777777" w:rsidR="002D179D" w:rsidRPr="002D179D" w:rsidRDefault="002D179D" w:rsidP="00735692">
      <w:pPr>
        <w:ind w:firstLine="0"/>
      </w:pPr>
    </w:p>
    <w:p w14:paraId="4ABEC95D" w14:textId="77777777" w:rsidR="002B0208" w:rsidRPr="00017896" w:rsidRDefault="002B0208" w:rsidP="002B0208">
      <w:pPr>
        <w:pStyle w:val="21"/>
        <w:numPr>
          <w:ilvl w:val="0"/>
          <w:numId w:val="0"/>
        </w:numPr>
        <w:shd w:val="clear" w:color="auto" w:fill="FFFFFF"/>
        <w:ind w:left="1021" w:hanging="312"/>
        <w:jc w:val="both"/>
        <w:rPr>
          <w:b/>
          <w:szCs w:val="28"/>
        </w:rPr>
      </w:pPr>
      <w:bookmarkStart w:id="93" w:name="_Toc72478656"/>
      <w:bookmarkStart w:id="94" w:name="_Toc303777120"/>
      <w:bookmarkStart w:id="95" w:name="_Toc236811398"/>
      <w:r w:rsidRPr="00017896">
        <w:rPr>
          <w:b/>
          <w:szCs w:val="28"/>
        </w:rPr>
        <w:t>Висновок до розділу</w:t>
      </w:r>
      <w:bookmarkEnd w:id="93"/>
    </w:p>
    <w:bookmarkEnd w:id="94"/>
    <w:bookmarkEnd w:id="95"/>
    <w:p w14:paraId="71E91821" w14:textId="77777777" w:rsidR="00AA5D06" w:rsidRDefault="00AA5D06" w:rsidP="00AA5D06">
      <w:pPr>
        <w:pStyle w:val="affd"/>
      </w:pPr>
      <w:r>
        <w:t xml:space="preserve">В даному розділі було описано докладно розроблене програмне забезпечення, надані екранні форми  основних функцій наявних  в системі. Було сформульоване докладне керівництво користувача, а також описана поведінка системи при різних ситуаціях, як при стандартному використанні додатку, так і при виключних ситуаціях, наприклад при введені некоректного формату аналізованого зображення, або при спробі завантажити файл який не є зображенням, або при спробі зареєструватися під існуючою в системі адрессою електронної пошти. Також була сформульована мета та можливі способи тестування програмного документу, були надані положення на базі </w:t>
      </w:r>
      <w:r>
        <w:lastRenderedPageBreak/>
        <w:t>яких формувалися випробування продукту. Були описані етапи проведення тестів та докладно описана очікувана поведінка системи на кожному з етапів тесту. Були сформульовані тестові сценарії. Покриття тестами програмного продукту становить – 100%. Також були наведені результати проходження тестового сценарію програмним продуктом. Програмне забезпечення пройшло всі надані тести.</w:t>
      </w:r>
    </w:p>
    <w:p w14:paraId="7108C939" w14:textId="77777777" w:rsidR="00177288" w:rsidRDefault="002B0208" w:rsidP="00177288">
      <w:pPr>
        <w:pStyle w:val="a8"/>
        <w:pageBreakBefore w:val="0"/>
        <w:rPr>
          <w:lang w:val="uk-UA"/>
        </w:rPr>
      </w:pPr>
      <w:bookmarkStart w:id="96" w:name="_Toc72478657"/>
      <w:r w:rsidRPr="0061448C">
        <w:rPr>
          <w:lang w:val="uk-UA"/>
        </w:rPr>
        <w:t>ЗАГАЛЬНІ ВИСНОВКИ</w:t>
      </w:r>
      <w:bookmarkEnd w:id="96"/>
    </w:p>
    <w:p w14:paraId="763E4E57" w14:textId="77777777" w:rsidR="00AA5D06" w:rsidRDefault="00AA5D06" w:rsidP="00AA5D06">
      <w:pPr>
        <w:pStyle w:val="affd"/>
      </w:pPr>
      <w:bookmarkStart w:id="97" w:name="_Toc303778165"/>
      <w:r>
        <w:t>В пояснювальній записці представлений опис дипломного проекту, що присвячений</w:t>
      </w:r>
    </w:p>
    <w:p w14:paraId="4F50661A" w14:textId="77777777" w:rsidR="00AA5D06" w:rsidRDefault="00AA5D06" w:rsidP="00AA5D06">
      <w:pPr>
        <w:pStyle w:val="affd"/>
      </w:pPr>
      <w:r>
        <w:t>Роз</w:t>
      </w:r>
      <w:r w:rsidRPr="00E025F8">
        <w:t>робц</w:t>
      </w:r>
      <w:r>
        <w:t>і комплексу задач класифікації зображень з метою розпізнавання пневмонії на рентгенівських знімках.</w:t>
      </w:r>
    </w:p>
    <w:p w14:paraId="5A69CF15" w14:textId="77777777" w:rsidR="00AA5D06" w:rsidRDefault="00AA5D06" w:rsidP="00AA5D06">
      <w:pPr>
        <w:pStyle w:val="affd"/>
      </w:pPr>
      <w:r>
        <w:t>В першому розділі пояснювальної записки – Загальні положення, було описано предметне середовище, визначено його особливості. Було досліджено поняття пневмонії, та визначено актуальність теми. Були описані актори і дії ,які вони можуть виконувати в системі. Був проведений аналіз аналогів, та популярних підходів для розв’язання поставленої задачі. Також  в цьому розділі були визначені цілі розробки та призначення розробки.</w:t>
      </w:r>
    </w:p>
    <w:p w14:paraId="283A3817" w14:textId="77777777" w:rsidR="00AA5D06" w:rsidRPr="0082322A" w:rsidRDefault="00AA5D06" w:rsidP="00AA5D06">
      <w:pPr>
        <w:pStyle w:val="affd"/>
      </w:pPr>
      <w:r>
        <w:t>У другому розділі  – Інформаційне забезпечення міститься опис даних, які фігурують в системі. В пункті – вхідні дані було визначено два типи вхідних даних, були описані вхідні дані користувача, їх типи та призначення. Окрім цього був наданий опис датасету на якому навчалась нейронна мережа, був описаний спосіб його розділення на тренувальний і валідаційний датасети. У пункті  – Опис структурі бази даних був наданий опис таблиць, які використовувались для зберігання даних системою, надані типи та назви полів та їх призначення.</w:t>
      </w:r>
      <w:r w:rsidRPr="00DC5F2B">
        <w:t xml:space="preserve"> </w:t>
      </w:r>
      <w:r w:rsidRPr="0082322A">
        <w:t>Наряду з вхідними даними</w:t>
      </w:r>
      <w:r>
        <w:t xml:space="preserve"> та даними для навчання</w:t>
      </w:r>
      <w:r w:rsidRPr="0082322A">
        <w:t>, були описані вихідні дані,  їх форма, та інформація, яку вони будуть нести кінцевому користувачу при аналізі.</w:t>
      </w:r>
    </w:p>
    <w:p w14:paraId="5C868D91" w14:textId="77777777" w:rsidR="00AA5D06" w:rsidRDefault="00AA5D06" w:rsidP="00AA5D06">
      <w:pPr>
        <w:pStyle w:val="affd"/>
      </w:pPr>
    </w:p>
    <w:p w14:paraId="30F1CAE5" w14:textId="77777777" w:rsidR="00AA5D06" w:rsidRDefault="00AA5D06" w:rsidP="00AA5D06">
      <w:pPr>
        <w:pStyle w:val="affd"/>
      </w:pPr>
      <w:r>
        <w:lastRenderedPageBreak/>
        <w:t xml:space="preserve">У розділі Математичне забезпечення була описана математична складова роботи. Були надані змістовна і математична постановки задачі. Були описані обрані алгоритми розв’язання. У пункті обґрунтування вибору методу розв’язання були сформульовані переваги та недоліки обраного методу, була проаналізована доцільність вибору згорткових нейронних мереж як методу розв’язання задачі класифікації зображень.  У пункті опис методів розв’язання була описана архітектура нейронної мережі, що началась, параметри шарів. Також були надані результати навчання, описані за допомогою графіків. Були зроблені висновки щодо проведеного навчання і сформульовані проблеми які виникли під час навчання нейронної мережі, та були описані шляхи їх вирішення. </w:t>
      </w:r>
    </w:p>
    <w:p w14:paraId="47017727" w14:textId="77777777" w:rsidR="00AA5D06" w:rsidRDefault="00AA5D06" w:rsidP="00AA5D06">
      <w:pPr>
        <w:pStyle w:val="affd"/>
      </w:pPr>
      <w:r>
        <w:t>У розділі Програмне та Технічне забезпечення були описана архітектура системи, її основні компоненти та способи їх взаємодії між собою. Був наданий опис програмних засобів, які використовувалися для розробки, наведені їх переваги для розробки системи. Були надані та описані такі діаграми : класів, послідовності, компонентів та надана схема архітектури системи. У пункті Специфікація функцій докладно були описані функції системи, їх специфікація, призначення, значення що вони повертають.</w:t>
      </w:r>
    </w:p>
    <w:p w14:paraId="49EFC18C" w14:textId="6CB7B297" w:rsidR="00AA5D06" w:rsidRDefault="00AA5D06" w:rsidP="007D29DD">
      <w:pPr>
        <w:pStyle w:val="affd"/>
      </w:pPr>
      <w:r>
        <w:t>В останньому пункті цього розділу були описані звіти, що формує система як результат аналізу користувачеві.</w:t>
      </w:r>
    </w:p>
    <w:p w14:paraId="0DE1027C" w14:textId="77777777" w:rsidR="00AA5D06" w:rsidRDefault="00AA5D06" w:rsidP="00AA5D06">
      <w:pPr>
        <w:pStyle w:val="affd"/>
      </w:pPr>
      <w:r>
        <w:t>В п’ятому розділі записки було надано докладне керівництво користувача, екранні форми системи та описана поведінка системи при введені неправильних даних користувачем, надані тексти помилок та екранні форми. Наприкінці цього розділу була описана методика випробувань, описані тестові сценарії та результати проходження тестів системою. Всі тести система пройшла успішно.</w:t>
      </w:r>
    </w:p>
    <w:p w14:paraId="0C2914BC" w14:textId="77777777" w:rsidR="00AA5D06" w:rsidRDefault="00AA5D06" w:rsidP="00AA5D06">
      <w:pPr>
        <w:pStyle w:val="affd"/>
      </w:pPr>
      <w:r>
        <w:t xml:space="preserve"> Було розроблене технічне завдання. Програний продукт повністю відповідає всім вимогам описаним в Технічному завданні.</w:t>
      </w:r>
    </w:p>
    <w:p w14:paraId="555CCB53" w14:textId="77777777" w:rsidR="002B0208" w:rsidRDefault="002B0208" w:rsidP="002B0208">
      <w:pPr>
        <w:pStyle w:val="a8"/>
      </w:pPr>
      <w:bookmarkStart w:id="98" w:name="_Toc72478658"/>
      <w:r w:rsidRPr="0035622A">
        <w:lastRenderedPageBreak/>
        <w:t>Перелік посилань</w:t>
      </w:r>
      <w:bookmarkEnd w:id="97"/>
      <w:bookmarkEnd w:id="98"/>
    </w:p>
    <w:p w14:paraId="5864C4E3" w14:textId="77777777" w:rsidR="007D29DD" w:rsidRDefault="007D29DD" w:rsidP="007D29DD"/>
    <w:p w14:paraId="2CE214A1" w14:textId="3A92B427" w:rsidR="007D29DD" w:rsidRDefault="007D29DD" w:rsidP="007D29DD">
      <w:pPr>
        <w:pStyle w:val="affd"/>
        <w:numPr>
          <w:ilvl w:val="0"/>
          <w:numId w:val="32"/>
        </w:numPr>
      </w:pPr>
      <w:r w:rsidRPr="0029594A">
        <w:t>НЕГОСПІТАЛЬНА ПНЕВМОНІЯ У ДОРОСЛИХ ОСІБ: ЕТІОЛОГІЯ, ПАТОГЕНЕЗ, КЛАСИФІКАЦІЯ, ДІАГНОСТИКА, АНТИБАКТЕРІАЛЬНА ТЕРАПІЯ ТА ПРОФІЛАКТИКА // Фещенко Ю. І., академік НАМН України, д-р мед. наук, професор; Белослудцева К. О., канд. мед. наук; Голубовська О. А., д-р мед. наук, професор; Гуменюк М. І., д-р мед. наук; Дзюблик О. Я., д-р мед. наук, професор; Дзюблик Я. О., д-р мед. наук; Капітан Г. Б., канд. мед. наук; Мостовий Ю. М., д-р мед. наук, професор; Мухін О. О., канд. мед. наук; Недлінська Н. М., канд. мед. наук; Перцева Т. О., член-кореспондент НАМН України, д-р мед. наук, професор; Пилипенко М. М., канд. мед. наук, доцент; Сімонов С. С., канд. мед. наук, доцент; Сухін Р. Є., канд. мед. наук; Юдіна Л. В., канд. мед. наук, доцент; Ячник В. А., канд. мед. наук. // Київ Національна академія медичних наук України 2016</w:t>
      </w:r>
    </w:p>
    <w:p w14:paraId="783E27FF" w14:textId="77777777" w:rsidR="007D29DD" w:rsidRPr="0029594A" w:rsidRDefault="007D29DD" w:rsidP="007D29DD">
      <w:pPr>
        <w:ind w:left="360" w:firstLine="0"/>
      </w:pPr>
      <w:r w:rsidRPr="0029594A">
        <w:rPr>
          <w:sz w:val="28"/>
          <w:szCs w:val="28"/>
        </w:rPr>
        <w:t xml:space="preserve">      </w:t>
      </w:r>
      <w:hyperlink r:id="rId197" w:history="1">
        <w:r w:rsidRPr="00556045">
          <w:rPr>
            <w:rStyle w:val="af"/>
            <w:sz w:val="28"/>
            <w:szCs w:val="28"/>
          </w:rPr>
          <w:t>http://www.ifp.kiev.ua/doc/staff/pneumonia_guidelines_2016.pdf</w:t>
        </w:r>
      </w:hyperlink>
    </w:p>
    <w:p w14:paraId="039154BB" w14:textId="6CF23C8A" w:rsidR="007D29DD" w:rsidRPr="0029594A" w:rsidRDefault="007D29DD" w:rsidP="005A1B47">
      <w:pPr>
        <w:pStyle w:val="affd"/>
        <w:numPr>
          <w:ilvl w:val="0"/>
          <w:numId w:val="32"/>
        </w:numPr>
      </w:pPr>
      <w:r w:rsidRPr="00FA7249">
        <w:rPr>
          <w:rFonts w:eastAsia="Calibri"/>
        </w:rPr>
        <w:t xml:space="preserve">НАКАЗ </w:t>
      </w:r>
      <w:r w:rsidRPr="007D29DD">
        <w:rPr>
          <w:rFonts w:eastAsia="Calibri"/>
        </w:rPr>
        <w:t>від 13 січня 2005 року N 18</w:t>
      </w:r>
      <w:r w:rsidRPr="0029594A">
        <w:rPr>
          <w:lang w:val="ru-RU"/>
        </w:rPr>
        <w:t xml:space="preserve"> </w:t>
      </w:r>
      <w:r w:rsidRPr="007D29DD">
        <w:rPr>
          <w:rFonts w:eastAsia="Calibri"/>
        </w:rPr>
        <w:t>Про затвердження протоколів надання медичної допомоги дітям за спеціальністю "Дитяча пульмонологія"</w:t>
      </w:r>
    </w:p>
    <w:p w14:paraId="796C3D68" w14:textId="77777777" w:rsidR="007D29DD" w:rsidRDefault="007D29DD" w:rsidP="007D29DD">
      <w:pPr>
        <w:pStyle w:val="affd"/>
      </w:pPr>
      <w:r>
        <w:rPr>
          <w:lang w:val="en-US"/>
        </w:rPr>
        <w:t>URL</w:t>
      </w:r>
      <w:r w:rsidRPr="0029594A">
        <w:t>:</w:t>
      </w:r>
      <w:r>
        <w:rPr>
          <w:lang w:val="en-US"/>
        </w:rPr>
        <w:t xml:space="preserve"> </w:t>
      </w:r>
      <w:hyperlink r:id="rId198" w:history="1">
        <w:r w:rsidRPr="00556045">
          <w:rPr>
            <w:rStyle w:val="af"/>
          </w:rPr>
          <w:t>https://ips.ligazakon.net/document/MOZ4129</w:t>
        </w:r>
      </w:hyperlink>
    </w:p>
    <w:p w14:paraId="487CB6D1" w14:textId="0EAB7AE5" w:rsidR="007D29DD" w:rsidRDefault="007D29DD" w:rsidP="005A1B47">
      <w:pPr>
        <w:pStyle w:val="affd"/>
        <w:numPr>
          <w:ilvl w:val="0"/>
          <w:numId w:val="32"/>
        </w:numPr>
      </w:pPr>
      <w:r w:rsidRPr="0029594A">
        <w:t xml:space="preserve">МЕТОДИЧНІ ВКАЗІВКИ для самостійної роботи студентів з дисципліни «Внутрішня медицина (в тому числі з ендокринологією) студенти 4 курсу І, ІІ, ІІІ медичних факультетів, </w:t>
      </w:r>
      <w:r>
        <w:t>V</w:t>
      </w:r>
      <w:r w:rsidRPr="0029594A">
        <w:t xml:space="preserve"> та </w:t>
      </w:r>
      <w:r>
        <w:t>VI</w:t>
      </w:r>
      <w:r w:rsidRPr="0029594A">
        <w:t xml:space="preserve"> факультетів по підготовці іноземних студенті // Кафедра Внутрішньої медицини №3 Факультет </w:t>
      </w:r>
      <w:r>
        <w:t>VI</w:t>
      </w:r>
      <w:r w:rsidRPr="0029594A">
        <w:t xml:space="preserve"> по підготовці іноземних студентів // Харків 2016</w:t>
      </w:r>
    </w:p>
    <w:p w14:paraId="737E4976" w14:textId="77777777" w:rsidR="007D29DD" w:rsidRPr="006644CC" w:rsidRDefault="00253AE8" w:rsidP="007D29DD">
      <w:pPr>
        <w:pStyle w:val="affd"/>
      </w:pPr>
      <w:hyperlink r:id="rId199" w:history="1">
        <w:r w:rsidR="007D29DD" w:rsidRPr="00556045">
          <w:rPr>
            <w:rStyle w:val="af"/>
          </w:rPr>
          <w:t>http://vnmed3.kharkiv.ua/wp-content/uploads/2013/12/11-%D0%9F%D0%BD%D0%B5%D0%B2%D0%BC%D0%BE%D0%BD.pdf</w:t>
        </w:r>
      </w:hyperlink>
    </w:p>
    <w:p w14:paraId="4ED53664" w14:textId="369C952A" w:rsidR="007D29DD" w:rsidRPr="007D29DD" w:rsidRDefault="007D29DD" w:rsidP="005A1B47">
      <w:pPr>
        <w:pStyle w:val="affd"/>
        <w:numPr>
          <w:ilvl w:val="0"/>
          <w:numId w:val="32"/>
        </w:numPr>
        <w:rPr>
          <w:rFonts w:ascii="Calibri" w:eastAsia="Calibri" w:hAnsi="Calibri"/>
          <w:sz w:val="22"/>
          <w:szCs w:val="22"/>
        </w:rPr>
      </w:pPr>
      <w:r w:rsidRPr="005A1B47">
        <w:rPr>
          <w:rFonts w:eastAsia="Calibri"/>
        </w:rPr>
        <w:lastRenderedPageBreak/>
        <w:t>Effective Pneumothorax Detection for Chest X-Ray Images Using Local Binary Pattern and Support Vector Machine</w:t>
      </w:r>
      <w:r w:rsidRPr="005A1B47">
        <w:t xml:space="preserve"> //</w:t>
      </w:r>
      <w:r>
        <w:rPr>
          <w:lang w:val="en-US"/>
        </w:rPr>
        <w:t xml:space="preserve"> </w:t>
      </w:r>
      <w:r w:rsidRPr="006644CC">
        <w:rPr>
          <w:lang w:val="en-US"/>
        </w:rPr>
        <w:t>Yuan-Hao Chan, Yong-Zhi Zeng, Hsien-Chu Wu  Ming-Chi Wu, and Hung-Min Sun</w:t>
      </w:r>
      <w:r>
        <w:rPr>
          <w:lang w:val="en-US"/>
        </w:rPr>
        <w:t xml:space="preserve"> // </w:t>
      </w:r>
      <w:r w:rsidRPr="006644CC">
        <w:rPr>
          <w:rFonts w:ascii="Arial" w:hAnsi="Arial" w:cs="Arial"/>
          <w:color w:val="000000"/>
          <w:sz w:val="21"/>
          <w:szCs w:val="21"/>
          <w:lang w:val="en-US"/>
        </w:rPr>
        <w:t>03 Apr 2018</w:t>
      </w:r>
    </w:p>
    <w:p w14:paraId="6494845A" w14:textId="77777777" w:rsidR="007D29DD" w:rsidRPr="004805D6" w:rsidRDefault="00253AE8" w:rsidP="007D29DD">
      <w:pPr>
        <w:pStyle w:val="affd"/>
      </w:pPr>
      <w:hyperlink r:id="rId200" w:history="1">
        <w:r w:rsidR="007D29DD" w:rsidRPr="00556045">
          <w:rPr>
            <w:rStyle w:val="af"/>
          </w:rPr>
          <w:t>https://www.hindawi.com/journals/jhe/2018/2908517/</w:t>
        </w:r>
      </w:hyperlink>
    </w:p>
    <w:p w14:paraId="30A64B5C" w14:textId="4387C489" w:rsidR="007D29DD" w:rsidRPr="00273913" w:rsidRDefault="007D29DD" w:rsidP="005A1B47">
      <w:pPr>
        <w:pStyle w:val="affd"/>
        <w:numPr>
          <w:ilvl w:val="0"/>
          <w:numId w:val="32"/>
        </w:numPr>
        <w:rPr>
          <w:lang w:eastAsia="uk-UA"/>
        </w:rPr>
      </w:pPr>
      <w:r w:rsidRPr="006644CC">
        <w:t>Precise Prediction of COVID-19 in Chest X-Ray</w:t>
      </w:r>
      <w:r w:rsidRPr="006644CC">
        <w:rPr>
          <w:lang w:val="en-US"/>
        </w:rPr>
        <w:t xml:space="preserve"> </w:t>
      </w:r>
      <w:r w:rsidRPr="006644CC">
        <w:t>Images Using KE Sieve Algorithm</w:t>
      </w:r>
      <w:r>
        <w:rPr>
          <w:lang w:val="en-US"/>
        </w:rPr>
        <w:t xml:space="preserve">  // </w:t>
      </w:r>
      <w:r w:rsidRPr="006644CC">
        <w:rPr>
          <w:lang w:val="en-US"/>
        </w:rPr>
        <w:t>S Sai Thejeshwar  Chaitanya Chokkareddy Dr. K Eswaran</w:t>
      </w:r>
      <w:r>
        <w:rPr>
          <w:lang w:val="en-US"/>
        </w:rPr>
        <w:t xml:space="preserve"> </w:t>
      </w:r>
      <w:r>
        <w:t>medRxiv preprint doi: https://doi.org/10.1101/2020.08.13.20174144; this version posted August 14, 2020</w:t>
      </w:r>
      <w:r>
        <w:rPr>
          <w:lang w:val="en-US"/>
        </w:rPr>
        <w:t xml:space="preserve"> </w:t>
      </w:r>
      <w:hyperlink r:id="rId201" w:history="1">
        <w:r w:rsidRPr="00556045">
          <w:rPr>
            <w:rStyle w:val="af"/>
          </w:rPr>
          <w:t>https://www.medrxiv.org/content/10.1101/2020.08.13.20174144v1.full.pdf</w:t>
        </w:r>
      </w:hyperlink>
    </w:p>
    <w:p w14:paraId="76A5DA04" w14:textId="01B6F781" w:rsidR="007D29DD" w:rsidRPr="00273913" w:rsidRDefault="007D29DD" w:rsidP="005A1B47">
      <w:pPr>
        <w:pStyle w:val="affd"/>
        <w:numPr>
          <w:ilvl w:val="0"/>
          <w:numId w:val="32"/>
        </w:numPr>
        <w:rPr>
          <w:sz w:val="24"/>
          <w:szCs w:val="24"/>
          <w:lang w:val="en-US"/>
        </w:rPr>
      </w:pPr>
      <w:r w:rsidRPr="006644CC">
        <w:rPr>
          <w:lang w:eastAsia="uk-UA"/>
        </w:rPr>
        <w:t>COVID-CAPS: A capsule network-based framework for identification of COVID-19 cases from X-ray images</w:t>
      </w:r>
      <w:r>
        <w:t xml:space="preserve"> </w:t>
      </w:r>
      <w:r>
        <w:rPr>
          <w:lang w:val="en-US"/>
        </w:rPr>
        <w:t>//</w:t>
      </w:r>
      <w:r w:rsidRPr="006644CC">
        <w:t xml:space="preserve"> </w:t>
      </w:r>
      <w:r w:rsidRPr="006644CC">
        <w:rPr>
          <w:lang w:val="en-US"/>
        </w:rPr>
        <w:t xml:space="preserve">Parnian Afshar, Shahin Heidarian,Farnoosh Naderkhani,Anastasia Oikonomou, Konstantinos N. Plataniotis, and Arash Mohammadi </w:t>
      </w:r>
      <w:r>
        <w:rPr>
          <w:lang w:val="en-US"/>
        </w:rPr>
        <w:t>//</w:t>
      </w:r>
      <w:r w:rsidRPr="00273913">
        <w:t xml:space="preserve"> </w:t>
      </w:r>
      <w:r w:rsidRPr="00273913">
        <w:rPr>
          <w:lang w:val="en-US"/>
        </w:rPr>
        <w:t>Pattern Recognit Lett. 2020 Oct; 138: 638–643.</w:t>
      </w:r>
      <w:r>
        <w:rPr>
          <w:lang w:val="en-US"/>
        </w:rPr>
        <w:t xml:space="preserve"> </w:t>
      </w:r>
      <w:r w:rsidRPr="00273913">
        <w:rPr>
          <w:lang w:val="en-US"/>
        </w:rPr>
        <w:t xml:space="preserve">Published online 2020 Sep 16. doi: 10.1016/j.patrec.2020.09.010 </w:t>
      </w:r>
      <w:hyperlink r:id="rId202" w:history="1">
        <w:r w:rsidRPr="00273913">
          <w:rPr>
            <w:rStyle w:val="af"/>
          </w:rPr>
          <w:t>https://www.ncbi.nlm.nih.gov/pmc/articles/PMC7493761/</w:t>
        </w:r>
      </w:hyperlink>
    </w:p>
    <w:p w14:paraId="53A9C43D" w14:textId="38620002" w:rsidR="007D29DD" w:rsidRPr="00273913" w:rsidRDefault="007D29DD" w:rsidP="005A1B47">
      <w:pPr>
        <w:pStyle w:val="affd"/>
        <w:numPr>
          <w:ilvl w:val="0"/>
          <w:numId w:val="32"/>
        </w:numPr>
        <w:rPr>
          <w:sz w:val="24"/>
          <w:szCs w:val="24"/>
        </w:rPr>
      </w:pPr>
      <w:r>
        <w:t>Deep Learning with Lung Segmentation and Bone Shadow</w:t>
      </w:r>
      <w:r>
        <w:rPr>
          <w:lang w:val="en-US"/>
        </w:rPr>
        <w:t xml:space="preserve"> </w:t>
      </w:r>
      <w:r>
        <w:t>Exclusion Techniques for Chest X-Ray Analysis of Lung Cancer</w:t>
      </w:r>
      <w:r>
        <w:rPr>
          <w:lang w:val="en-US"/>
        </w:rPr>
        <w:t xml:space="preserve"> // </w:t>
      </w:r>
      <w:r w:rsidRPr="00273913">
        <w:rPr>
          <w:lang w:val="en-US"/>
        </w:rPr>
        <w:t>Yu.Gordienko, Peng Gang, Jiang Hui, Wei Zeng, Yu.Kochura, O.Alienin1,O. Rokovyi, and S. Stirenko</w:t>
      </w:r>
      <w:r>
        <w:rPr>
          <w:lang w:val="en-US"/>
        </w:rPr>
        <w:t xml:space="preserve"> </w:t>
      </w:r>
      <w:hyperlink r:id="rId203" w:history="1">
        <w:r w:rsidRPr="00556045">
          <w:rPr>
            <w:rStyle w:val="af"/>
          </w:rPr>
          <w:t>https://arxiv.org/ftp/arxiv/papers/1712/1712.07632.pdf</w:t>
        </w:r>
      </w:hyperlink>
    </w:p>
    <w:p w14:paraId="32DA2A82" w14:textId="066CCCE3" w:rsidR="007D29DD" w:rsidRPr="007D29DD" w:rsidRDefault="007D29DD" w:rsidP="005A1B47">
      <w:pPr>
        <w:pStyle w:val="affd"/>
        <w:numPr>
          <w:ilvl w:val="0"/>
          <w:numId w:val="32"/>
        </w:numPr>
        <w:rPr>
          <w:rFonts w:eastAsia="Calibri"/>
        </w:rPr>
      </w:pPr>
      <w:r w:rsidRPr="007D29DD">
        <w:rPr>
          <w:rFonts w:ascii="Calibri" w:eastAsia="Calibri" w:hAnsi="Calibri"/>
          <w:sz w:val="22"/>
          <w:szCs w:val="22"/>
          <w:lang w:eastAsia="en-US"/>
        </w:rPr>
        <w:t xml:space="preserve">НЕЙРОННІ МЕРЕЖІ І </w:t>
      </w:r>
      <w:r w:rsidRPr="007D29DD">
        <w:rPr>
          <w:rFonts w:eastAsia="Calibri"/>
        </w:rPr>
        <w:t>ГЕНЕТИЧНІ АЛГОРИТМИ// А.Ю.Кононюк //Київ</w:t>
      </w:r>
    </w:p>
    <w:p w14:paraId="769D889A" w14:textId="77777777" w:rsidR="007D29DD" w:rsidRPr="007D29DD" w:rsidRDefault="007D29DD" w:rsidP="007D29DD">
      <w:pPr>
        <w:pStyle w:val="affd"/>
        <w:rPr>
          <w:rFonts w:eastAsia="Calibri"/>
          <w:sz w:val="24"/>
          <w:szCs w:val="24"/>
          <w:lang w:eastAsia="uk-UA"/>
        </w:rPr>
      </w:pPr>
      <w:r w:rsidRPr="007D29DD">
        <w:rPr>
          <w:rFonts w:eastAsia="Calibri"/>
        </w:rPr>
        <w:t>«Корнійчук»</w:t>
      </w:r>
      <w:r w:rsidRPr="007D29DD">
        <w:rPr>
          <w:rFonts w:eastAsia="Calibri"/>
          <w:lang w:val="ru-RU"/>
        </w:rPr>
        <w:t xml:space="preserve"> </w:t>
      </w:r>
      <w:r w:rsidRPr="007D29DD">
        <w:rPr>
          <w:rFonts w:eastAsia="Calibri"/>
        </w:rPr>
        <w:t>2008</w:t>
      </w:r>
      <w:hyperlink r:id="rId204" w:history="1">
        <w:r w:rsidRPr="00556045">
          <w:rPr>
            <w:rStyle w:val="af"/>
          </w:rPr>
          <w:t>http://fs.onu.edu.ua/clients/client11/web11/metod/imem/neyron.pdf</w:t>
        </w:r>
      </w:hyperlink>
    </w:p>
    <w:p w14:paraId="148E71CF" w14:textId="14B2C2D0" w:rsidR="007D29DD" w:rsidRDefault="007D29DD" w:rsidP="005A1B47">
      <w:pPr>
        <w:pStyle w:val="affd"/>
        <w:numPr>
          <w:ilvl w:val="0"/>
          <w:numId w:val="32"/>
        </w:numPr>
      </w:pPr>
      <w:r w:rsidRPr="00ED219B">
        <w:rPr>
          <w:lang w:val="en-US"/>
        </w:rPr>
        <w:t>Neural network models</w:t>
      </w:r>
      <w:r>
        <w:rPr>
          <w:lang w:val="en-US"/>
        </w:rPr>
        <w:t xml:space="preserve"> URL: </w:t>
      </w:r>
      <w:hyperlink r:id="rId205" w:history="1">
        <w:r w:rsidRPr="00556045">
          <w:rPr>
            <w:rStyle w:val="af"/>
          </w:rPr>
          <w:t>https://otexts.com/fpp2/nnetar.html</w:t>
        </w:r>
      </w:hyperlink>
    </w:p>
    <w:p w14:paraId="37B0E166" w14:textId="29D1C627" w:rsidR="007D29DD" w:rsidRPr="00ED219B" w:rsidRDefault="007D29DD" w:rsidP="005A1B47">
      <w:pPr>
        <w:pStyle w:val="affd"/>
        <w:numPr>
          <w:ilvl w:val="0"/>
          <w:numId w:val="32"/>
        </w:numPr>
      </w:pPr>
      <w:r w:rsidRPr="00ED219B">
        <w:t>Штучна нейронна мережа</w:t>
      </w:r>
      <w:r w:rsidRPr="00ED219B">
        <w:rPr>
          <w:lang w:val="ru-RU"/>
        </w:rPr>
        <w:t xml:space="preserve"> </w:t>
      </w:r>
      <w:r>
        <w:rPr>
          <w:lang w:val="en-US"/>
        </w:rPr>
        <w:t>URL</w:t>
      </w:r>
      <w:r w:rsidRPr="00ED219B">
        <w:rPr>
          <w:lang w:val="ru-RU"/>
        </w:rPr>
        <w:t>:</w:t>
      </w:r>
    </w:p>
    <w:p w14:paraId="17C3DFAC" w14:textId="77777777" w:rsidR="007D29DD" w:rsidRDefault="00253AE8" w:rsidP="007D29DD">
      <w:pPr>
        <w:pStyle w:val="affd"/>
      </w:pPr>
      <w:hyperlink r:id="rId206" w:anchor=":~:text=%D0%97%D0%B3%D0%BE%CC%81%D1%80%D1%82%D0%BA%D0%BE%D0%B2%D1%96%20%D0%BD%D0%B5%D0%B9%D1%80%D0%BE%CC%81%D0%BD%D0%BD%D1%96%20%D0%BC%D0%B5%D1%80%D0%B5%CC%81%D0%B6%D1%96%20(%D0%97%D0%9D%D0%9C%2C%20%D0%B0%D0%BD%D0%B3%D0%BB,%D0%B7%D0%B0%D1%81%D1%82%D0%BE%D1%81%D0%BE%D0%B2%D1%83%D0%B2%D0%B0%D0%B2%D1%81%D1%8F%20%D0%B4%D0%BE%20%D0%B0%D0%BD%D0%B0%D0%BB%D1%96%D0%B7%D1%83%20%D0%B2%D1%96%D0%B7%D1%83%D0%B0%D0%BB%D1%8C%D0%BD%D0%B8%D1%85%20%D0%B7%D0%BE%D0%B1%D1%80%D0%B0%D0%B6%D0%B5%D0%BD%D1%8C" w:history="1">
        <w:r w:rsidR="007D29DD" w:rsidRPr="00556045">
          <w:rPr>
            <w:rStyle w:val="af"/>
          </w:rPr>
          <w:t>https://uk.wikipedia.org/wiki/%D0%97%D0%B3%D0%BE%D1%80%D1%82%D0%BA%D0%BE%D0%B2%D0%B0_%D0%BD%D0%B5%D0%B9%D1%80%D0%BE%D0%BD%D0%BD%D0%B0_%D0%BC%D0%B5%D1%80%D0%</w:t>
        </w:r>
        <w:r w:rsidR="007D29DD" w:rsidRPr="00556045">
          <w:rPr>
            <w:rStyle w:val="af"/>
          </w:rPr>
          <w:lastRenderedPageBreak/>
          <w:t>B5%D0%B6%D0%B0#:~:text=%D0%97%D0%B3%D0%BE%CC%81%D1%80%D1%82%D0%BA%D0%BE%D0%B2%D1%96%20%D0%BD%D0%B5%D0%B9%D1%80%D0%BE%CC%81%D0%BD%D0%BD%D1%96%20%D0%BC%D0%B5%D1%80%D0%B5%CC%81%D0%B6%D1%96%20(%D0%97%D0%9D%D0%9C%2C%20%D0%B0%D0%BD%D0%B3%D0%BB,%D0%B7%D0%B0%D1%81%D1%82%D0%BE%D1%81%D0%BE%D0%B2%D1%83%D0%B2%D0%B0%D0%B2%D1%81%D1%8F%20%D0%B4%D0%BE%20%D0%B0%D0%BD%D0%B0%D0%BB%D1%96%D0%B7%D1%83%20%D0%B2%D1%96%D0%B7%D1%83%D0%B0%D0%BB%D1%8C%D0%BD%D0%B8%D1%85%20%D0%B7%D0%BE%D0%B1%D1%80%D0%B0%D0%B6%D0%B5%D0%BD%D1%8C</w:t>
        </w:r>
      </w:hyperlink>
      <w:r w:rsidR="007D29DD" w:rsidRPr="008F5B73">
        <w:t>.</w:t>
      </w:r>
    </w:p>
    <w:p w14:paraId="50688640" w14:textId="38918DEC" w:rsidR="007D29DD" w:rsidRDefault="007D29DD" w:rsidP="005A1B47">
      <w:pPr>
        <w:pStyle w:val="affd"/>
        <w:numPr>
          <w:ilvl w:val="0"/>
          <w:numId w:val="32"/>
        </w:numPr>
      </w:pPr>
      <w:r w:rsidRPr="00ED219B">
        <w:rPr>
          <w:lang w:val="en-US"/>
        </w:rPr>
        <w:t xml:space="preserve">Convolutional Neural Network for Image Classification </w:t>
      </w:r>
      <w:r>
        <w:rPr>
          <w:lang w:val="en-US"/>
        </w:rPr>
        <w:t xml:space="preserve">// </w:t>
      </w:r>
      <w:r w:rsidRPr="00ED219B">
        <w:rPr>
          <w:lang w:val="en-US"/>
        </w:rPr>
        <w:t>Chen Wang</w:t>
      </w:r>
      <w:r>
        <w:rPr>
          <w:lang w:val="en-US"/>
        </w:rPr>
        <w:t>,</w:t>
      </w:r>
      <w:r w:rsidRPr="00ED219B">
        <w:rPr>
          <w:lang w:val="en-US"/>
        </w:rPr>
        <w:t xml:space="preserve"> Yang Xi</w:t>
      </w:r>
      <w:r>
        <w:rPr>
          <w:lang w:val="en-US"/>
        </w:rPr>
        <w:t xml:space="preserve"> </w:t>
      </w:r>
      <w:hyperlink r:id="rId207" w:history="1">
        <w:r w:rsidRPr="00556045">
          <w:rPr>
            <w:rStyle w:val="af"/>
          </w:rPr>
          <w:t>http://www.cs.jhu.edu/~cwang107/files/cnn.pdf</w:t>
        </w:r>
      </w:hyperlink>
    </w:p>
    <w:p w14:paraId="54F32B00" w14:textId="5796FC78" w:rsidR="007D29DD" w:rsidRPr="001578A0" w:rsidRDefault="007D29DD" w:rsidP="005A1B47">
      <w:pPr>
        <w:pStyle w:val="affd"/>
        <w:numPr>
          <w:ilvl w:val="0"/>
          <w:numId w:val="32"/>
        </w:numPr>
      </w:pPr>
      <w:r w:rsidRPr="001578A0">
        <w:t>ОПТИМІЗАЦІЯ РОЗПОДІЛУ РОЗМІРІВ ФІЛЬТРІВ ЗГОРТКОВИХ НЕЙРОННИХ</w:t>
      </w:r>
    </w:p>
    <w:p w14:paraId="0FC59278" w14:textId="77777777" w:rsidR="007D29DD" w:rsidRPr="009B3217" w:rsidRDefault="007D29DD" w:rsidP="007D29DD">
      <w:pPr>
        <w:pStyle w:val="affd"/>
      </w:pPr>
      <w:r w:rsidRPr="001578A0">
        <w:t>МЕРЕЖ У ЗАДАЧАХ КЛАСИФІКАЦІЇ</w:t>
      </w:r>
      <w:r w:rsidRPr="001578A0">
        <w:rPr>
          <w:lang w:val="ru-RU"/>
        </w:rPr>
        <w:t xml:space="preserve"> </w:t>
      </w:r>
      <w:r w:rsidRPr="009B3217">
        <w:rPr>
          <w:lang w:val="ru-RU"/>
        </w:rPr>
        <w:t>//</w:t>
      </w:r>
      <w:r>
        <w:t>Радюк Павло Михайлович</w:t>
      </w:r>
      <w:r w:rsidRPr="009B3217">
        <w:rPr>
          <w:lang w:val="ru-RU"/>
        </w:rPr>
        <w:t>//</w:t>
      </w:r>
      <w:r w:rsidRPr="009B3217">
        <w:t xml:space="preserve"> </w:t>
      </w:r>
      <w:r>
        <w:t>«Актуальные научные исследования в современном мире»</w:t>
      </w:r>
      <w:r w:rsidRPr="009B3217">
        <w:rPr>
          <w:lang w:val="ru-RU"/>
        </w:rPr>
        <w:t xml:space="preserve">// </w:t>
      </w:r>
      <w:r>
        <w:t>Випуск 20</w:t>
      </w:r>
    </w:p>
    <w:p w14:paraId="2990B58D" w14:textId="77777777" w:rsidR="007D29DD" w:rsidRPr="008E21F2" w:rsidRDefault="007D29DD" w:rsidP="007D29DD">
      <w:pPr>
        <w:pStyle w:val="affd"/>
      </w:pPr>
      <w:r w:rsidRPr="008D3A55">
        <w:t>https://journals.indexcopernicus.com/api/file/viewByFileId/367164.pdf</w:t>
      </w:r>
    </w:p>
    <w:p w14:paraId="331AB11E" w14:textId="77777777" w:rsidR="002B0208" w:rsidRPr="007D29DD" w:rsidRDefault="002B0208" w:rsidP="007D29DD">
      <w:pPr>
        <w:pStyle w:val="affd"/>
        <w:rPr>
          <w:i/>
        </w:rPr>
      </w:pPr>
    </w:p>
    <w:p w14:paraId="22098D50" w14:textId="77777777" w:rsidR="00FD76AD" w:rsidRPr="007D29DD" w:rsidRDefault="00FD76AD" w:rsidP="007D29DD">
      <w:pPr>
        <w:pStyle w:val="affd"/>
        <w:rPr>
          <w:i/>
        </w:rPr>
      </w:pPr>
    </w:p>
    <w:p w14:paraId="637EFF7E" w14:textId="77777777" w:rsidR="00FD76AD" w:rsidRPr="007D29DD" w:rsidRDefault="00FD76AD"/>
    <w:p w14:paraId="1A1C5EEA" w14:textId="77777777" w:rsidR="00FD76AD" w:rsidRPr="007D29DD" w:rsidRDefault="00FD76AD" w:rsidP="002B0208">
      <w:pPr>
        <w:pStyle w:val="a8"/>
        <w:rPr>
          <w:lang w:val="uk-UA"/>
        </w:rPr>
        <w:sectPr w:rsidR="00FD76AD" w:rsidRPr="007D29DD" w:rsidSect="000B54B8">
          <w:headerReference w:type="even" r:id="rId208"/>
          <w:headerReference w:type="default" r:id="rId209"/>
          <w:footerReference w:type="even" r:id="rId210"/>
          <w:footerReference w:type="default" r:id="rId211"/>
          <w:pgSz w:w="11906" w:h="16838"/>
          <w:pgMar w:top="1438" w:right="851" w:bottom="1134" w:left="1701" w:header="709" w:footer="709" w:gutter="0"/>
          <w:cols w:space="708"/>
          <w:titlePg/>
          <w:docGrid w:linePitch="360"/>
        </w:sectPr>
      </w:pPr>
    </w:p>
    <w:p w14:paraId="4D71FE30" w14:textId="77777777" w:rsidR="0059279B" w:rsidRPr="00F33F64" w:rsidRDefault="00253AE8" w:rsidP="0059279B">
      <w:pPr>
        <w:pStyle w:val="af7"/>
        <w:rPr>
          <w:lang w:val="uk-UA"/>
        </w:rPr>
      </w:pPr>
      <w:bookmarkStart w:id="99" w:name="_Toc72478659"/>
      <w:r>
        <w:rPr>
          <w:noProof/>
          <w:sz w:val="20"/>
        </w:rPr>
        <w:lastRenderedPageBreak/>
        <w:pict w14:anchorId="106F0D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4" type="#_x0000_t136" style="position:absolute;left:0;text-align:left;margin-left:4.55pt;margin-top:-28.5pt;width:148.2pt;height:16.05pt;rotation:-180;z-index:3" fillcolor="black" stroked="f">
            <v:shadow color="#868686"/>
            <v:textpath style="font-family:&quot;Arial&quot;;font-size:14pt;font-style:italic;v-text-kern:t" trim="t" fitpath="t" string="ДП 6101.00.000 ПЗ"/>
          </v:shape>
        </w:pict>
      </w:r>
      <w:r>
        <w:rPr>
          <w:noProof/>
        </w:rPr>
        <w:pict w14:anchorId="0F53CBF8">
          <v:group id="Группа 55" o:spid="_x0000_s1565" style="position:absolute;left:0;text-align:left;margin-left:-24.15pt;margin-top:-40.1pt;width:519.45pt;height:808.45pt;z-index: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">
            <v:group id="Group 190" o:spid="_x0000_s1566"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191" o:spid="_x0000_s156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192" o:spid="_x0000_s1568"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93" o:spid="_x0000_s1569"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94" o:spid="_x0000_s1570"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95" o:spid="_x0000_s1571"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196" o:spid="_x0000_s1572"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97" o:spid="_x0000_s1573"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198" o:spid="_x0000_s1574"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199" o:spid="_x0000_s157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Line 200" o:spid="_x0000_s157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201" o:spid="_x0000_s1577"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rect id="Rectangle 202" o:spid="_x0000_s1578"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style="mso-next-textbox:#Rectangle 202" inset="1pt,1pt,1pt,1pt">
                  <w:txbxContent>
                    <w:p w14:paraId="1C786A5A" w14:textId="77777777" w:rsidR="00E06B2D" w:rsidRDefault="00E06B2D" w:rsidP="00AF6EA9">
                      <w:pPr>
                        <w:pStyle w:val="ab"/>
                        <w:jc w:val="center"/>
                        <w:rPr>
                          <w:sz w:val="18"/>
                        </w:rPr>
                      </w:pPr>
                      <w:r>
                        <w:rPr>
                          <w:sz w:val="18"/>
                        </w:rPr>
                        <w:t>Змн.</w:t>
                      </w:r>
                    </w:p>
                  </w:txbxContent>
                </v:textbox>
              </v:rect>
              <v:rect id="Rectangle 203" o:spid="_x0000_s1579"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203" inset="1pt,1pt,1pt,1pt">
                  <w:txbxContent>
                    <w:p w14:paraId="2DB21197" w14:textId="77777777" w:rsidR="00E06B2D" w:rsidRDefault="00E06B2D" w:rsidP="00AF6EA9">
                      <w:pPr>
                        <w:pStyle w:val="ab"/>
                        <w:jc w:val="center"/>
                        <w:rPr>
                          <w:sz w:val="18"/>
                        </w:rPr>
                      </w:pPr>
                      <w:r>
                        <w:rPr>
                          <w:sz w:val="18"/>
                        </w:rPr>
                        <w:t>Арк.</w:t>
                      </w:r>
                    </w:p>
                  </w:txbxContent>
                </v:textbox>
              </v:rect>
              <v:rect id="Rectangle 204" o:spid="_x0000_s1580"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style="mso-next-textbox:#Rectangle 204" inset="1pt,1pt,1pt,1pt">
                  <w:txbxContent>
                    <w:p w14:paraId="3D5019B4" w14:textId="77777777" w:rsidR="00E06B2D" w:rsidRDefault="00E06B2D" w:rsidP="00AF6EA9">
                      <w:pPr>
                        <w:pStyle w:val="ab"/>
                        <w:jc w:val="center"/>
                        <w:rPr>
                          <w:sz w:val="18"/>
                        </w:rPr>
                      </w:pPr>
                      <w:r>
                        <w:rPr>
                          <w:sz w:val="18"/>
                        </w:rPr>
                        <w:t>№ докум.</w:t>
                      </w:r>
                    </w:p>
                  </w:txbxContent>
                </v:textbox>
              </v:rect>
              <v:rect id="Rectangle 205" o:spid="_x0000_s1581"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style="mso-next-textbox:#Rectangle 205" inset="1pt,1pt,1pt,1pt">
                  <w:txbxContent>
                    <w:p w14:paraId="5029663E" w14:textId="77777777" w:rsidR="00E06B2D" w:rsidRDefault="00E06B2D" w:rsidP="00AF6EA9">
                      <w:pPr>
                        <w:pStyle w:val="ab"/>
                        <w:jc w:val="center"/>
                        <w:rPr>
                          <w:sz w:val="18"/>
                        </w:rPr>
                      </w:pPr>
                      <w:r>
                        <w:rPr>
                          <w:sz w:val="18"/>
                        </w:rPr>
                        <w:t>Підпис</w:t>
                      </w:r>
                    </w:p>
                  </w:txbxContent>
                </v:textbox>
              </v:rect>
              <v:rect id="Rectangle 206" o:spid="_x0000_s1582"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style="mso-next-textbox:#Rectangle 206" inset="1pt,1pt,1pt,1pt">
                  <w:txbxContent>
                    <w:p w14:paraId="56192DC9" w14:textId="77777777" w:rsidR="00E06B2D" w:rsidRDefault="00E06B2D" w:rsidP="00AF6EA9">
                      <w:pPr>
                        <w:pStyle w:val="ab"/>
                        <w:jc w:val="center"/>
                        <w:rPr>
                          <w:sz w:val="18"/>
                        </w:rPr>
                      </w:pPr>
                      <w:r>
                        <w:rPr>
                          <w:sz w:val="18"/>
                        </w:rPr>
                        <w:t>Дата</w:t>
                      </w:r>
                    </w:p>
                  </w:txbxContent>
                </v:textbox>
              </v:rect>
              <v:rect id="Rectangle 207" o:spid="_x0000_s1583"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style="mso-next-textbox:#Rectangle 207" inset="1pt,1pt,1pt,1pt">
                  <w:txbxContent>
                    <w:p w14:paraId="1D243BC5" w14:textId="77777777" w:rsidR="00E06B2D" w:rsidRDefault="00E06B2D" w:rsidP="00AF6EA9">
                      <w:pPr>
                        <w:pStyle w:val="ab"/>
                        <w:jc w:val="center"/>
                        <w:rPr>
                          <w:sz w:val="18"/>
                        </w:rPr>
                      </w:pPr>
                      <w:r>
                        <w:rPr>
                          <w:sz w:val="18"/>
                        </w:rPr>
                        <w:t>Арк.</w:t>
                      </w:r>
                    </w:p>
                  </w:txbxContent>
                </v:textbox>
              </v:rect>
              <v:rect id="Rectangle 208" o:spid="_x0000_s1584"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style="mso-next-textbox:#Rectangle 208" inset="1pt,1pt,1pt,1pt">
                  <w:txbxContent>
                    <w:p w14:paraId="65802CC9" w14:textId="77777777" w:rsidR="00E06B2D" w:rsidRPr="002B73B7" w:rsidRDefault="00E06B2D" w:rsidP="00AF6EA9">
                      <w:pPr>
                        <w:pStyle w:val="ab"/>
                        <w:jc w:val="center"/>
                        <w:rPr>
                          <w:rFonts w:ascii="Times New Roman" w:hAnsi="Times New Roman"/>
                          <w:i w:val="0"/>
                          <w:sz w:val="24"/>
                          <w:lang w:val="en-US"/>
                        </w:rPr>
                      </w:pPr>
                      <w:r>
                        <w:rPr>
                          <w:rFonts w:ascii="Times New Roman" w:hAnsi="Times New Roman"/>
                          <w:i w:val="0"/>
                          <w:sz w:val="24"/>
                        </w:rPr>
                        <w:t>16</w:t>
                      </w:r>
                    </w:p>
                  </w:txbxContent>
                </v:textbox>
              </v:rect>
              <v:rect id="Rectangle 209" o:spid="_x0000_s1585"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style="mso-next-textbox:#Rectangle 209" inset="1pt,1pt,1pt,1pt">
                  <w:txbxContent>
                    <w:p w14:paraId="0278D96C" w14:textId="77777777" w:rsidR="00E06B2D" w:rsidRPr="00703A66" w:rsidRDefault="00E06B2D" w:rsidP="00AF6EA9">
                      <w:pPr>
                        <w:pStyle w:val="ab"/>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10" o:spid="_x0000_s1586" style="position:absolute;visibility:visibl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ycUAAADbAAAADwAAAGRycy9kb3ducmV2LnhtbESPT4vCMBTE7wt+h/CEva2pHlypRhFR&#10;VnBl/Xvw9miebbV5KU3U6qc3woLHYWZ+wwxGtSnElSqXW1bQbkUgiBOrc04V7Lazrx4I55E1FpZJ&#10;wZ0cjIaNjwHG2t54TdeNT0WAsItRQeZ9GUvpkowMupYtiYN3tJVBH2SVSl3hLcBNITtR1JUGcw4L&#10;GZY0ySg5by5GwXKe/NrFobeStvM3fZwm+4f7mSn12azHfRCeav8O/7fnWsF3F15fwg+Qw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0+ycUAAADbAAAADwAAAAAAAAAA&#10;AAAAAAChAgAAZHJzL2Rvd25yZXYueG1sUEsFBgAAAAAEAAQA+QAAAJMDAAAAAA==&#10;" strokeweight="1.75pt"/>
            <v:line id="Line 211" o:spid="_x0000_s1587" style="position:absolute;flip:y;visibility:visibl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kZJsEAAADbAAAADwAAAGRycy9kb3ducmV2LnhtbESP3YrCMBSE7wXfIRzBO00tuEo1FREU&#10;L5YFfx7g0Byb0uakNNHWtzcLC3s5zMw3zHY32Ea8qPOVYwWLeQKCuHC64lLB/XacrUH4gKyxcUwK&#10;3uRhl49HW8y06/lCr2soRYSwz1CBCaHNpPSFIYt+7lri6D1cZzFE2ZVSd9hHuG1kmiRf0mLFccFg&#10;SwdDRX19WgVLnfR8c/3FpN/H9lQvdPpTaqWmk2G/ARFoCP/hv/ZZK1it4PdL/AEy/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eRkmwQAAANsAAAAPAAAAAAAAAAAAAAAA&#10;AKECAABkcnMvZG93bnJldi54bWxQSwUGAAAAAAQABAD5AAAAjwMAAAAA&#10;" strokeweight="1.75pt"/>
          </v:group>
        </w:pict>
      </w:r>
      <w:bookmarkStart w:id="100" w:name="_Toc257374616"/>
      <w:bookmarkStart w:id="101" w:name="_Toc257375295"/>
      <w:bookmarkStart w:id="102" w:name="_Toc377678297"/>
      <w:bookmarkStart w:id="103" w:name="_Toc377928706"/>
      <w:bookmarkStart w:id="104" w:name="_Toc296293592"/>
      <w:bookmarkStart w:id="105" w:name="_Toc377324309"/>
      <w:r w:rsidR="0059279B" w:rsidRPr="007D29DD">
        <w:rPr>
          <w:lang w:val="uk-UA"/>
        </w:rPr>
        <w:t xml:space="preserve"> </w:t>
      </w:r>
      <w:r w:rsidR="0059279B" w:rsidRPr="00F56EEB">
        <w:rPr>
          <w:lang w:val="uk-UA"/>
        </w:rPr>
        <w:t xml:space="preserve">Додаток </w:t>
      </w:r>
      <w:bookmarkEnd w:id="100"/>
      <w:bookmarkEnd w:id="101"/>
      <w:r w:rsidR="0059279B" w:rsidRPr="00F56EEB">
        <w:rPr>
          <w:lang w:val="uk-UA"/>
        </w:rPr>
        <w:t>А</w:t>
      </w:r>
      <w:bookmarkEnd w:id="99"/>
      <w:bookmarkEnd w:id="102"/>
      <w:bookmarkEnd w:id="103"/>
      <w:r w:rsidR="0059279B" w:rsidRPr="00F56EEB">
        <w:rPr>
          <w:lang w:val="uk-UA"/>
        </w:rPr>
        <w:t xml:space="preserve"> </w:t>
      </w:r>
      <w:r w:rsidR="0059279B" w:rsidRPr="00F56EEB">
        <w:rPr>
          <w:lang w:val="uk-UA"/>
        </w:rPr>
        <w:br/>
      </w:r>
      <w:bookmarkEnd w:id="104"/>
      <w:bookmarkEnd w:id="105"/>
    </w:p>
    <w:p w14:paraId="293166B5" w14:textId="77777777" w:rsidR="0059279B" w:rsidRDefault="0059279B" w:rsidP="0059279B"/>
    <w:p w14:paraId="673DFD7A" w14:textId="77777777" w:rsidR="0059279B" w:rsidRDefault="0059279B" w:rsidP="0059279B"/>
    <w:p w14:paraId="50321559" w14:textId="77777777" w:rsidR="0059279B" w:rsidRDefault="0059279B" w:rsidP="0059279B"/>
    <w:p w14:paraId="2C69E3FB" w14:textId="77777777" w:rsidR="0059279B" w:rsidRPr="00F56EEB" w:rsidRDefault="0059279B" w:rsidP="0059279B"/>
    <w:p w14:paraId="755BD631" w14:textId="77777777" w:rsidR="0059279B" w:rsidRPr="00F56EEB" w:rsidRDefault="0059279B" w:rsidP="0059279B"/>
    <w:p w14:paraId="5F3516FA" w14:textId="77777777" w:rsidR="0059279B" w:rsidRPr="00F56EEB" w:rsidRDefault="00253AE8" w:rsidP="0059279B">
      <w:r>
        <w:rPr>
          <w:noProof/>
        </w:rPr>
        <w:pict w14:anchorId="1CC49754">
          <v:group id="Группа 1" o:spid="_x0000_s1673" style="position:absolute;left:0;text-align:left;margin-left:54pt;margin-top:3.3pt;width:393.3pt;height:81.25pt;z-index: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">
            <v:shapetype id="_x0000_t202" coordsize="21600,21600" o:spt="202" path="m,l,21600r21600,l21600,xe">
              <v:stroke joinstyle="miter"/>
              <v:path gradientshapeok="t" o:connecttype="rect"/>
            </v:shapetype>
            <v:shape id="Text Box 3" o:spid="_x0000_s1674" type="#_x0000_t202" style="position:absolute;left:2519;top:5996;width:6817;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4F9CCF07" w14:textId="77777777" w:rsidR="00E06B2D" w:rsidRDefault="00E06B2D" w:rsidP="0059279B">
                    <w:pPr>
                      <w:spacing w:before="60"/>
                      <w:jc w:val="center"/>
                    </w:pPr>
                    <w:r>
                      <w:t>(Найменування програми (документа))</w:t>
                    </w:r>
                  </w:p>
                </w:txbxContent>
              </v:textbox>
            </v:shape>
            <v:group id="Group 4" o:spid="_x0000_s1675"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5" o:spid="_x0000_s1676" type="#_x0000_t202" style="position:absolute;left:2508;top:5647;width:6840;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14:paraId="37CD4FCF" w14:textId="77777777" w:rsidR="00E06B2D" w:rsidRPr="0059279B" w:rsidRDefault="00E06B2D" w:rsidP="0059279B">
                      <w:pPr>
                        <w:ind w:firstLine="0"/>
                        <w:jc w:val="center"/>
                        <w:rPr>
                          <w:b/>
                          <w:bCs/>
                          <w:i/>
                          <w:iCs/>
                          <w:sz w:val="32"/>
                          <w:szCs w:val="32"/>
                          <w:lang w:val="ru-RU"/>
                        </w:rPr>
                      </w:pPr>
                      <w:r w:rsidRPr="0059279B">
                        <w:rPr>
                          <w:b/>
                          <w:bCs/>
                          <w:i/>
                          <w:iCs/>
                          <w:sz w:val="32"/>
                          <w:szCs w:val="32"/>
                        </w:rPr>
                        <w:t xml:space="preserve">Тексти програмного коду </w:t>
                      </w:r>
                    </w:p>
                    <w:p w14:paraId="5A7B835A" w14:textId="77777777" w:rsidR="00E06B2D" w:rsidRDefault="00E06B2D" w:rsidP="0059279B">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v:textbox>
              </v:shape>
              <v:line id="Line 6" o:spid="_x0000_s1677" style="position:absolute;visibility:visibl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group>
          </v:group>
        </w:pict>
      </w:r>
    </w:p>
    <w:p w14:paraId="12BF545B" w14:textId="77777777" w:rsidR="0059279B" w:rsidRPr="00F56EEB" w:rsidRDefault="0059279B" w:rsidP="0059279B"/>
    <w:p w14:paraId="5113F13D" w14:textId="77777777" w:rsidR="0059279B" w:rsidRPr="00F56EEB" w:rsidRDefault="0059279B" w:rsidP="0059279B"/>
    <w:p w14:paraId="051A8442" w14:textId="77777777" w:rsidR="0059279B" w:rsidRPr="00F56EEB" w:rsidRDefault="0059279B" w:rsidP="0059279B"/>
    <w:p w14:paraId="65509C4F" w14:textId="77777777" w:rsidR="0059279B" w:rsidRPr="00F56EEB" w:rsidRDefault="0059279B" w:rsidP="0059279B"/>
    <w:p w14:paraId="608975B6" w14:textId="77777777" w:rsidR="0059279B" w:rsidRPr="00F56EEB" w:rsidRDefault="0059279B" w:rsidP="0059279B"/>
    <w:p w14:paraId="1475C05B" w14:textId="77777777" w:rsidR="0059279B" w:rsidRPr="00F56EEB" w:rsidRDefault="00253AE8" w:rsidP="0059279B">
      <w:r>
        <w:rPr>
          <w:noProof/>
        </w:rPr>
        <w:pict w14:anchorId="3CEE27C4">
          <v:group id="Группа 9" o:spid="_x0000_s1678" style="position:absolute;left:0;text-align:left;margin-left:133.35pt;margin-top:11.45pt;width:227pt;height:31.25pt;z-index:5"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">
            <v:shape id="Text Box 8" o:spid="_x0000_s1679" type="#_x0000_t202" style="position:absolute;left:2519;top:5996;width:6817;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14:paraId="55388628" w14:textId="77777777" w:rsidR="00E06B2D" w:rsidRDefault="00E06B2D" w:rsidP="0059279B">
                    <w:pPr>
                      <w:jc w:val="center"/>
                    </w:pPr>
                    <w:r>
                      <w:t>(Вид носія даних)</w:t>
                    </w:r>
                  </w:p>
                </w:txbxContent>
              </v:textbox>
            </v:shape>
            <v:group id="Group 9" o:spid="_x0000_s1680"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0" o:spid="_x0000_s1681" type="#_x0000_t202" style="position:absolute;left:2508;top:5647;width:6840;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14:paraId="5A13AA8A" w14:textId="77777777" w:rsidR="00E06B2D" w:rsidRDefault="00E06B2D" w:rsidP="0059279B">
                      <w:pPr>
                        <w:jc w:val="center"/>
                        <w:rPr>
                          <w:i/>
                          <w:lang w:val="en-US"/>
                        </w:rPr>
                      </w:pPr>
                      <w:r>
                        <w:rPr>
                          <w:i/>
                          <w:lang w:val="en-US"/>
                        </w:rPr>
                        <w:t>DVD-R</w:t>
                      </w:r>
                    </w:p>
                    <w:p w14:paraId="3F8246AD" w14:textId="77777777" w:rsidR="00E06B2D" w:rsidRDefault="00E06B2D" w:rsidP="0059279B">
                      <w:pPr>
                        <w:jc w:val="center"/>
                        <w:rPr>
                          <w:i/>
                          <w:lang w:val="en-US"/>
                        </w:rPr>
                      </w:pPr>
                    </w:p>
                  </w:txbxContent>
                </v:textbox>
              </v:shape>
              <v:line id="Line 11" o:spid="_x0000_s1682" style="position:absolute;visibility:visibl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v:group>
        </w:pict>
      </w:r>
    </w:p>
    <w:p w14:paraId="0461127E" w14:textId="77777777" w:rsidR="0059279B" w:rsidRPr="00F56EEB" w:rsidRDefault="0059279B" w:rsidP="0059279B"/>
    <w:p w14:paraId="1B0F1E6D" w14:textId="77777777" w:rsidR="0059279B" w:rsidRPr="00F56EEB" w:rsidRDefault="00253AE8" w:rsidP="0059279B">
      <w:r>
        <w:rPr>
          <w:noProof/>
        </w:rPr>
        <w:pict w14:anchorId="1778512A">
          <v:group id="Группа 21" o:spid="_x0000_s1683" style="position:absolute;left:0;text-align:left;margin-left:111pt;margin-top:14.4pt;width:271.2pt;height:31.25pt;z-index: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">
            <v:shape id="Text Box 13" o:spid="_x0000_s1684" type="#_x0000_t202" style="position:absolute;left:2519;top:5996;width:6817;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7D6A432F" w14:textId="77777777" w:rsidR="00E06B2D" w:rsidRDefault="00E06B2D" w:rsidP="0059279B">
                    <w:pPr>
                      <w:jc w:val="center"/>
                    </w:pPr>
                    <w:r>
                      <w:t>(Обсяг програми (документа) , арк.</w:t>
                    </w:r>
                    <w:r>
                      <w:rPr>
                        <w:lang w:val="ru-RU"/>
                      </w:rPr>
                      <w:t>, Кб</w:t>
                    </w:r>
                    <w:r>
                      <w:t>)</w:t>
                    </w:r>
                  </w:p>
                </w:txbxContent>
              </v:textbox>
            </v:shape>
            <v:group id="Group 14" o:spid="_x0000_s1685"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15" o:spid="_x0000_s1686" type="#_x0000_t202" style="position:absolute;left:2508;top:5647;width:6840;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14:paraId="5570DDBF" w14:textId="77777777" w:rsidR="00E06B2D" w:rsidRDefault="00E06B2D"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v:textbox>
              </v:shape>
              <v:line id="Line 16" o:spid="_x0000_s1687" style="position:absolute;visibility:visibl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w:r>
    </w:p>
    <w:p w14:paraId="2E0F0D59" w14:textId="77777777" w:rsidR="0059279B" w:rsidRPr="00F56EEB" w:rsidRDefault="0059279B" w:rsidP="0059279B"/>
    <w:p w14:paraId="127FC954" w14:textId="77777777" w:rsidR="0059279B" w:rsidRPr="00F56EEB" w:rsidRDefault="0059279B" w:rsidP="0059279B"/>
    <w:p w14:paraId="4B5B659F" w14:textId="77777777" w:rsidR="0059279B" w:rsidRPr="00F56EEB" w:rsidRDefault="0059279B" w:rsidP="0059279B"/>
    <w:p w14:paraId="0C5650E4" w14:textId="77777777" w:rsidR="0059279B" w:rsidRPr="00F56EEB" w:rsidRDefault="0059279B" w:rsidP="0059279B"/>
    <w:p w14:paraId="666A0348" w14:textId="77777777" w:rsidR="0059279B" w:rsidRPr="00F56EEB" w:rsidRDefault="0059279B" w:rsidP="0059279B"/>
    <w:p w14:paraId="0C0CD3CD" w14:textId="77777777" w:rsidR="0059279B" w:rsidRPr="00F56EEB" w:rsidRDefault="0059279B" w:rsidP="0059279B"/>
    <w:p w14:paraId="63260F80" w14:textId="77777777" w:rsidR="0059279B" w:rsidRPr="00F56EEB" w:rsidRDefault="0059279B" w:rsidP="0059279B"/>
    <w:p w14:paraId="462D8BE6" w14:textId="77777777" w:rsidR="0059279B" w:rsidRDefault="0059279B" w:rsidP="0059279B"/>
    <w:p w14:paraId="5C5CCDB2" w14:textId="77777777" w:rsidR="0059279B" w:rsidRDefault="0059279B" w:rsidP="0059279B"/>
    <w:p w14:paraId="6F4C0904" w14:textId="77777777" w:rsidR="0059279B" w:rsidRDefault="0059279B" w:rsidP="0059279B"/>
    <w:p w14:paraId="5302D91C" w14:textId="77777777" w:rsidR="0059279B" w:rsidRPr="00F56EEB" w:rsidRDefault="0059279B" w:rsidP="0059279B"/>
    <w:p w14:paraId="2F4FEE59" w14:textId="77777777" w:rsidR="0059279B" w:rsidRDefault="0059279B" w:rsidP="0059279B">
      <w:pPr>
        <w:jc w:val="center"/>
      </w:pPr>
    </w:p>
    <w:p w14:paraId="2877AABE" w14:textId="77777777" w:rsidR="00CD4B6F" w:rsidRDefault="00CD4B6F" w:rsidP="0059279B">
      <w:pPr>
        <w:jc w:val="center"/>
      </w:pPr>
    </w:p>
    <w:p w14:paraId="11DE0FC5" w14:textId="77777777" w:rsidR="00CD4B6F" w:rsidRPr="00A404FB" w:rsidRDefault="00CD4B6F" w:rsidP="0059279B">
      <w:pPr>
        <w:jc w:val="center"/>
      </w:pPr>
    </w:p>
    <w:p w14:paraId="0F0FBCC1" w14:textId="77777777" w:rsidR="0059279B" w:rsidRPr="00F56EEB" w:rsidRDefault="00CD4B6F" w:rsidP="00177288">
      <w:pPr>
        <w:jc w:val="center"/>
      </w:pPr>
      <w:r w:rsidRPr="008743C8">
        <w:rPr>
          <w:sz w:val="28"/>
          <w:szCs w:val="28"/>
        </w:rPr>
        <w:t>Київ – 20</w:t>
      </w:r>
      <w:r w:rsidR="00703A66">
        <w:rPr>
          <w:sz w:val="28"/>
          <w:szCs w:val="28"/>
        </w:rPr>
        <w:t>2</w:t>
      </w:r>
      <w:r w:rsidR="00057CFA">
        <w:rPr>
          <w:sz w:val="28"/>
          <w:szCs w:val="28"/>
        </w:rPr>
        <w:t>1</w:t>
      </w:r>
      <w:r w:rsidR="00177288">
        <w:rPr>
          <w:sz w:val="28"/>
          <w:szCs w:val="28"/>
        </w:rPr>
        <w:t xml:space="preserve"> </w:t>
      </w:r>
      <w:r w:rsidRPr="008743C8">
        <w:rPr>
          <w:sz w:val="28"/>
          <w:szCs w:val="28"/>
        </w:rPr>
        <w:t>року</w:t>
      </w:r>
    </w:p>
    <w:p w14:paraId="69C8F6D3" w14:textId="77777777" w:rsidR="00FD76AD" w:rsidRDefault="00FD76AD" w:rsidP="00F373D7">
      <w:pPr>
        <w:spacing w:after="200" w:line="276" w:lineRule="auto"/>
        <w:ind w:firstLine="0"/>
        <w:jc w:val="left"/>
        <w:rPr>
          <w:lang w:val="ru-RU"/>
        </w:rPr>
      </w:pPr>
    </w:p>
    <w:sectPr w:rsidR="00FD76AD">
      <w:headerReference w:type="even" r:id="rId212"/>
      <w:headerReference w:type="default" r:id="rId213"/>
      <w:footerReference w:type="even" r:id="rId214"/>
      <w:footerReference w:type="default" r:id="rId21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8E8F2" w14:textId="77777777" w:rsidR="00253AE8" w:rsidRDefault="00253AE8">
      <w:r>
        <w:separator/>
      </w:r>
    </w:p>
  </w:endnote>
  <w:endnote w:type="continuationSeparator" w:id="0">
    <w:p w14:paraId="19E96886" w14:textId="77777777" w:rsidR="00253AE8" w:rsidRDefault="00253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A00002EF" w:usb1="4000004B" w:usb2="00000000" w:usb3="00000000" w:csb0="0000019F" w:csb1="00000000"/>
  </w:font>
  <w:font w:name="Candara">
    <w:panose1 w:val="020E0502030303020204"/>
    <w:charset w:val="CC"/>
    <w:family w:val="swiss"/>
    <w:pitch w:val="variable"/>
    <w:sig w:usb0="A00002EF" w:usb1="4000A44B" w:usb2="00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B72"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494B8B36" w14:textId="77777777" w:rsidR="00E06B2D" w:rsidRDefault="00E06B2D">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1992E" w14:textId="77777777" w:rsidR="00E06B2D" w:rsidRDefault="00E06B2D"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Pr>
        <w:rStyle w:val="a9"/>
        <w:noProof/>
      </w:rPr>
      <w:t>14</w:t>
    </w:r>
    <w:r>
      <w:rPr>
        <w:rStyle w:val="a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06880"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67E5F0B5" w14:textId="77777777" w:rsidR="00E06B2D" w:rsidRDefault="00E06B2D">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3ECD2" w14:textId="77777777" w:rsidR="00E06B2D" w:rsidRDefault="00E06B2D" w:rsidP="00AF6EA9">
    <w:pPr>
      <w:pStyle w:val="ad"/>
      <w:framePr w:w="1197" w:wrap="around" w:vAnchor="text" w:hAnchor="page" w:x="10362" w:y="-83"/>
      <w:jc w:val="center"/>
      <w:rPr>
        <w:rStyle w:val="a9"/>
      </w:rPr>
    </w:pPr>
    <w:r>
      <w:rPr>
        <w:rStyle w:val="a9"/>
      </w:rPr>
      <w:t>89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55DD7" w14:textId="77777777" w:rsidR="00253AE8" w:rsidRDefault="00253AE8">
      <w:r>
        <w:separator/>
      </w:r>
    </w:p>
  </w:footnote>
  <w:footnote w:type="continuationSeparator" w:id="0">
    <w:p w14:paraId="3CE7CC30" w14:textId="77777777" w:rsidR="00253AE8" w:rsidRDefault="00253A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ADB32"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A67E415" w14:textId="77777777" w:rsidR="00E06B2D" w:rsidRDefault="00E06B2D">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87EC" w14:textId="77777777" w:rsidR="00E06B2D" w:rsidRDefault="00E06B2D">
    <w:pPr>
      <w:framePr w:wrap="auto" w:vAnchor="text" w:hAnchor="page" w:x="5379" w:y="6"/>
    </w:pPr>
  </w:p>
  <w:p w14:paraId="17E04EB7" w14:textId="77777777" w:rsidR="00E06B2D" w:rsidRDefault="00253AE8">
    <w:pPr>
      <w:ind w:right="360"/>
    </w:pPr>
    <w:r>
      <w:rPr>
        <w:noProof/>
        <w:sz w:val="20"/>
        <w:lang w:val="ru-RU"/>
      </w:rPr>
      <w:pict w14:anchorId="13FE4C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alt="КПІ ЗІС-7103.1409/2c.ПЗ" style="position:absolute;left:0;text-align:left;margin-left:9pt;margin-top:-8.55pt;width:148.2pt;height:12.85pt;rotation:-180;z-index:2" fillcolor="black" stroked="f">
          <v:shadow color="#868686"/>
          <v:textpath style="font-family:&quot;Arial&quot;;font-size:14pt;font-style:italic;v-text-kern:t" trim="t" fitpath="t" string="ДП 7103.00.000 ПЗ"/>
        </v:shape>
      </w:pict>
    </w:r>
    <w:r>
      <w:rPr>
        <w:noProof/>
      </w:rPr>
      <w:pict w14:anchorId="1DC136DB">
        <v:group id="Group 1" o:spid="_x0000_s2073" style="position:absolute;left:0;text-align:left;margin-left:56.1pt;margin-top:13.75pt;width:519.45pt;height:808.45pt;z-index:1;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">
          <v:group id="Group 2" o:spid="_x0000_s2074"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2075"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4" o:spid="_x0000_s2076"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2077"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2078"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2079"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2080"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2081"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2082"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2083"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2" o:spid="_x0000_s2084"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3" o:spid="_x0000_s2085"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4" o:spid="_x0000_s2086"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style="mso-next-textbox:#Rectangle 14" inset="1pt,1pt,1pt,1pt">
                <w:txbxContent>
                  <w:p w14:paraId="2988C71C" w14:textId="77777777" w:rsidR="00E06B2D" w:rsidRDefault="00E06B2D">
                    <w:pPr>
                      <w:pStyle w:val="ab"/>
                      <w:jc w:val="center"/>
                      <w:rPr>
                        <w:sz w:val="18"/>
                      </w:rPr>
                    </w:pPr>
                    <w:r>
                      <w:rPr>
                        <w:sz w:val="18"/>
                      </w:rPr>
                      <w:t>Змн.</w:t>
                    </w:r>
                  </w:p>
                </w:txbxContent>
              </v:textbox>
            </v:rect>
            <v:rect id="Rectangle 15" o:spid="_x0000_s2087"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style="mso-next-textbox:#Rectangle 15" inset="1pt,1pt,1pt,1pt">
                <w:txbxContent>
                  <w:p w14:paraId="02F7DD95" w14:textId="77777777" w:rsidR="00E06B2D" w:rsidRDefault="00E06B2D">
                    <w:pPr>
                      <w:pStyle w:val="ab"/>
                      <w:jc w:val="center"/>
                      <w:rPr>
                        <w:sz w:val="18"/>
                      </w:rPr>
                    </w:pPr>
                    <w:r>
                      <w:rPr>
                        <w:sz w:val="18"/>
                      </w:rPr>
                      <w:t>Арк.</w:t>
                    </w:r>
                  </w:p>
                </w:txbxContent>
              </v:textbox>
            </v:rect>
            <v:rect id="Rectangle 16" o:spid="_x0000_s2088"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style="mso-next-textbox:#Rectangle 16" inset="1pt,1pt,1pt,1pt">
                <w:txbxContent>
                  <w:p w14:paraId="619B85BD" w14:textId="77777777" w:rsidR="00E06B2D" w:rsidRDefault="00E06B2D">
                    <w:pPr>
                      <w:pStyle w:val="ab"/>
                      <w:jc w:val="center"/>
                      <w:rPr>
                        <w:sz w:val="18"/>
                      </w:rPr>
                    </w:pPr>
                    <w:r>
                      <w:rPr>
                        <w:sz w:val="18"/>
                      </w:rPr>
                      <w:t>№ докум.</w:t>
                    </w:r>
                  </w:p>
                </w:txbxContent>
              </v:textbox>
            </v:rect>
            <v:rect id="Rectangle 17" o:spid="_x0000_s2089"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17" inset="1pt,1pt,1pt,1pt">
                <w:txbxContent>
                  <w:p w14:paraId="459021AC" w14:textId="77777777" w:rsidR="00E06B2D" w:rsidRDefault="00E06B2D">
                    <w:pPr>
                      <w:pStyle w:val="ab"/>
                      <w:jc w:val="center"/>
                      <w:rPr>
                        <w:sz w:val="18"/>
                      </w:rPr>
                    </w:pPr>
                    <w:r>
                      <w:rPr>
                        <w:sz w:val="18"/>
                      </w:rPr>
                      <w:t>Підпис</w:t>
                    </w:r>
                  </w:p>
                </w:txbxContent>
              </v:textbox>
            </v:rect>
            <v:rect id="Rectangle 18" o:spid="_x0000_s2090"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18" inset="1pt,1pt,1pt,1pt">
                <w:txbxContent>
                  <w:p w14:paraId="5803DADC" w14:textId="77777777" w:rsidR="00E06B2D" w:rsidRDefault="00E06B2D">
                    <w:pPr>
                      <w:pStyle w:val="ab"/>
                      <w:jc w:val="center"/>
                      <w:rPr>
                        <w:sz w:val="18"/>
                      </w:rPr>
                    </w:pPr>
                    <w:r>
                      <w:rPr>
                        <w:sz w:val="18"/>
                      </w:rPr>
                      <w:t>Дата</w:t>
                    </w:r>
                  </w:p>
                </w:txbxContent>
              </v:textbox>
            </v:rect>
            <v:rect id="Rectangle 19" o:spid="_x0000_s2091"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style="mso-next-textbox:#Rectangle 19" inset="1pt,1pt,1pt,1pt">
                <w:txbxContent>
                  <w:p w14:paraId="62934D14" w14:textId="77777777" w:rsidR="00E06B2D" w:rsidRDefault="00E06B2D">
                    <w:pPr>
                      <w:pStyle w:val="ab"/>
                      <w:jc w:val="center"/>
                      <w:rPr>
                        <w:sz w:val="18"/>
                      </w:rPr>
                    </w:pPr>
                    <w:r>
                      <w:rPr>
                        <w:sz w:val="18"/>
                      </w:rPr>
                      <w:t>Арк.</w:t>
                    </w:r>
                  </w:p>
                </w:txbxContent>
              </v:textbox>
            </v:rect>
            <v:rect id="Rectangle 20" o:spid="_x0000_s2092"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20" inset="1pt,1pt,1pt,1pt">
                <w:txbxContent>
                  <w:p w14:paraId="62A02672" w14:textId="77777777" w:rsidR="00E06B2D" w:rsidRDefault="00E06B2D" w:rsidP="001663AF">
                    <w:pPr>
                      <w:pStyle w:val="ab"/>
                      <w:jc w:val="center"/>
                      <w:rPr>
                        <w:sz w:val="24"/>
                      </w:rPr>
                    </w:pPr>
                  </w:p>
                </w:txbxContent>
              </v:textbox>
            </v:rect>
            <v:rect id="Rectangle 21" o:spid="_x0000_s2093"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21" inset="1pt,1pt,1pt,1pt">
                <w:txbxContent>
                  <w:p w14:paraId="6CF9EFBF" w14:textId="24A8A713" w:rsidR="00E06B2D" w:rsidRPr="00703A66" w:rsidRDefault="00E06B2D" w:rsidP="00177288">
                    <w:pPr>
                      <w:pStyle w:val="ab"/>
                      <w:jc w:val="center"/>
                      <w:rPr>
                        <w:rFonts w:ascii="Arial" w:hAnsi="Arial" w:cs="Arial"/>
                        <w:sz w:val="36"/>
                        <w:szCs w:val="32"/>
                      </w:rPr>
                    </w:pPr>
                    <w:r w:rsidRPr="00CD5451">
                      <w:rPr>
                        <w:rFonts w:ascii="Arial" w:hAnsi="Arial" w:cs="Arial"/>
                        <w:sz w:val="32"/>
                      </w:rPr>
                      <w:t>ДП 7</w:t>
                    </w:r>
                    <w:r w:rsidRPr="00CD5451">
                      <w:rPr>
                        <w:rFonts w:ascii="Arial" w:hAnsi="Arial" w:cs="Arial"/>
                        <w:sz w:val="32"/>
                        <w:lang w:val="en-US"/>
                      </w:rPr>
                      <w:t>10</w:t>
                    </w:r>
                    <w:r w:rsidR="006348CE" w:rsidRPr="00CD5451">
                      <w:rPr>
                        <w:rFonts w:ascii="Arial" w:hAnsi="Arial" w:cs="Arial"/>
                        <w:sz w:val="32"/>
                      </w:rPr>
                      <w:t>3</w:t>
                    </w:r>
                    <w:r w:rsidRPr="00CD5451">
                      <w:rPr>
                        <w:rFonts w:ascii="Arial" w:hAnsi="Arial" w:cs="Arial"/>
                        <w:sz w:val="32"/>
                      </w:rPr>
                      <w:t>.</w:t>
                    </w:r>
                    <w:r w:rsidRPr="00CD5451">
                      <w:rPr>
                        <w:rFonts w:ascii="Arial" w:hAnsi="Arial" w:cs="Arial"/>
                        <w:sz w:val="32"/>
                        <w:lang w:val="en-US"/>
                      </w:rPr>
                      <w:t>00</w:t>
                    </w:r>
                    <w:r w:rsidRPr="00CD5451">
                      <w:rPr>
                        <w:rFonts w:ascii="Arial" w:hAnsi="Arial" w:cs="Arial"/>
                        <w:sz w:val="32"/>
                      </w:rPr>
                      <w:t>.</w:t>
                    </w:r>
                    <w:r w:rsidRPr="00CD5451">
                      <w:rPr>
                        <w:rFonts w:ascii="Arial" w:hAnsi="Arial" w:cs="Arial"/>
                        <w:sz w:val="32"/>
                        <w:lang w:val="en-US"/>
                      </w:rPr>
                      <w:t xml:space="preserve">000 </w:t>
                    </w:r>
                    <w:r w:rsidRPr="00CD5451">
                      <w:rPr>
                        <w:rFonts w:ascii="Arial" w:hAnsi="Arial" w:cs="Arial"/>
                        <w:sz w:val="32"/>
                      </w:rPr>
                      <w:t>ПЗ</w:t>
                    </w:r>
                  </w:p>
                </w:txbxContent>
              </v:textbox>
            </v:rect>
          </v:group>
          <v:line id="Line 22" o:spid="_x0000_s2094" style="position:absolute;visibility:visibl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23" o:spid="_x0000_s2095" style="position:absolute;flip:y;visibility:visibl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33E1B"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5626E32" w14:textId="77777777" w:rsidR="00E06B2D" w:rsidRDefault="00E06B2D">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8B07F" w14:textId="77777777" w:rsidR="00E06B2D" w:rsidRDefault="00E06B2D">
    <w:pPr>
      <w:framePr w:wrap="auto" w:vAnchor="text" w:hAnchor="page" w:x="5379" w:y="6"/>
    </w:pPr>
  </w:p>
  <w:p w14:paraId="3727ACBD" w14:textId="77777777" w:rsidR="00E06B2D" w:rsidRDefault="00E06B2D" w:rsidP="009D2C7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15:restartNumberingAfterBreak="0">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15:restartNumberingAfterBreak="0">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15:restartNumberingAfterBreak="0">
    <w:nsid w:val="01070CCA"/>
    <w:multiLevelType w:val="hybridMultilevel"/>
    <w:tmpl w:val="692A0FE2"/>
    <w:lvl w:ilvl="0" w:tplc="04190017">
      <w:start w:val="1"/>
      <w:numFmt w:val="lowerLetter"/>
      <w:lvlText w:val="%1)"/>
      <w:lvlJc w:val="left"/>
      <w:pPr>
        <w:ind w:left="1494" w:hanging="360"/>
      </w:pPr>
    </w:lvl>
    <w:lvl w:ilvl="1" w:tplc="04220019" w:tentative="1">
      <w:start w:val="1"/>
      <w:numFmt w:val="lowerLetter"/>
      <w:lvlText w:val="%2."/>
      <w:lvlJc w:val="left"/>
      <w:pPr>
        <w:ind w:left="2214" w:hanging="360"/>
      </w:pPr>
    </w:lvl>
    <w:lvl w:ilvl="2" w:tplc="0422001B" w:tentative="1">
      <w:start w:val="1"/>
      <w:numFmt w:val="lowerRoman"/>
      <w:lvlText w:val="%3."/>
      <w:lvlJc w:val="right"/>
      <w:pPr>
        <w:ind w:left="2934" w:hanging="180"/>
      </w:pPr>
    </w:lvl>
    <w:lvl w:ilvl="3" w:tplc="0422000F" w:tentative="1">
      <w:start w:val="1"/>
      <w:numFmt w:val="decimal"/>
      <w:lvlText w:val="%4."/>
      <w:lvlJc w:val="left"/>
      <w:pPr>
        <w:ind w:left="3654" w:hanging="360"/>
      </w:pPr>
    </w:lvl>
    <w:lvl w:ilvl="4" w:tplc="04220019" w:tentative="1">
      <w:start w:val="1"/>
      <w:numFmt w:val="lowerLetter"/>
      <w:lvlText w:val="%5."/>
      <w:lvlJc w:val="left"/>
      <w:pPr>
        <w:ind w:left="4374" w:hanging="360"/>
      </w:pPr>
    </w:lvl>
    <w:lvl w:ilvl="5" w:tplc="0422001B" w:tentative="1">
      <w:start w:val="1"/>
      <w:numFmt w:val="lowerRoman"/>
      <w:lvlText w:val="%6."/>
      <w:lvlJc w:val="right"/>
      <w:pPr>
        <w:ind w:left="5094" w:hanging="180"/>
      </w:pPr>
    </w:lvl>
    <w:lvl w:ilvl="6" w:tplc="0422000F" w:tentative="1">
      <w:start w:val="1"/>
      <w:numFmt w:val="decimal"/>
      <w:lvlText w:val="%7."/>
      <w:lvlJc w:val="left"/>
      <w:pPr>
        <w:ind w:left="5814" w:hanging="360"/>
      </w:pPr>
    </w:lvl>
    <w:lvl w:ilvl="7" w:tplc="04220019" w:tentative="1">
      <w:start w:val="1"/>
      <w:numFmt w:val="lowerLetter"/>
      <w:lvlText w:val="%8."/>
      <w:lvlJc w:val="left"/>
      <w:pPr>
        <w:ind w:left="6534" w:hanging="360"/>
      </w:pPr>
    </w:lvl>
    <w:lvl w:ilvl="8" w:tplc="0422001B" w:tentative="1">
      <w:start w:val="1"/>
      <w:numFmt w:val="lowerRoman"/>
      <w:lvlText w:val="%9."/>
      <w:lvlJc w:val="right"/>
      <w:pPr>
        <w:ind w:left="7254" w:hanging="180"/>
      </w:pPr>
    </w:lvl>
  </w:abstractNum>
  <w:abstractNum w:abstractNumId="4" w15:restartNumberingAfterBreak="0">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C44692"/>
    <w:multiLevelType w:val="hybridMultilevel"/>
    <w:tmpl w:val="6FAA61C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06FE60D3"/>
    <w:multiLevelType w:val="multilevel"/>
    <w:tmpl w:val="87403D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8F1ED0"/>
    <w:multiLevelType w:val="hybridMultilevel"/>
    <w:tmpl w:val="DF46057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0FC06960"/>
    <w:multiLevelType w:val="hybridMultilevel"/>
    <w:tmpl w:val="693C958E"/>
    <w:lvl w:ilvl="0" w:tplc="13841D38">
      <w:start w:val="1"/>
      <w:numFmt w:val="decimal"/>
      <w:lvlText w:val="%1."/>
      <w:lvlJc w:val="left"/>
      <w:pPr>
        <w:ind w:left="644" w:hanging="360"/>
      </w:pPr>
      <w:rPr>
        <w:lang w:val="uk-UA"/>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0D32D79"/>
    <w:multiLevelType w:val="multilevel"/>
    <w:tmpl w:val="0C080736"/>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0" w15:restartNumberingAfterBreak="0">
    <w:nsid w:val="10EB415D"/>
    <w:multiLevelType w:val="hybridMultilevel"/>
    <w:tmpl w:val="9430756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23D7267"/>
    <w:multiLevelType w:val="hybridMultilevel"/>
    <w:tmpl w:val="33386072"/>
    <w:lvl w:ilvl="0" w:tplc="693C7EAE">
      <w:start w:val="1"/>
      <w:numFmt w:val="bullet"/>
      <w:lvlText w:val="­"/>
      <w:lvlJc w:val="left"/>
      <w:pPr>
        <w:ind w:left="1069" w:hanging="360"/>
      </w:pPr>
      <w:rPr>
        <w:rFonts w:ascii="Courier New" w:hAnsi="Courier New"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2" w15:restartNumberingAfterBreak="0">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18A23B03"/>
    <w:multiLevelType w:val="hybridMultilevel"/>
    <w:tmpl w:val="E09E8738"/>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1BE721D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55F772A"/>
    <w:multiLevelType w:val="hybridMultilevel"/>
    <w:tmpl w:val="D1BCCD86"/>
    <w:lvl w:ilvl="0" w:tplc="1C02FBCE">
      <w:start w:val="1"/>
      <w:numFmt w:val="bullet"/>
      <w:lvlText w:val="-"/>
      <w:lvlJc w:val="left"/>
      <w:pPr>
        <w:ind w:left="1225" w:hanging="360"/>
      </w:pPr>
      <w:rPr>
        <w:rFonts w:ascii="Times New Roman" w:eastAsia="Calibri" w:hAnsi="Times New Roman" w:cs="Times New Roman" w:hint="default"/>
      </w:rPr>
    </w:lvl>
    <w:lvl w:ilvl="1" w:tplc="04220003" w:tentative="1">
      <w:start w:val="1"/>
      <w:numFmt w:val="bullet"/>
      <w:lvlText w:val="o"/>
      <w:lvlJc w:val="left"/>
      <w:pPr>
        <w:ind w:left="1945" w:hanging="360"/>
      </w:pPr>
      <w:rPr>
        <w:rFonts w:ascii="Courier New" w:hAnsi="Courier New" w:cs="Courier New" w:hint="default"/>
      </w:rPr>
    </w:lvl>
    <w:lvl w:ilvl="2" w:tplc="04220005" w:tentative="1">
      <w:start w:val="1"/>
      <w:numFmt w:val="bullet"/>
      <w:lvlText w:val=""/>
      <w:lvlJc w:val="left"/>
      <w:pPr>
        <w:ind w:left="2665" w:hanging="360"/>
      </w:pPr>
      <w:rPr>
        <w:rFonts w:ascii="Wingdings" w:hAnsi="Wingdings" w:hint="default"/>
      </w:rPr>
    </w:lvl>
    <w:lvl w:ilvl="3" w:tplc="04220001" w:tentative="1">
      <w:start w:val="1"/>
      <w:numFmt w:val="bullet"/>
      <w:lvlText w:val=""/>
      <w:lvlJc w:val="left"/>
      <w:pPr>
        <w:ind w:left="3385" w:hanging="360"/>
      </w:pPr>
      <w:rPr>
        <w:rFonts w:ascii="Symbol" w:hAnsi="Symbol" w:hint="default"/>
      </w:rPr>
    </w:lvl>
    <w:lvl w:ilvl="4" w:tplc="04220003" w:tentative="1">
      <w:start w:val="1"/>
      <w:numFmt w:val="bullet"/>
      <w:lvlText w:val="o"/>
      <w:lvlJc w:val="left"/>
      <w:pPr>
        <w:ind w:left="4105" w:hanging="360"/>
      </w:pPr>
      <w:rPr>
        <w:rFonts w:ascii="Courier New" w:hAnsi="Courier New" w:cs="Courier New" w:hint="default"/>
      </w:rPr>
    </w:lvl>
    <w:lvl w:ilvl="5" w:tplc="04220005" w:tentative="1">
      <w:start w:val="1"/>
      <w:numFmt w:val="bullet"/>
      <w:lvlText w:val=""/>
      <w:lvlJc w:val="left"/>
      <w:pPr>
        <w:ind w:left="4825" w:hanging="360"/>
      </w:pPr>
      <w:rPr>
        <w:rFonts w:ascii="Wingdings" w:hAnsi="Wingdings" w:hint="default"/>
      </w:rPr>
    </w:lvl>
    <w:lvl w:ilvl="6" w:tplc="04220001" w:tentative="1">
      <w:start w:val="1"/>
      <w:numFmt w:val="bullet"/>
      <w:lvlText w:val=""/>
      <w:lvlJc w:val="left"/>
      <w:pPr>
        <w:ind w:left="5545" w:hanging="360"/>
      </w:pPr>
      <w:rPr>
        <w:rFonts w:ascii="Symbol" w:hAnsi="Symbol" w:hint="default"/>
      </w:rPr>
    </w:lvl>
    <w:lvl w:ilvl="7" w:tplc="04220003" w:tentative="1">
      <w:start w:val="1"/>
      <w:numFmt w:val="bullet"/>
      <w:lvlText w:val="o"/>
      <w:lvlJc w:val="left"/>
      <w:pPr>
        <w:ind w:left="6265" w:hanging="360"/>
      </w:pPr>
      <w:rPr>
        <w:rFonts w:ascii="Courier New" w:hAnsi="Courier New" w:cs="Courier New" w:hint="default"/>
      </w:rPr>
    </w:lvl>
    <w:lvl w:ilvl="8" w:tplc="04220005" w:tentative="1">
      <w:start w:val="1"/>
      <w:numFmt w:val="bullet"/>
      <w:lvlText w:val=""/>
      <w:lvlJc w:val="left"/>
      <w:pPr>
        <w:ind w:left="6985" w:hanging="360"/>
      </w:pPr>
      <w:rPr>
        <w:rFonts w:ascii="Wingdings" w:hAnsi="Wingdings" w:hint="default"/>
      </w:rPr>
    </w:lvl>
  </w:abstractNum>
  <w:abstractNum w:abstractNumId="16" w15:restartNumberingAfterBreak="0">
    <w:nsid w:val="29154CA7"/>
    <w:multiLevelType w:val="hybridMultilevel"/>
    <w:tmpl w:val="7F0C91CE"/>
    <w:lvl w:ilvl="0" w:tplc="9E9AFD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2C1B3611"/>
    <w:multiLevelType w:val="hybridMultilevel"/>
    <w:tmpl w:val="BD5E71CC"/>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2DED1172"/>
    <w:multiLevelType w:val="hybridMultilevel"/>
    <w:tmpl w:val="AA30713C"/>
    <w:lvl w:ilvl="0" w:tplc="0240C6F2">
      <w:start w:val="1"/>
      <w:numFmt w:val="decimal"/>
      <w:lvlText w:val="%1."/>
      <w:lvlJc w:val="left"/>
      <w:pPr>
        <w:ind w:left="1141" w:hanging="360"/>
      </w:pPr>
      <w:rPr>
        <w:rFonts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19" w15:restartNumberingAfterBreak="0">
    <w:nsid w:val="37421394"/>
    <w:multiLevelType w:val="hybridMultilevel"/>
    <w:tmpl w:val="D59E992E"/>
    <w:lvl w:ilvl="0" w:tplc="1C02FBC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3B446508"/>
    <w:multiLevelType w:val="hybridMultilevel"/>
    <w:tmpl w:val="B0CE400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3E4518F2"/>
    <w:multiLevelType w:val="multilevel"/>
    <w:tmpl w:val="73086C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31981"/>
    <w:multiLevelType w:val="hybridMultilevel"/>
    <w:tmpl w:val="988CAAD8"/>
    <w:lvl w:ilvl="0" w:tplc="04190017">
      <w:start w:val="1"/>
      <w:numFmt w:val="lowerLetter"/>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23" w15:restartNumberingAfterBreak="0">
    <w:nsid w:val="43B36321"/>
    <w:multiLevelType w:val="hybridMultilevel"/>
    <w:tmpl w:val="4A74A4F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5" w15:restartNumberingAfterBreak="0">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D40509"/>
    <w:multiLevelType w:val="hybridMultilevel"/>
    <w:tmpl w:val="C42AF7C6"/>
    <w:lvl w:ilvl="0" w:tplc="B3544F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5602409F"/>
    <w:multiLevelType w:val="multilevel"/>
    <w:tmpl w:val="C7BA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0D36D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AB523D5"/>
    <w:multiLevelType w:val="hybridMultilevel"/>
    <w:tmpl w:val="90126CF2"/>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15:restartNumberingAfterBreak="0">
    <w:nsid w:val="5ABE6C3B"/>
    <w:multiLevelType w:val="hybridMultilevel"/>
    <w:tmpl w:val="B9E28FBA"/>
    <w:lvl w:ilvl="0" w:tplc="0240C6F2">
      <w:start w:val="1"/>
      <w:numFmt w:val="decimal"/>
      <w:lvlText w:val="%1."/>
      <w:lvlJc w:val="left"/>
      <w:pPr>
        <w:ind w:left="1141" w:hanging="360"/>
      </w:pPr>
      <w:rPr>
        <w:rFonts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31" w15:restartNumberingAfterBreak="0">
    <w:nsid w:val="64B41602"/>
    <w:multiLevelType w:val="hybridMultilevel"/>
    <w:tmpl w:val="ADAADBA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15:restartNumberingAfterBreak="0">
    <w:nsid w:val="6C8F067A"/>
    <w:multiLevelType w:val="hybridMultilevel"/>
    <w:tmpl w:val="399C9F6E"/>
    <w:lvl w:ilvl="0" w:tplc="B3544FE6">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DB85D20"/>
    <w:multiLevelType w:val="singleLevel"/>
    <w:tmpl w:val="BEC075B8"/>
    <w:lvl w:ilvl="0">
      <w:start w:val="1"/>
      <w:numFmt w:val="bullet"/>
      <w:lvlText w:val=""/>
      <w:lvlJc w:val="left"/>
      <w:pPr>
        <w:tabs>
          <w:tab w:val="num" w:pos="1080"/>
        </w:tabs>
        <w:ind w:left="0" w:firstLine="720"/>
      </w:pPr>
      <w:rPr>
        <w:rFonts w:ascii="Symbol" w:hAnsi="Symbol" w:hint="default"/>
      </w:rPr>
    </w:lvl>
  </w:abstractNum>
  <w:num w:numId="1">
    <w:abstractNumId w:val="9"/>
  </w:num>
  <w:num w:numId="2">
    <w:abstractNumId w:val="25"/>
  </w:num>
  <w:num w:numId="3">
    <w:abstractNumId w:val="24"/>
  </w:num>
  <w:num w:numId="4">
    <w:abstractNumId w:val="33"/>
  </w:num>
  <w:num w:numId="5">
    <w:abstractNumId w:val="4"/>
  </w:num>
  <w:num w:numId="6">
    <w:abstractNumId w:val="0"/>
  </w:num>
  <w:num w:numId="7">
    <w:abstractNumId w:val="12"/>
  </w:num>
  <w:num w:numId="8">
    <w:abstractNumId w:val="11"/>
  </w:num>
  <w:num w:numId="9">
    <w:abstractNumId w:val="27"/>
  </w:num>
  <w:num w:numId="10">
    <w:abstractNumId w:val="6"/>
    <w:lvlOverride w:ilvl="0">
      <w:lvl w:ilvl="0">
        <w:numFmt w:val="decimal"/>
        <w:lvlText w:val="%1."/>
        <w:lvlJc w:val="left"/>
      </w:lvl>
    </w:lvlOverride>
  </w:num>
  <w:num w:numId="11">
    <w:abstractNumId w:val="21"/>
    <w:lvlOverride w:ilvl="0">
      <w:lvl w:ilvl="0">
        <w:numFmt w:val="decimal"/>
        <w:lvlText w:val="%1."/>
        <w:lvlJc w:val="left"/>
      </w:lvl>
    </w:lvlOverride>
    <w:lvlOverride w:ilvl="1">
      <w:lvl w:ilvl="1">
        <w:start w:val="1"/>
        <w:numFmt w:val="decimal"/>
        <w:lvlText w:val="%2."/>
        <w:lvlJc w:val="left"/>
        <w:pPr>
          <w:tabs>
            <w:tab w:val="num" w:pos="1070"/>
          </w:tabs>
          <w:ind w:left="107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2">
    <w:abstractNumId w:val="19"/>
  </w:num>
  <w:num w:numId="13">
    <w:abstractNumId w:val="31"/>
  </w:num>
  <w:num w:numId="14">
    <w:abstractNumId w:val="15"/>
  </w:num>
  <w:num w:numId="15">
    <w:abstractNumId w:val="7"/>
  </w:num>
  <w:num w:numId="16">
    <w:abstractNumId w:val="23"/>
  </w:num>
  <w:num w:numId="17">
    <w:abstractNumId w:val="14"/>
  </w:num>
  <w:num w:numId="18">
    <w:abstractNumId w:val="28"/>
  </w:num>
  <w:num w:numId="19">
    <w:abstractNumId w:val="5"/>
  </w:num>
  <w:num w:numId="20">
    <w:abstractNumId w:val="22"/>
  </w:num>
  <w:num w:numId="21">
    <w:abstractNumId w:val="13"/>
  </w:num>
  <w:num w:numId="22">
    <w:abstractNumId w:val="10"/>
  </w:num>
  <w:num w:numId="23">
    <w:abstractNumId w:val="26"/>
  </w:num>
  <w:num w:numId="24">
    <w:abstractNumId w:val="32"/>
  </w:num>
  <w:num w:numId="25">
    <w:abstractNumId w:val="30"/>
  </w:num>
  <w:num w:numId="26">
    <w:abstractNumId w:val="3"/>
  </w:num>
  <w:num w:numId="27">
    <w:abstractNumId w:val="29"/>
  </w:num>
  <w:num w:numId="28">
    <w:abstractNumId w:val="17"/>
  </w:num>
  <w:num w:numId="29">
    <w:abstractNumId w:val="18"/>
  </w:num>
  <w:num w:numId="30">
    <w:abstractNumId w:val="20"/>
  </w:num>
  <w:num w:numId="31">
    <w:abstractNumId w:val="8"/>
  </w:num>
  <w:num w:numId="32">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ttachedTemplate r:id="rId1"/>
  <w:doNotTrackMoves/>
  <w:defaultTabStop w:val="708"/>
  <w:hyphenationZone w:val="425"/>
  <w:noPunctuationKerning/>
  <w:characterSpacingControl w:val="doNotCompress"/>
  <w:hdrShapeDefaults>
    <o:shapedefaults v:ext="edit" spidmax="2096"/>
    <o:shapelayout v:ext="edit">
      <o:idmap v:ext="edit" data="2"/>
      <o:rules v:ext="edit">
        <o:r id="V:Rule1" type="connector" idref="#Line 4"/>
        <o:r id="V:Rule2" type="connector" idref="#Line 6"/>
        <o:r id="V:Rule3" type="connector" idref="#Line 5"/>
        <o:r id="V:Rule4" type="connector" idref="#Line 9"/>
        <o:r id="V:Rule5" type="connector" idref="#Line 10"/>
        <o:r id="V:Rule6" type="connector" idref="#Line 8"/>
        <o:r id="V:Rule7" type="connector" idref="#Line 7"/>
        <o:r id="V:Rule8" type="connector" idref="#Line 12"/>
        <o:r id="V:Rule9" type="connector" idref="#Line 13"/>
        <o:r id="V:Rule10" type="connector" idref="#Line 22"/>
        <o:r id="V:Rule11" type="connector" idref="#Line 23"/>
        <o:r id="V:Rule12" type="connector" idref="#Line 1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D625F"/>
    <w:rsid w:val="000124C6"/>
    <w:rsid w:val="00017896"/>
    <w:rsid w:val="00025E3F"/>
    <w:rsid w:val="00057CFA"/>
    <w:rsid w:val="0006668F"/>
    <w:rsid w:val="00077A48"/>
    <w:rsid w:val="000A559D"/>
    <w:rsid w:val="000B54B8"/>
    <w:rsid w:val="000C490B"/>
    <w:rsid w:val="000C6426"/>
    <w:rsid w:val="000D04BB"/>
    <w:rsid w:val="000D799A"/>
    <w:rsid w:val="000E37F2"/>
    <w:rsid w:val="000E54A6"/>
    <w:rsid w:val="000F5229"/>
    <w:rsid w:val="0010514C"/>
    <w:rsid w:val="00112E50"/>
    <w:rsid w:val="0012040A"/>
    <w:rsid w:val="00122DE4"/>
    <w:rsid w:val="00125F40"/>
    <w:rsid w:val="00132A56"/>
    <w:rsid w:val="0014122B"/>
    <w:rsid w:val="001525B1"/>
    <w:rsid w:val="0015682D"/>
    <w:rsid w:val="001663AF"/>
    <w:rsid w:val="00167836"/>
    <w:rsid w:val="00177288"/>
    <w:rsid w:val="0017788C"/>
    <w:rsid w:val="001C6F06"/>
    <w:rsid w:val="001E610E"/>
    <w:rsid w:val="001F1332"/>
    <w:rsid w:val="00212FA1"/>
    <w:rsid w:val="00222474"/>
    <w:rsid w:val="00244199"/>
    <w:rsid w:val="00245B3D"/>
    <w:rsid w:val="00253AE8"/>
    <w:rsid w:val="00266632"/>
    <w:rsid w:val="00274F07"/>
    <w:rsid w:val="002A6AF9"/>
    <w:rsid w:val="002B0208"/>
    <w:rsid w:val="002B73B7"/>
    <w:rsid w:val="002D179D"/>
    <w:rsid w:val="002D24D1"/>
    <w:rsid w:val="002F01E0"/>
    <w:rsid w:val="003001AD"/>
    <w:rsid w:val="00303D62"/>
    <w:rsid w:val="00304102"/>
    <w:rsid w:val="00346953"/>
    <w:rsid w:val="00356E94"/>
    <w:rsid w:val="003B7665"/>
    <w:rsid w:val="003E73DF"/>
    <w:rsid w:val="003F27EE"/>
    <w:rsid w:val="00417F89"/>
    <w:rsid w:val="00422B4F"/>
    <w:rsid w:val="00430176"/>
    <w:rsid w:val="004444CF"/>
    <w:rsid w:val="00445F7F"/>
    <w:rsid w:val="00446E88"/>
    <w:rsid w:val="00466CF6"/>
    <w:rsid w:val="00472A1E"/>
    <w:rsid w:val="004746DC"/>
    <w:rsid w:val="00482F1A"/>
    <w:rsid w:val="00486B25"/>
    <w:rsid w:val="00486C47"/>
    <w:rsid w:val="0049031F"/>
    <w:rsid w:val="004A3F12"/>
    <w:rsid w:val="004B036E"/>
    <w:rsid w:val="004F394B"/>
    <w:rsid w:val="0051540D"/>
    <w:rsid w:val="0053048B"/>
    <w:rsid w:val="00535667"/>
    <w:rsid w:val="00563AB5"/>
    <w:rsid w:val="0057265B"/>
    <w:rsid w:val="00573339"/>
    <w:rsid w:val="005840A8"/>
    <w:rsid w:val="00584B7F"/>
    <w:rsid w:val="00590B73"/>
    <w:rsid w:val="0059279B"/>
    <w:rsid w:val="00592923"/>
    <w:rsid w:val="005A1B47"/>
    <w:rsid w:val="005C7A8F"/>
    <w:rsid w:val="005E6040"/>
    <w:rsid w:val="00605F7A"/>
    <w:rsid w:val="0061448C"/>
    <w:rsid w:val="006348CE"/>
    <w:rsid w:val="0064068B"/>
    <w:rsid w:val="00643CCE"/>
    <w:rsid w:val="00657A67"/>
    <w:rsid w:val="0067475D"/>
    <w:rsid w:val="0068316E"/>
    <w:rsid w:val="006A03B5"/>
    <w:rsid w:val="006A0483"/>
    <w:rsid w:val="006A412B"/>
    <w:rsid w:val="006A6F52"/>
    <w:rsid w:val="006A7BE8"/>
    <w:rsid w:val="006B1388"/>
    <w:rsid w:val="006D5D16"/>
    <w:rsid w:val="006E48A3"/>
    <w:rsid w:val="006F2572"/>
    <w:rsid w:val="007008A6"/>
    <w:rsid w:val="00703A66"/>
    <w:rsid w:val="0071419A"/>
    <w:rsid w:val="00733211"/>
    <w:rsid w:val="00735692"/>
    <w:rsid w:val="00746610"/>
    <w:rsid w:val="00786E49"/>
    <w:rsid w:val="007B1918"/>
    <w:rsid w:val="007C7C99"/>
    <w:rsid w:val="007D29DD"/>
    <w:rsid w:val="007D39ED"/>
    <w:rsid w:val="007F2A5A"/>
    <w:rsid w:val="007F60D7"/>
    <w:rsid w:val="0085462C"/>
    <w:rsid w:val="008620CC"/>
    <w:rsid w:val="00862D30"/>
    <w:rsid w:val="008A4A5B"/>
    <w:rsid w:val="008C0BF4"/>
    <w:rsid w:val="008C5B87"/>
    <w:rsid w:val="008E03BF"/>
    <w:rsid w:val="008F4250"/>
    <w:rsid w:val="009034D5"/>
    <w:rsid w:val="00907944"/>
    <w:rsid w:val="009142BA"/>
    <w:rsid w:val="00933E66"/>
    <w:rsid w:val="009829DA"/>
    <w:rsid w:val="00992F95"/>
    <w:rsid w:val="009B1F09"/>
    <w:rsid w:val="009B5E0E"/>
    <w:rsid w:val="009D2C76"/>
    <w:rsid w:val="009D3C02"/>
    <w:rsid w:val="009E33F1"/>
    <w:rsid w:val="009F12C3"/>
    <w:rsid w:val="009F422A"/>
    <w:rsid w:val="00A004EF"/>
    <w:rsid w:val="00A61E6F"/>
    <w:rsid w:val="00A776C1"/>
    <w:rsid w:val="00A90D40"/>
    <w:rsid w:val="00A971C0"/>
    <w:rsid w:val="00AA4C13"/>
    <w:rsid w:val="00AA5D06"/>
    <w:rsid w:val="00AD2A58"/>
    <w:rsid w:val="00AF2201"/>
    <w:rsid w:val="00AF6EA9"/>
    <w:rsid w:val="00B13589"/>
    <w:rsid w:val="00B1769D"/>
    <w:rsid w:val="00B2024E"/>
    <w:rsid w:val="00B20763"/>
    <w:rsid w:val="00B34FB0"/>
    <w:rsid w:val="00B35061"/>
    <w:rsid w:val="00B4087C"/>
    <w:rsid w:val="00B4644A"/>
    <w:rsid w:val="00B54DCA"/>
    <w:rsid w:val="00B613D1"/>
    <w:rsid w:val="00B94D0B"/>
    <w:rsid w:val="00B96B88"/>
    <w:rsid w:val="00BB65D0"/>
    <w:rsid w:val="00BD625F"/>
    <w:rsid w:val="00BF238D"/>
    <w:rsid w:val="00C00C8C"/>
    <w:rsid w:val="00C16AAD"/>
    <w:rsid w:val="00C31F2C"/>
    <w:rsid w:val="00C7171D"/>
    <w:rsid w:val="00C80E49"/>
    <w:rsid w:val="00C92A3F"/>
    <w:rsid w:val="00C97DD1"/>
    <w:rsid w:val="00CA70E2"/>
    <w:rsid w:val="00CD4B6F"/>
    <w:rsid w:val="00CD5451"/>
    <w:rsid w:val="00CD7704"/>
    <w:rsid w:val="00D1637C"/>
    <w:rsid w:val="00D243AA"/>
    <w:rsid w:val="00D34D76"/>
    <w:rsid w:val="00D56AD2"/>
    <w:rsid w:val="00D6349B"/>
    <w:rsid w:val="00DB6D76"/>
    <w:rsid w:val="00DC0306"/>
    <w:rsid w:val="00DF2714"/>
    <w:rsid w:val="00E06B2D"/>
    <w:rsid w:val="00E32310"/>
    <w:rsid w:val="00E41167"/>
    <w:rsid w:val="00E43BCA"/>
    <w:rsid w:val="00E4756C"/>
    <w:rsid w:val="00E54F48"/>
    <w:rsid w:val="00E6700B"/>
    <w:rsid w:val="00E67309"/>
    <w:rsid w:val="00E71740"/>
    <w:rsid w:val="00E76A9A"/>
    <w:rsid w:val="00EA2E38"/>
    <w:rsid w:val="00ED4BAE"/>
    <w:rsid w:val="00EE4271"/>
    <w:rsid w:val="00F020B2"/>
    <w:rsid w:val="00F0489F"/>
    <w:rsid w:val="00F06568"/>
    <w:rsid w:val="00F14397"/>
    <w:rsid w:val="00F15444"/>
    <w:rsid w:val="00F373D7"/>
    <w:rsid w:val="00F53784"/>
    <w:rsid w:val="00F53E97"/>
    <w:rsid w:val="00F73D72"/>
    <w:rsid w:val="00F8554C"/>
    <w:rsid w:val="00F95047"/>
    <w:rsid w:val="00F95EB3"/>
    <w:rsid w:val="00FA2708"/>
    <w:rsid w:val="00FA7249"/>
    <w:rsid w:val="00FB08FF"/>
    <w:rsid w:val="00FB4F11"/>
    <w:rsid w:val="00FC4E1E"/>
    <w:rsid w:val="00FC6E0F"/>
    <w:rsid w:val="00FD1AB3"/>
    <w:rsid w:val="00FD51D2"/>
    <w:rsid w:val="00FD76A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6"/>
    <o:shapelayout v:ext="edit">
      <o:idmap v:ext="edit" data="1"/>
      <o:rules v:ext="edit">
        <o:r id="V:Rule1" type="connector" idref="#Line 194"/>
        <o:r id="V:Rule2" type="connector" idref="#Line 196"/>
        <o:r id="V:Rule3" type="connector" idref="#Line 366"/>
        <o:r id="V:Rule4" type="connector" idref="#Line 6"/>
        <o:r id="V:Rule5" type="connector" idref="#Line 342"/>
        <o:r id="V:Rule6" type="connector" idref="#Line 361"/>
        <o:r id="V:Rule7" type="connector" idref="#Line 16"/>
        <o:r id="V:Rule8" type="connector" idref="#Line 324"/>
        <o:r id="V:Rule9" type="connector" idref="#Line 340"/>
        <o:r id="V:Rule10" type="connector" idref="#Line 321"/>
        <o:r id="V:Rule11" type="connector" idref="#Line 327"/>
        <o:r id="V:Rule12" type="connector" idref="#Line 199"/>
        <o:r id="V:Rule13" type="connector" idref="#Line 198"/>
        <o:r id="V:Rule14" type="connector" idref="#Line 339"/>
        <o:r id="V:Rule15" type="connector" idref="#Line 200"/>
        <o:r id="V:Rule16" type="connector" idref="#Line 329"/>
        <o:r id="V:Rule17" type="connector" idref="#Line 211"/>
        <o:r id="V:Rule18" type="connector" idref="#Line 322"/>
        <o:r id="V:Rule19" type="connector" idref="#Line 362"/>
        <o:r id="V:Rule20" type="connector" idref="#Line 367"/>
        <o:r id="V:Rule21" type="connector" idref="#Line 338"/>
        <o:r id="V:Rule22" type="connector" idref="#Line 193"/>
        <o:r id="V:Rule23" type="connector" idref="#Line 210"/>
        <o:r id="V:Rule24" type="connector" idref="#Line 358"/>
        <o:r id="V:Rule25" type="connector" idref="#Line 326"/>
        <o:r id="V:Rule26" type="connector" idref="#Line 197"/>
        <o:r id="V:Rule27" type="connector" idref="#Line 323"/>
        <o:r id="V:Rule28" type="connector" idref="#Line 360"/>
        <o:r id="V:Rule29" type="connector" idref="#Line 201"/>
        <o:r id="V:Rule30" type="connector" idref="#Line 195"/>
        <o:r id="V:Rule31" type="connector" idref="#Line 325"/>
        <o:r id="V:Rule32" type="connector" idref="#Line 192"/>
        <o:r id="V:Rule33" type="connector" idref="#Line 341"/>
        <o:r id="V:Rule34" type="connector" idref="#Line 11"/>
        <o:r id="V:Rule35" type="connector" idref="#Line 328"/>
      </o:rules>
    </o:shapelayout>
  </w:shapeDefaults>
  <w:decimalSymbol w:val=","/>
  <w:listSeparator w:val=";"/>
  <w14:docId w14:val="2A1B8FE6"/>
  <w15:chartTrackingRefBased/>
  <w15:docId w15:val="{2F80F789-4DE4-4877-B05D-6DE8E0FD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46610"/>
    <w:pPr>
      <w:spacing w:line="360" w:lineRule="auto"/>
      <w:ind w:firstLine="709"/>
      <w:jc w:val="both"/>
    </w:pPr>
    <w:rPr>
      <w:sz w:val="24"/>
      <w:szCs w:val="24"/>
      <w:lang w:eastAsia="ru-RU"/>
    </w:rPr>
  </w:style>
  <w:style w:type="paragraph" w:styleId="1">
    <w:name w:val="heading 1"/>
    <w:basedOn w:val="a1"/>
    <w:next w:val="a1"/>
    <w:link w:val="10"/>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link w:val="22"/>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link w:val="30"/>
    <w:qFormat/>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1">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3">
    <w:name w:val="toc 2"/>
    <w:basedOn w:val="a1"/>
    <w:next w:val="a1"/>
    <w:autoRedefine/>
    <w:uiPriority w:val="39"/>
    <w:pPr>
      <w:ind w:left="240"/>
      <w:jc w:val="left"/>
    </w:pPr>
    <w:rPr>
      <w:smallCaps/>
    </w:rPr>
  </w:style>
  <w:style w:type="paragraph" w:styleId="31">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customStyle="1" w:styleId="af0">
    <w:name w:val="Название"/>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2">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4">
    <w:name w:val="Body Text Indent 2"/>
    <w:basedOn w:val="a1"/>
    <w:link w:val="25"/>
    <w:uiPriority w:val="99"/>
    <w:semiHidden/>
    <w:unhideWhenUsed/>
    <w:rsid w:val="00FC4E1E"/>
    <w:pPr>
      <w:spacing w:after="120" w:line="480" w:lineRule="auto"/>
      <w:ind w:left="283"/>
    </w:pPr>
    <w:rPr>
      <w:lang w:eastAsia="x-none"/>
    </w:rPr>
  </w:style>
  <w:style w:type="character" w:customStyle="1" w:styleId="25">
    <w:name w:val="Основной текст с отступом 2 Знак"/>
    <w:link w:val="24"/>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5"/>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2">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uiPriority w:val="3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6"/>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3">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4">
    <w:name w:val="Сетка таблицы1"/>
    <w:basedOn w:val="a3"/>
    <w:next w:val="aff0"/>
    <w:uiPriority w:val="59"/>
    <w:rsid w:val="00466CF6"/>
    <w:pPr>
      <w:ind w:firstLine="709"/>
      <w:jc w:val="both"/>
    </w:pPr>
    <w:rPr>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Раздел"/>
    <w:basedOn w:val="1"/>
    <w:link w:val="aff8"/>
    <w:qFormat/>
    <w:rsid w:val="006A412B"/>
  </w:style>
  <w:style w:type="paragraph" w:customStyle="1" w:styleId="aff9">
    <w:name w:val="Подраздел"/>
    <w:basedOn w:val="21"/>
    <w:link w:val="affa"/>
    <w:qFormat/>
    <w:rsid w:val="00AD2A58"/>
    <w:rPr>
      <w:b/>
    </w:rPr>
  </w:style>
  <w:style w:type="character" w:customStyle="1" w:styleId="10">
    <w:name w:val="Заголовок 1 Знак"/>
    <w:link w:val="1"/>
    <w:rsid w:val="006A412B"/>
    <w:rPr>
      <w:rFonts w:cs="Arial"/>
      <w:b/>
      <w:bCs/>
      <w:caps/>
      <w:kern w:val="32"/>
      <w:sz w:val="28"/>
      <w:szCs w:val="32"/>
      <w:lang w:eastAsia="ru-RU"/>
    </w:rPr>
  </w:style>
  <w:style w:type="character" w:customStyle="1" w:styleId="aff8">
    <w:name w:val="Раздел Знак"/>
    <w:link w:val="aff7"/>
    <w:rsid w:val="006A412B"/>
    <w:rPr>
      <w:rFonts w:cs="Arial"/>
      <w:b/>
      <w:bCs/>
      <w:caps/>
      <w:kern w:val="32"/>
      <w:sz w:val="28"/>
      <w:szCs w:val="32"/>
      <w:lang w:eastAsia="ru-RU"/>
    </w:rPr>
  </w:style>
  <w:style w:type="paragraph" w:customStyle="1" w:styleId="affb">
    <w:name w:val="пунктПодраздела"/>
    <w:basedOn w:val="3"/>
    <w:link w:val="affc"/>
    <w:qFormat/>
    <w:rsid w:val="00AD2A58"/>
    <w:rPr>
      <w:b/>
    </w:rPr>
  </w:style>
  <w:style w:type="character" w:customStyle="1" w:styleId="22">
    <w:name w:val="Заголовок 2 Знак"/>
    <w:aliases w:val="Знак Знак,Знак Знак Знак Знак"/>
    <w:link w:val="21"/>
    <w:rsid w:val="00AD2A58"/>
    <w:rPr>
      <w:sz w:val="28"/>
      <w:szCs w:val="32"/>
      <w:lang w:eastAsia="ru-RU"/>
    </w:rPr>
  </w:style>
  <w:style w:type="character" w:customStyle="1" w:styleId="affa">
    <w:name w:val="Подраздел Знак"/>
    <w:link w:val="aff9"/>
    <w:rsid w:val="00AD2A58"/>
    <w:rPr>
      <w:b/>
      <w:sz w:val="28"/>
      <w:szCs w:val="32"/>
      <w:lang w:eastAsia="ru-RU"/>
    </w:rPr>
  </w:style>
  <w:style w:type="paragraph" w:customStyle="1" w:styleId="affd">
    <w:name w:val="ТекстПункта"/>
    <w:basedOn w:val="a1"/>
    <w:link w:val="affe"/>
    <w:qFormat/>
    <w:rsid w:val="00AD2A58"/>
    <w:rPr>
      <w:iCs/>
      <w:sz w:val="28"/>
      <w:szCs w:val="28"/>
    </w:rPr>
  </w:style>
  <w:style w:type="character" w:customStyle="1" w:styleId="30">
    <w:name w:val="Заголовок 3 Знак"/>
    <w:link w:val="3"/>
    <w:rsid w:val="00AD2A58"/>
    <w:rPr>
      <w:rFonts w:cs="Arial"/>
      <w:sz w:val="28"/>
      <w:szCs w:val="28"/>
      <w:lang w:eastAsia="ru-RU"/>
    </w:rPr>
  </w:style>
  <w:style w:type="character" w:customStyle="1" w:styleId="affc">
    <w:name w:val="пунктПодраздела Знак"/>
    <w:link w:val="affb"/>
    <w:rsid w:val="00AD2A58"/>
    <w:rPr>
      <w:rFonts w:cs="Arial"/>
      <w:b/>
      <w:sz w:val="28"/>
      <w:szCs w:val="28"/>
      <w:lang w:eastAsia="ru-RU"/>
    </w:rPr>
  </w:style>
  <w:style w:type="paragraph" w:styleId="afff">
    <w:name w:val="Normal (Web)"/>
    <w:basedOn w:val="a1"/>
    <w:uiPriority w:val="99"/>
    <w:unhideWhenUsed/>
    <w:rsid w:val="00B34FB0"/>
    <w:pPr>
      <w:spacing w:before="100" w:beforeAutospacing="1" w:after="100" w:afterAutospacing="1" w:line="240" w:lineRule="auto"/>
      <w:ind w:firstLine="0"/>
      <w:jc w:val="left"/>
    </w:pPr>
    <w:rPr>
      <w:lang w:eastAsia="uk-UA"/>
    </w:rPr>
  </w:style>
  <w:style w:type="character" w:customStyle="1" w:styleId="affe">
    <w:name w:val="ТекстПункта Знак"/>
    <w:link w:val="affd"/>
    <w:rsid w:val="00AD2A58"/>
    <w:rPr>
      <w:iCs/>
      <w:sz w:val="28"/>
      <w:szCs w:val="28"/>
      <w:lang w:eastAsia="ru-RU"/>
    </w:rPr>
  </w:style>
  <w:style w:type="paragraph" w:customStyle="1" w:styleId="afff0">
    <w:name w:val="таблиці"/>
    <w:basedOn w:val="affd"/>
    <w:link w:val="afff1"/>
    <w:qFormat/>
    <w:rsid w:val="00735692"/>
  </w:style>
  <w:style w:type="character" w:customStyle="1" w:styleId="afff1">
    <w:name w:val="таблиці Знак"/>
    <w:basedOn w:val="affe"/>
    <w:link w:val="afff0"/>
    <w:rsid w:val="00735692"/>
    <w:rPr>
      <w:iC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oleObject" Target="embeddings/oleObject39.bin"/><Relationship Id="rId138" Type="http://schemas.openxmlformats.org/officeDocument/2006/relationships/image" Target="media/image63.wmf"/><Relationship Id="rId159" Type="http://schemas.openxmlformats.org/officeDocument/2006/relationships/image" Target="media/image73.png"/><Relationship Id="rId170" Type="http://schemas.openxmlformats.org/officeDocument/2006/relationships/hyperlink" Target="https://uk.wikipedia.org/wiki/Python" TargetMode="External"/><Relationship Id="rId191" Type="http://schemas.openxmlformats.org/officeDocument/2006/relationships/image" Target="media/image91.png"/><Relationship Id="rId205" Type="http://schemas.openxmlformats.org/officeDocument/2006/relationships/hyperlink" Target="https://otexts.com/fpp2/nnetar.html" TargetMode="External"/><Relationship Id="rId107" Type="http://schemas.openxmlformats.org/officeDocument/2006/relationships/image" Target="media/image47.wmf"/><Relationship Id="rId11" Type="http://schemas.openxmlformats.org/officeDocument/2006/relationships/image" Target="media/image1.wmf"/><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oleObject" Target="embeddings/oleObject33.bin"/><Relationship Id="rId128" Type="http://schemas.openxmlformats.org/officeDocument/2006/relationships/oleObject" Target="embeddings/oleObject60.bin"/><Relationship Id="rId149" Type="http://schemas.openxmlformats.org/officeDocument/2006/relationships/image" Target="media/image68.wmf"/><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1.wmf"/><Relationship Id="rId160" Type="http://schemas.openxmlformats.org/officeDocument/2006/relationships/image" Target="media/image74.png"/><Relationship Id="rId165" Type="http://schemas.openxmlformats.org/officeDocument/2006/relationships/image" Target="media/image79.png"/><Relationship Id="rId181" Type="http://schemas.openxmlformats.org/officeDocument/2006/relationships/image" Target="media/image81.png"/><Relationship Id="rId186" Type="http://schemas.openxmlformats.org/officeDocument/2006/relationships/image" Target="media/image86.png"/><Relationship Id="rId216" Type="http://schemas.openxmlformats.org/officeDocument/2006/relationships/fontTable" Target="fontTable.xml"/><Relationship Id="rId211" Type="http://schemas.openxmlformats.org/officeDocument/2006/relationships/footer" Target="footer2.xml"/><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image" Target="media/image50.wmf"/><Relationship Id="rId118" Type="http://schemas.openxmlformats.org/officeDocument/2006/relationships/oleObject" Target="embeddings/oleObject55.bin"/><Relationship Id="rId134" Type="http://schemas.openxmlformats.org/officeDocument/2006/relationships/image" Target="media/image61.wmf"/><Relationship Id="rId139" Type="http://schemas.openxmlformats.org/officeDocument/2006/relationships/oleObject" Target="embeddings/oleObject65.bin"/><Relationship Id="rId80" Type="http://schemas.openxmlformats.org/officeDocument/2006/relationships/image" Target="media/image34.wmf"/><Relationship Id="rId85" Type="http://schemas.openxmlformats.org/officeDocument/2006/relationships/image" Target="media/image36.wmf"/><Relationship Id="rId150" Type="http://schemas.openxmlformats.org/officeDocument/2006/relationships/oleObject" Target="embeddings/oleObject71.bin"/><Relationship Id="rId155" Type="http://schemas.openxmlformats.org/officeDocument/2006/relationships/image" Target="media/image71.wmf"/><Relationship Id="rId171" Type="http://schemas.openxmlformats.org/officeDocument/2006/relationships/hyperlink" Target="https://uk.wikipedia.org/wiki/%D0%92%D1%96%D0%B4%D0%BA%D1%80%D0%B8%D1%82%D0%B5_%D0%BF%D1%80%D0%BE%D0%B3%D1%80%D0%B0%D0%BC%D0%BD%D0%B5_%D0%B7%D0%B0%D0%B1%D0%B5%D0%B7%D0%BF%D0%B5%D1%87%D0%B5%D0%BD%D0%BD%D1%8F" TargetMode="External"/><Relationship Id="rId176" Type="http://schemas.openxmlformats.org/officeDocument/2006/relationships/hyperlink" Target="https://uk.wikipedia.org/wiki/%D0%9C%D0%B0%D1%88%D0%B8%D0%BD%D0%BD%D0%B5_%D0%BD%D0%B0%D0%B2%D1%87%D0%B0%D0%BD%D0%BD%D1%8F" TargetMode="External"/><Relationship Id="rId192" Type="http://schemas.openxmlformats.org/officeDocument/2006/relationships/image" Target="media/image92.png"/><Relationship Id="rId197" Type="http://schemas.openxmlformats.org/officeDocument/2006/relationships/hyperlink" Target="http://www.ifp.kiev.ua/doc/staff/pneumonia_guidelines_2016.pdf" TargetMode="External"/><Relationship Id="rId206" Type="http://schemas.openxmlformats.org/officeDocument/2006/relationships/hyperlink" Target="https://uk.wikipedia.org/wiki/%D0%97%D0%B3%D0%BE%D1%80%D1%82%D0%BA%D0%BE%D0%B2%D0%B0_%D0%BD%D0%B5%D0%B9%D1%80%D0%BE%D0%BD%D0%BD%D0%B0_%D0%BC%D0%B5%D1%80%D0%B5%D0%B6%D0%B0" TargetMode="External"/><Relationship Id="rId201" Type="http://schemas.openxmlformats.org/officeDocument/2006/relationships/hyperlink" Target="https://www.medrxiv.org/content/10.1101/2020.08.13.20174144v1.full.pdf" TargetMode="External"/><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oleObject" Target="embeddings/oleObject11.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45.wmf"/><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58.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image" Target="media/image39.wmf"/><Relationship Id="rId96" Type="http://schemas.openxmlformats.org/officeDocument/2006/relationships/oleObject" Target="embeddings/oleObject44.bin"/><Relationship Id="rId140" Type="http://schemas.openxmlformats.org/officeDocument/2006/relationships/image" Target="media/image64.wmf"/><Relationship Id="rId145" Type="http://schemas.openxmlformats.org/officeDocument/2006/relationships/image" Target="media/image66.wmf"/><Relationship Id="rId161" Type="http://schemas.openxmlformats.org/officeDocument/2006/relationships/image" Target="media/image75.png"/><Relationship Id="rId166" Type="http://schemas.openxmlformats.org/officeDocument/2006/relationships/hyperlink" Target="https://uk.wikipedia.org/wiki/1990" TargetMode="External"/><Relationship Id="rId182" Type="http://schemas.openxmlformats.org/officeDocument/2006/relationships/image" Target="media/image82.png"/><Relationship Id="rId187" Type="http://schemas.openxmlformats.org/officeDocument/2006/relationships/image" Target="media/image87.png"/><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3.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oleObject" Target="embeddings/oleObject53.bin"/><Relationship Id="rId119" Type="http://schemas.openxmlformats.org/officeDocument/2006/relationships/image" Target="media/image53.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8.wmf"/><Relationship Id="rId81" Type="http://schemas.openxmlformats.org/officeDocument/2006/relationships/oleObject" Target="embeddings/oleObject37.bin"/><Relationship Id="rId86" Type="http://schemas.openxmlformats.org/officeDocument/2006/relationships/oleObject" Target="embeddings/oleObject40.bin"/><Relationship Id="rId130" Type="http://schemas.openxmlformats.org/officeDocument/2006/relationships/oleObject" Target="embeddings/oleObject61.bin"/><Relationship Id="rId135" Type="http://schemas.openxmlformats.org/officeDocument/2006/relationships/oleObject" Target="embeddings/oleObject63.bin"/><Relationship Id="rId151" Type="http://schemas.openxmlformats.org/officeDocument/2006/relationships/image" Target="media/image69.wmf"/><Relationship Id="rId156" Type="http://schemas.openxmlformats.org/officeDocument/2006/relationships/oleObject" Target="embeddings/oleObject74.bin"/><Relationship Id="rId177" Type="http://schemas.openxmlformats.org/officeDocument/2006/relationships/hyperlink" Target="https://uk.wikipedia.org/wiki/%D0%9B%D1%96%D0%BD%D1%96%D0%B9%D0%BD%D0%B0_%D1%80%D0%B5%D0%B3%D1%80%D0%B5%D1%81%D1%96%D1%8F" TargetMode="External"/><Relationship Id="rId198" Type="http://schemas.openxmlformats.org/officeDocument/2006/relationships/hyperlink" Target="https://ips.ligazakon.net/document/MOZ4129" TargetMode="External"/><Relationship Id="rId172" Type="http://schemas.openxmlformats.org/officeDocument/2006/relationships/hyperlink" Target="https://uk.wikipedia.org/wiki/%D0%9F%D1%80%D0%BE%D0%B3%D1%80%D0%B0%D0%BC%D0%BD%D0%B0_%D0%B1%D1%96%D0%B1%D0%BB%D1%96%D0%BE%D1%82%D0%B5%D0%BA%D0%B0" TargetMode="External"/><Relationship Id="rId193" Type="http://schemas.openxmlformats.org/officeDocument/2006/relationships/image" Target="media/image93.png"/><Relationship Id="rId202" Type="http://schemas.openxmlformats.org/officeDocument/2006/relationships/hyperlink" Target="https://www.ncbi.nlm.nih.gov/pmc/articles/PMC7493761/" TargetMode="External"/><Relationship Id="rId207" Type="http://schemas.openxmlformats.org/officeDocument/2006/relationships/hyperlink" Target="http://www.cs.jhu.edu/~cwang107/files/cnn.pdf" TargetMode="Externa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image" Target="media/image48.wmf"/><Relationship Id="rId34" Type="http://schemas.openxmlformats.org/officeDocument/2006/relationships/image" Target="media/image13.wmf"/><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2.png"/><Relationship Id="rId97" Type="http://schemas.openxmlformats.org/officeDocument/2006/relationships/image" Target="media/image42.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56.wmf"/><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hyperlink" Target="https://uk.wikipedia.org/wiki/%D0%93%D0%B2%D1%96%D0%B4%D0%BE_%D0%B2%D0%B0%D0%BD_%D0%A0%D0%BE%D1%81%D1%81%D1%83%D0%BC" TargetMode="External"/><Relationship Id="rId188"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2.bin"/><Relationship Id="rId162" Type="http://schemas.openxmlformats.org/officeDocument/2006/relationships/image" Target="media/image76.png"/><Relationship Id="rId183" Type="http://schemas.openxmlformats.org/officeDocument/2006/relationships/image" Target="media/image83.png"/><Relationship Id="rId213"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7.png"/><Relationship Id="rId110" Type="http://schemas.openxmlformats.org/officeDocument/2006/relationships/oleObject" Target="embeddings/oleObject51.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image" Target="media/image62.wmf"/><Relationship Id="rId157" Type="http://schemas.openxmlformats.org/officeDocument/2006/relationships/image" Target="media/image72.wmf"/><Relationship Id="rId178" Type="http://schemas.openxmlformats.org/officeDocument/2006/relationships/hyperlink" Target="https://uk.wikipedia.org/wiki/Random_forest" TargetMode="External"/><Relationship Id="rId61" Type="http://schemas.openxmlformats.org/officeDocument/2006/relationships/image" Target="media/image26.wmf"/><Relationship Id="rId82" Type="http://schemas.openxmlformats.org/officeDocument/2006/relationships/image" Target="media/image35.wmf"/><Relationship Id="rId152" Type="http://schemas.openxmlformats.org/officeDocument/2006/relationships/oleObject" Target="embeddings/oleObject72.bin"/><Relationship Id="rId173" Type="http://schemas.openxmlformats.org/officeDocument/2006/relationships/hyperlink" Target="https://uk.wikipedia.org/wiki/Python" TargetMode="External"/><Relationship Id="rId194" Type="http://schemas.openxmlformats.org/officeDocument/2006/relationships/image" Target="media/image94.png"/><Relationship Id="rId199" Type="http://schemas.openxmlformats.org/officeDocument/2006/relationships/hyperlink" Target="http://vnmed3.kharkiv.ua/wp-content/uploads/2013/12/11-%D0%9F%D0%BD%D0%B5%D0%B2%D0%BC%D0%BE%D0%BD.pdf" TargetMode="External"/><Relationship Id="rId203" Type="http://schemas.openxmlformats.org/officeDocument/2006/relationships/hyperlink" Target="https://arxiv.org/ftp/arxiv/papers/1712/1712.07632.pdf" TargetMode="External"/><Relationship Id="rId208" Type="http://schemas.openxmlformats.org/officeDocument/2006/relationships/header" Target="header1.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image" Target="media/image33.wmf"/><Relationship Id="rId100" Type="http://schemas.openxmlformats.org/officeDocument/2006/relationships/oleObject" Target="embeddings/oleObject46.bin"/><Relationship Id="rId105" Type="http://schemas.openxmlformats.org/officeDocument/2006/relationships/image" Target="media/image46.wmf"/><Relationship Id="rId126" Type="http://schemas.openxmlformats.org/officeDocument/2006/relationships/oleObject" Target="embeddings/oleObject59.bin"/><Relationship Id="rId147" Type="http://schemas.openxmlformats.org/officeDocument/2006/relationships/image" Target="media/image67.wmf"/><Relationship Id="rId168" Type="http://schemas.openxmlformats.org/officeDocument/2006/relationships/hyperlink" Target="https://uk.wikipedia.org/wiki/%D0%92%D0%B5%D0%B1-%D1%84%D1%80%D0%B5%D0%B9%D0%BC%D0%B2%D0%BE%D1%80%D0%BA" TargetMode="External"/><Relationship Id="rId8" Type="http://schemas.openxmlformats.org/officeDocument/2006/relationships/hyperlink" Target="https://uk.wikipedia.org/wiki/%D0%86%D0%BC%D1%83%D0%BD%D0%BE%D0%B4%D0%B5%D1%84%D1%96%D1%86%D0%B8%D1%82" TargetMode="Externa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0.wmf"/><Relationship Id="rId98" Type="http://schemas.openxmlformats.org/officeDocument/2006/relationships/oleObject" Target="embeddings/oleObject45.bin"/><Relationship Id="rId121" Type="http://schemas.openxmlformats.org/officeDocument/2006/relationships/image" Target="media/image54.wmf"/><Relationship Id="rId142" Type="http://schemas.openxmlformats.org/officeDocument/2006/relationships/oleObject" Target="embeddings/oleObject67.bin"/><Relationship Id="rId163" Type="http://schemas.openxmlformats.org/officeDocument/2006/relationships/image" Target="media/image77.png"/><Relationship Id="rId184" Type="http://schemas.openxmlformats.org/officeDocument/2006/relationships/image" Target="media/image84.png"/><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footer" Target="footer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oleObject" Target="embeddings/oleObject54.bin"/><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oleObject" Target="embeddings/oleObject38.bin"/><Relationship Id="rId88" Type="http://schemas.openxmlformats.org/officeDocument/2006/relationships/hyperlink" Target="https://uk.wikipedia.org/wiki/%D0%9D%D0%B5%D0%B9%D1%80%D0%BE%D0%BD%D0%BD%D0%B0_%D0%BC%D0%B5%D1%80%D0%B5%D0%B6%D0%B0_%D0%BF%D1%80%D1%8F%D0%BC%D0%BE%D0%B3%D0%BE_%D0%BF%D0%BE%D1%88%D0%B8%D1%80%D0%B5%D0%BD%D0%BD%D1%8F" TargetMode="External"/><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image" Target="media/image70.wmf"/><Relationship Id="rId174" Type="http://schemas.openxmlformats.org/officeDocument/2006/relationships/hyperlink" Target="https://uk.wikipedia.org/wiki/%D0%93%D0%BB%D0%B8%D0%B1%D0%B8%D0%BD%D0%BD%D0%B5_%D0%BD%D0%B0%D0%B2%D1%87%D0%B0%D0%BD%D0%BD%D1%8F" TargetMode="External"/><Relationship Id="rId179" Type="http://schemas.openxmlformats.org/officeDocument/2006/relationships/hyperlink" Target="https://uk.wikipedia.org/w/index.php?title=%D0%93%D1%80%D0%B0%D0%B4%D1%96%D1%94%D0%BD%D1%82%D0%BD%D0%B8%D0%B9_%D0%B1%D1%83%D1%81%D1%82%D0%B8%D0%BD%D0%B3&amp;action=edit&amp;redlink=1" TargetMode="External"/><Relationship Id="rId195" Type="http://schemas.openxmlformats.org/officeDocument/2006/relationships/image" Target="media/image95.png"/><Relationship Id="rId209" Type="http://schemas.openxmlformats.org/officeDocument/2006/relationships/header" Target="header2.xml"/><Relationship Id="rId190" Type="http://schemas.openxmlformats.org/officeDocument/2006/relationships/image" Target="media/image90.png"/><Relationship Id="rId204" Type="http://schemas.openxmlformats.org/officeDocument/2006/relationships/hyperlink" Target="http://fs.onu.edu.ua/clients/client11/web11/metod/imem/neyron.pdf" TargetMode="Externa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49.bin"/><Relationship Id="rId127" Type="http://schemas.openxmlformats.org/officeDocument/2006/relationships/image" Target="media/image57.wmf"/><Relationship Id="rId10" Type="http://schemas.openxmlformats.org/officeDocument/2006/relationships/hyperlink" Target="https://uk.wikipedia.org/wiki/%D0%9C%D0%BE%D0%BA%D1%80%D0%BE%D1%82%D0%B8%D0%BD%D0%BD%D1%8F" TargetMode="External"/><Relationship Id="rId31" Type="http://schemas.openxmlformats.org/officeDocument/2006/relationships/image" Target="media/image11.png"/><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7.bin"/><Relationship Id="rId143" Type="http://schemas.openxmlformats.org/officeDocument/2006/relationships/image" Target="media/image65.wmf"/><Relationship Id="rId148" Type="http://schemas.openxmlformats.org/officeDocument/2006/relationships/oleObject" Target="embeddings/oleObject70.bin"/><Relationship Id="rId164" Type="http://schemas.openxmlformats.org/officeDocument/2006/relationships/image" Target="media/image78.png"/><Relationship Id="rId169" Type="http://schemas.openxmlformats.org/officeDocument/2006/relationships/hyperlink" Target="https://uk.wikipedia.org/wiki/%D0%92%D0%B5%D0%B1-%D0%B7%D0%B0%D1%81%D1%82%D0%BE%D1%81%D1%83%D0%BD%D0%BE%D0%BA" TargetMode="External"/><Relationship Id="rId185"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s://uk.wikipedia.org/wiki/%D0%91%D0%B0%D0%BA%D1%82%D0%B5%D1%80%D1%96%D0%BE%D0%BB%D0%BE%D0%B3%D1%96%D1%87%D0%BD%D0%B8%D0%B9_%D0%BF%D0%BE%D1%81%D1%96%D0%B2" TargetMode="External"/><Relationship Id="rId180" Type="http://schemas.openxmlformats.org/officeDocument/2006/relationships/image" Target="media/image80.png"/><Relationship Id="rId210" Type="http://schemas.openxmlformats.org/officeDocument/2006/relationships/footer" Target="footer1.xml"/><Relationship Id="rId215" Type="http://schemas.openxmlformats.org/officeDocument/2006/relationships/footer" Target="footer4.xml"/><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38.wmf"/><Relationship Id="rId112" Type="http://schemas.openxmlformats.org/officeDocument/2006/relationships/oleObject" Target="embeddings/oleObject52.bin"/><Relationship Id="rId133" Type="http://schemas.openxmlformats.org/officeDocument/2006/relationships/image" Target="media/image60.png"/><Relationship Id="rId154" Type="http://schemas.openxmlformats.org/officeDocument/2006/relationships/oleObject" Target="embeddings/oleObject73.bin"/><Relationship Id="rId175" Type="http://schemas.openxmlformats.org/officeDocument/2006/relationships/hyperlink" Target="https://uk.wikipedia.org/wiki/%D0%91%D1%96%D0%B1%D0%BB%D1%96%D0%BE%D1%82%D0%B5%D0%BA%D0%B0_%D0%BF%D1%96%D0%B4%D0%BF%D1%80%D0%BE%D0%B3%D1%80%D0%B0%D0%BC" TargetMode="External"/><Relationship Id="rId196" Type="http://schemas.openxmlformats.org/officeDocument/2006/relationships/image" Target="media/image96.png"/><Relationship Id="rId200" Type="http://schemas.openxmlformats.org/officeDocument/2006/relationships/hyperlink" Target="https://www.hindawi.com/journals/jhe/2018/2908517/" TargetMode="External"/><Relationship Id="rId16" Type="http://schemas.openxmlformats.org/officeDocument/2006/relationships/oleObject" Target="embeddings/oleObject3.bin"/><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image" Target="media/image55.wmf"/><Relationship Id="rId144" Type="http://schemas.openxmlformats.org/officeDocument/2006/relationships/oleObject" Target="embeddings/oleObject68.bin"/></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1053;&#1072;&#1089;&#1090;&#1088;&#1072;&#1080;&#1074;&#1072;&#1077;&#1084;&#1099;&#1077;%20&#1096;&#1072;&#1073;&#1083;&#1086;&#1085;&#1099;%20Office\&#1044;&#1080;&#1087;&#1083;&#1086;&#1084;.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B6A8E-4714-4319-B6AC-B6E32843D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Диплом.dotx</Template>
  <TotalTime>994</TotalTime>
  <Pages>59</Pages>
  <Words>43678</Words>
  <Characters>24897</Characters>
  <Application>Microsoft Office Word</Application>
  <DocSecurity>0</DocSecurity>
  <Lines>207</Lines>
  <Paragraphs>136</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Company>
  <LinksUpToDate>false</LinksUpToDate>
  <CharactersWithSpaces>68439</CharactersWithSpaces>
  <SharedDoc>false</SharedDoc>
  <HLinks>
    <vt:vector size="258" baseType="variant">
      <vt:variant>
        <vt:i4>1376310</vt:i4>
      </vt:variant>
      <vt:variant>
        <vt:i4>254</vt:i4>
      </vt:variant>
      <vt:variant>
        <vt:i4>0</vt:i4>
      </vt:variant>
      <vt:variant>
        <vt:i4>5</vt:i4>
      </vt:variant>
      <vt:variant>
        <vt:lpwstr/>
      </vt:variant>
      <vt:variant>
        <vt:lpwstr>_Toc303777126</vt:lpwstr>
      </vt:variant>
      <vt:variant>
        <vt:i4>1376310</vt:i4>
      </vt:variant>
      <vt:variant>
        <vt:i4>248</vt:i4>
      </vt:variant>
      <vt:variant>
        <vt:i4>0</vt:i4>
      </vt:variant>
      <vt:variant>
        <vt:i4>5</vt:i4>
      </vt:variant>
      <vt:variant>
        <vt:lpwstr/>
      </vt:variant>
      <vt:variant>
        <vt:lpwstr>_Toc303777124</vt:lpwstr>
      </vt:variant>
      <vt:variant>
        <vt:i4>1376310</vt:i4>
      </vt:variant>
      <vt:variant>
        <vt:i4>242</vt:i4>
      </vt:variant>
      <vt:variant>
        <vt:i4>0</vt:i4>
      </vt:variant>
      <vt:variant>
        <vt:i4>5</vt:i4>
      </vt:variant>
      <vt:variant>
        <vt:lpwstr/>
      </vt:variant>
      <vt:variant>
        <vt:lpwstr>_Toc303777123</vt:lpwstr>
      </vt:variant>
      <vt:variant>
        <vt:i4>1507382</vt:i4>
      </vt:variant>
      <vt:variant>
        <vt:i4>236</vt:i4>
      </vt:variant>
      <vt:variant>
        <vt:i4>0</vt:i4>
      </vt:variant>
      <vt:variant>
        <vt:i4>5</vt:i4>
      </vt:variant>
      <vt:variant>
        <vt:lpwstr/>
      </vt:variant>
      <vt:variant>
        <vt:lpwstr>_Toc303777102</vt:lpwstr>
      </vt:variant>
      <vt:variant>
        <vt:i4>1441846</vt:i4>
      </vt:variant>
      <vt:variant>
        <vt:i4>230</vt:i4>
      </vt:variant>
      <vt:variant>
        <vt:i4>0</vt:i4>
      </vt:variant>
      <vt:variant>
        <vt:i4>5</vt:i4>
      </vt:variant>
      <vt:variant>
        <vt:lpwstr/>
      </vt:variant>
      <vt:variant>
        <vt:lpwstr>_Toc303777119</vt:lpwstr>
      </vt:variant>
      <vt:variant>
        <vt:i4>1441846</vt:i4>
      </vt:variant>
      <vt:variant>
        <vt:i4>224</vt:i4>
      </vt:variant>
      <vt:variant>
        <vt:i4>0</vt:i4>
      </vt:variant>
      <vt:variant>
        <vt:i4>5</vt:i4>
      </vt:variant>
      <vt:variant>
        <vt:lpwstr/>
      </vt:variant>
      <vt:variant>
        <vt:lpwstr>_Toc303777118</vt:lpwstr>
      </vt:variant>
      <vt:variant>
        <vt:i4>1441846</vt:i4>
      </vt:variant>
      <vt:variant>
        <vt:i4>218</vt:i4>
      </vt:variant>
      <vt:variant>
        <vt:i4>0</vt:i4>
      </vt:variant>
      <vt:variant>
        <vt:i4>5</vt:i4>
      </vt:variant>
      <vt:variant>
        <vt:lpwstr/>
      </vt:variant>
      <vt:variant>
        <vt:lpwstr>_Toc303777117</vt:lpwstr>
      </vt:variant>
      <vt:variant>
        <vt:i4>1441846</vt:i4>
      </vt:variant>
      <vt:variant>
        <vt:i4>212</vt:i4>
      </vt:variant>
      <vt:variant>
        <vt:i4>0</vt:i4>
      </vt:variant>
      <vt:variant>
        <vt:i4>5</vt:i4>
      </vt:variant>
      <vt:variant>
        <vt:lpwstr/>
      </vt:variant>
      <vt:variant>
        <vt:lpwstr>_Toc303777116</vt:lpwstr>
      </vt:variant>
      <vt:variant>
        <vt:i4>1441846</vt:i4>
      </vt:variant>
      <vt:variant>
        <vt:i4>206</vt:i4>
      </vt:variant>
      <vt:variant>
        <vt:i4>0</vt:i4>
      </vt:variant>
      <vt:variant>
        <vt:i4>5</vt:i4>
      </vt:variant>
      <vt:variant>
        <vt:lpwstr/>
      </vt:variant>
      <vt:variant>
        <vt:lpwstr>_Toc303777115</vt:lpwstr>
      </vt:variant>
      <vt:variant>
        <vt:i4>1441846</vt:i4>
      </vt:variant>
      <vt:variant>
        <vt:i4>200</vt:i4>
      </vt:variant>
      <vt:variant>
        <vt:i4>0</vt:i4>
      </vt:variant>
      <vt:variant>
        <vt:i4>5</vt:i4>
      </vt:variant>
      <vt:variant>
        <vt:lpwstr/>
      </vt:variant>
      <vt:variant>
        <vt:lpwstr>_Toc303777114</vt:lpwstr>
      </vt:variant>
      <vt:variant>
        <vt:i4>1507382</vt:i4>
      </vt:variant>
      <vt:variant>
        <vt:i4>194</vt:i4>
      </vt:variant>
      <vt:variant>
        <vt:i4>0</vt:i4>
      </vt:variant>
      <vt:variant>
        <vt:i4>5</vt:i4>
      </vt:variant>
      <vt:variant>
        <vt:lpwstr/>
      </vt:variant>
      <vt:variant>
        <vt:lpwstr>_Toc303777102</vt:lpwstr>
      </vt:variant>
      <vt:variant>
        <vt:i4>1441846</vt:i4>
      </vt:variant>
      <vt:variant>
        <vt:i4>188</vt:i4>
      </vt:variant>
      <vt:variant>
        <vt:i4>0</vt:i4>
      </vt:variant>
      <vt:variant>
        <vt:i4>5</vt:i4>
      </vt:variant>
      <vt:variant>
        <vt:lpwstr/>
      </vt:variant>
      <vt:variant>
        <vt:lpwstr>_Toc303777113</vt:lpwstr>
      </vt:variant>
      <vt:variant>
        <vt:i4>1441846</vt:i4>
      </vt:variant>
      <vt:variant>
        <vt:i4>182</vt:i4>
      </vt:variant>
      <vt:variant>
        <vt:i4>0</vt:i4>
      </vt:variant>
      <vt:variant>
        <vt:i4>5</vt:i4>
      </vt:variant>
      <vt:variant>
        <vt:lpwstr/>
      </vt:variant>
      <vt:variant>
        <vt:lpwstr>_Toc303777112</vt:lpwstr>
      </vt:variant>
      <vt:variant>
        <vt:i4>1441846</vt:i4>
      </vt:variant>
      <vt:variant>
        <vt:i4>176</vt:i4>
      </vt:variant>
      <vt:variant>
        <vt:i4>0</vt:i4>
      </vt:variant>
      <vt:variant>
        <vt:i4>5</vt:i4>
      </vt:variant>
      <vt:variant>
        <vt:lpwstr/>
      </vt:variant>
      <vt:variant>
        <vt:lpwstr>_Toc303777111</vt:lpwstr>
      </vt:variant>
      <vt:variant>
        <vt:i4>1441846</vt:i4>
      </vt:variant>
      <vt:variant>
        <vt:i4>170</vt:i4>
      </vt:variant>
      <vt:variant>
        <vt:i4>0</vt:i4>
      </vt:variant>
      <vt:variant>
        <vt:i4>5</vt:i4>
      </vt:variant>
      <vt:variant>
        <vt:lpwstr/>
      </vt:variant>
      <vt:variant>
        <vt:lpwstr>_Toc303777110</vt:lpwstr>
      </vt:variant>
      <vt:variant>
        <vt:i4>1507382</vt:i4>
      </vt:variant>
      <vt:variant>
        <vt:i4>164</vt:i4>
      </vt:variant>
      <vt:variant>
        <vt:i4>0</vt:i4>
      </vt:variant>
      <vt:variant>
        <vt:i4>5</vt:i4>
      </vt:variant>
      <vt:variant>
        <vt:lpwstr/>
      </vt:variant>
      <vt:variant>
        <vt:lpwstr>_Toc303777109</vt:lpwstr>
      </vt:variant>
      <vt:variant>
        <vt:i4>1507382</vt:i4>
      </vt:variant>
      <vt:variant>
        <vt:i4>158</vt:i4>
      </vt:variant>
      <vt:variant>
        <vt:i4>0</vt:i4>
      </vt:variant>
      <vt:variant>
        <vt:i4>5</vt:i4>
      </vt:variant>
      <vt:variant>
        <vt:lpwstr/>
      </vt:variant>
      <vt:variant>
        <vt:lpwstr>_Toc303777108</vt:lpwstr>
      </vt:variant>
      <vt:variant>
        <vt:i4>1507382</vt:i4>
      </vt:variant>
      <vt:variant>
        <vt:i4>152</vt:i4>
      </vt:variant>
      <vt:variant>
        <vt:i4>0</vt:i4>
      </vt:variant>
      <vt:variant>
        <vt:i4>5</vt:i4>
      </vt:variant>
      <vt:variant>
        <vt:lpwstr/>
      </vt:variant>
      <vt:variant>
        <vt:lpwstr>_Toc303777107</vt:lpwstr>
      </vt:variant>
      <vt:variant>
        <vt:i4>1507382</vt:i4>
      </vt:variant>
      <vt:variant>
        <vt:i4>146</vt:i4>
      </vt:variant>
      <vt:variant>
        <vt:i4>0</vt:i4>
      </vt:variant>
      <vt:variant>
        <vt:i4>5</vt:i4>
      </vt:variant>
      <vt:variant>
        <vt:lpwstr/>
      </vt:variant>
      <vt:variant>
        <vt:lpwstr>_Toc303777106</vt:lpwstr>
      </vt:variant>
      <vt:variant>
        <vt:i4>1507382</vt:i4>
      </vt:variant>
      <vt:variant>
        <vt:i4>140</vt:i4>
      </vt:variant>
      <vt:variant>
        <vt:i4>0</vt:i4>
      </vt:variant>
      <vt:variant>
        <vt:i4>5</vt:i4>
      </vt:variant>
      <vt:variant>
        <vt:lpwstr/>
      </vt:variant>
      <vt:variant>
        <vt:lpwstr>_Toc303777105</vt:lpwstr>
      </vt:variant>
      <vt:variant>
        <vt:i4>1507382</vt:i4>
      </vt:variant>
      <vt:variant>
        <vt:i4>134</vt:i4>
      </vt:variant>
      <vt:variant>
        <vt:i4>0</vt:i4>
      </vt:variant>
      <vt:variant>
        <vt:i4>5</vt:i4>
      </vt:variant>
      <vt:variant>
        <vt:lpwstr/>
      </vt:variant>
      <vt:variant>
        <vt:lpwstr>_Toc303777104</vt:lpwstr>
      </vt:variant>
      <vt:variant>
        <vt:i4>1507382</vt:i4>
      </vt:variant>
      <vt:variant>
        <vt:i4>128</vt:i4>
      </vt:variant>
      <vt:variant>
        <vt:i4>0</vt:i4>
      </vt:variant>
      <vt:variant>
        <vt:i4>5</vt:i4>
      </vt:variant>
      <vt:variant>
        <vt:lpwstr/>
      </vt:variant>
      <vt:variant>
        <vt:lpwstr>_Toc303777103</vt:lpwstr>
      </vt:variant>
      <vt:variant>
        <vt:i4>1507382</vt:i4>
      </vt:variant>
      <vt:variant>
        <vt:i4>122</vt:i4>
      </vt:variant>
      <vt:variant>
        <vt:i4>0</vt:i4>
      </vt:variant>
      <vt:variant>
        <vt:i4>5</vt:i4>
      </vt:variant>
      <vt:variant>
        <vt:lpwstr/>
      </vt:variant>
      <vt:variant>
        <vt:lpwstr>_Toc303777102</vt:lpwstr>
      </vt:variant>
      <vt:variant>
        <vt:i4>1507382</vt:i4>
      </vt:variant>
      <vt:variant>
        <vt:i4>116</vt:i4>
      </vt:variant>
      <vt:variant>
        <vt:i4>0</vt:i4>
      </vt:variant>
      <vt:variant>
        <vt:i4>5</vt:i4>
      </vt:variant>
      <vt:variant>
        <vt:lpwstr/>
      </vt:variant>
      <vt:variant>
        <vt:lpwstr>_Toc303777101</vt:lpwstr>
      </vt:variant>
      <vt:variant>
        <vt:i4>1507382</vt:i4>
      </vt:variant>
      <vt:variant>
        <vt:i4>110</vt:i4>
      </vt:variant>
      <vt:variant>
        <vt:i4>0</vt:i4>
      </vt:variant>
      <vt:variant>
        <vt:i4>5</vt:i4>
      </vt:variant>
      <vt:variant>
        <vt:lpwstr/>
      </vt:variant>
      <vt:variant>
        <vt:lpwstr>_Toc303777100</vt:lpwstr>
      </vt:variant>
      <vt:variant>
        <vt:i4>1966135</vt:i4>
      </vt:variant>
      <vt:variant>
        <vt:i4>104</vt:i4>
      </vt:variant>
      <vt:variant>
        <vt:i4>0</vt:i4>
      </vt:variant>
      <vt:variant>
        <vt:i4>5</vt:i4>
      </vt:variant>
      <vt:variant>
        <vt:lpwstr/>
      </vt:variant>
      <vt:variant>
        <vt:lpwstr>_Toc303777099</vt:lpwstr>
      </vt:variant>
      <vt:variant>
        <vt:i4>1966135</vt:i4>
      </vt:variant>
      <vt:variant>
        <vt:i4>98</vt:i4>
      </vt:variant>
      <vt:variant>
        <vt:i4>0</vt:i4>
      </vt:variant>
      <vt:variant>
        <vt:i4>5</vt:i4>
      </vt:variant>
      <vt:variant>
        <vt:lpwstr/>
      </vt:variant>
      <vt:variant>
        <vt:lpwstr>_Toc303777098</vt:lpwstr>
      </vt:variant>
      <vt:variant>
        <vt:i4>1966135</vt:i4>
      </vt:variant>
      <vt:variant>
        <vt:i4>92</vt:i4>
      </vt:variant>
      <vt:variant>
        <vt:i4>0</vt:i4>
      </vt:variant>
      <vt:variant>
        <vt:i4>5</vt:i4>
      </vt:variant>
      <vt:variant>
        <vt:lpwstr/>
      </vt:variant>
      <vt:variant>
        <vt:lpwstr>_Toc303777097</vt:lpwstr>
      </vt:variant>
      <vt:variant>
        <vt:i4>1507382</vt:i4>
      </vt:variant>
      <vt:variant>
        <vt:i4>86</vt:i4>
      </vt:variant>
      <vt:variant>
        <vt:i4>0</vt:i4>
      </vt:variant>
      <vt:variant>
        <vt:i4>5</vt:i4>
      </vt:variant>
      <vt:variant>
        <vt:lpwstr/>
      </vt:variant>
      <vt:variant>
        <vt:lpwstr>_Toc303777102</vt:lpwstr>
      </vt:variant>
      <vt:variant>
        <vt:i4>1966135</vt:i4>
      </vt:variant>
      <vt:variant>
        <vt:i4>80</vt:i4>
      </vt:variant>
      <vt:variant>
        <vt:i4>0</vt:i4>
      </vt:variant>
      <vt:variant>
        <vt:i4>5</vt:i4>
      </vt:variant>
      <vt:variant>
        <vt:lpwstr/>
      </vt:variant>
      <vt:variant>
        <vt:lpwstr>_Toc303777096</vt:lpwstr>
      </vt:variant>
      <vt:variant>
        <vt:i4>1966135</vt:i4>
      </vt:variant>
      <vt:variant>
        <vt:i4>74</vt:i4>
      </vt:variant>
      <vt:variant>
        <vt:i4>0</vt:i4>
      </vt:variant>
      <vt:variant>
        <vt:i4>5</vt:i4>
      </vt:variant>
      <vt:variant>
        <vt:lpwstr/>
      </vt:variant>
      <vt:variant>
        <vt:lpwstr>_Toc303777095</vt:lpwstr>
      </vt:variant>
      <vt:variant>
        <vt:i4>1966135</vt:i4>
      </vt:variant>
      <vt:variant>
        <vt:i4>68</vt:i4>
      </vt:variant>
      <vt:variant>
        <vt:i4>0</vt:i4>
      </vt:variant>
      <vt:variant>
        <vt:i4>5</vt:i4>
      </vt:variant>
      <vt:variant>
        <vt:lpwstr/>
      </vt:variant>
      <vt:variant>
        <vt:lpwstr>_Toc303777094</vt:lpwstr>
      </vt:variant>
      <vt:variant>
        <vt:i4>1966135</vt:i4>
      </vt:variant>
      <vt:variant>
        <vt:i4>62</vt:i4>
      </vt:variant>
      <vt:variant>
        <vt:i4>0</vt:i4>
      </vt:variant>
      <vt:variant>
        <vt:i4>5</vt:i4>
      </vt:variant>
      <vt:variant>
        <vt:lpwstr/>
      </vt:variant>
      <vt:variant>
        <vt:lpwstr>_Toc303777093</vt:lpwstr>
      </vt:variant>
      <vt:variant>
        <vt:i4>1966135</vt:i4>
      </vt:variant>
      <vt:variant>
        <vt:i4>56</vt:i4>
      </vt:variant>
      <vt:variant>
        <vt:i4>0</vt:i4>
      </vt:variant>
      <vt:variant>
        <vt:i4>5</vt:i4>
      </vt:variant>
      <vt:variant>
        <vt:lpwstr/>
      </vt:variant>
      <vt:variant>
        <vt:lpwstr>_Toc303777092</vt:lpwstr>
      </vt:variant>
      <vt:variant>
        <vt:i4>1966135</vt:i4>
      </vt:variant>
      <vt:variant>
        <vt:i4>50</vt:i4>
      </vt:variant>
      <vt:variant>
        <vt:i4>0</vt:i4>
      </vt:variant>
      <vt:variant>
        <vt:i4>5</vt:i4>
      </vt:variant>
      <vt:variant>
        <vt:lpwstr/>
      </vt:variant>
      <vt:variant>
        <vt:lpwstr>_Toc303777091</vt:lpwstr>
      </vt:variant>
      <vt:variant>
        <vt:i4>1966135</vt:i4>
      </vt:variant>
      <vt:variant>
        <vt:i4>44</vt:i4>
      </vt:variant>
      <vt:variant>
        <vt:i4>0</vt:i4>
      </vt:variant>
      <vt:variant>
        <vt:i4>5</vt:i4>
      </vt:variant>
      <vt:variant>
        <vt:lpwstr/>
      </vt:variant>
      <vt:variant>
        <vt:lpwstr>_Toc303777090</vt:lpwstr>
      </vt:variant>
      <vt:variant>
        <vt:i4>2031671</vt:i4>
      </vt:variant>
      <vt:variant>
        <vt:i4>38</vt:i4>
      </vt:variant>
      <vt:variant>
        <vt:i4>0</vt:i4>
      </vt:variant>
      <vt:variant>
        <vt:i4>5</vt:i4>
      </vt:variant>
      <vt:variant>
        <vt:lpwstr/>
      </vt:variant>
      <vt:variant>
        <vt:lpwstr>_Toc303777089</vt:lpwstr>
      </vt:variant>
      <vt:variant>
        <vt:i4>2031671</vt:i4>
      </vt:variant>
      <vt:variant>
        <vt:i4>32</vt:i4>
      </vt:variant>
      <vt:variant>
        <vt:i4>0</vt:i4>
      </vt:variant>
      <vt:variant>
        <vt:i4>5</vt:i4>
      </vt:variant>
      <vt:variant>
        <vt:lpwstr/>
      </vt:variant>
      <vt:variant>
        <vt:lpwstr>_Toc303777088</vt:lpwstr>
      </vt:variant>
      <vt:variant>
        <vt:i4>2031671</vt:i4>
      </vt:variant>
      <vt:variant>
        <vt:i4>26</vt:i4>
      </vt:variant>
      <vt:variant>
        <vt:i4>0</vt:i4>
      </vt:variant>
      <vt:variant>
        <vt:i4>5</vt:i4>
      </vt:variant>
      <vt:variant>
        <vt:lpwstr/>
      </vt:variant>
      <vt:variant>
        <vt:lpwstr>_Toc303777087</vt:lpwstr>
      </vt:variant>
      <vt:variant>
        <vt:i4>2031671</vt:i4>
      </vt:variant>
      <vt:variant>
        <vt:i4>20</vt:i4>
      </vt:variant>
      <vt:variant>
        <vt:i4>0</vt:i4>
      </vt:variant>
      <vt:variant>
        <vt:i4>5</vt:i4>
      </vt:variant>
      <vt:variant>
        <vt:lpwstr/>
      </vt:variant>
      <vt:variant>
        <vt:lpwstr>_Toc303777086</vt:lpwstr>
      </vt:variant>
      <vt:variant>
        <vt:i4>2031671</vt:i4>
      </vt:variant>
      <vt:variant>
        <vt:i4>14</vt:i4>
      </vt:variant>
      <vt:variant>
        <vt:i4>0</vt:i4>
      </vt:variant>
      <vt:variant>
        <vt:i4>5</vt:i4>
      </vt:variant>
      <vt:variant>
        <vt:lpwstr/>
      </vt:variant>
      <vt:variant>
        <vt:lpwstr>_Toc303777085</vt:lpwstr>
      </vt:variant>
      <vt:variant>
        <vt:i4>2031671</vt:i4>
      </vt:variant>
      <vt:variant>
        <vt:i4>8</vt:i4>
      </vt:variant>
      <vt:variant>
        <vt:i4>0</vt:i4>
      </vt:variant>
      <vt:variant>
        <vt:i4>5</vt:i4>
      </vt:variant>
      <vt:variant>
        <vt:lpwstr/>
      </vt:variant>
      <vt:variant>
        <vt:lpwstr>_Toc303777084</vt:lpwstr>
      </vt:variant>
      <vt:variant>
        <vt:i4>2031671</vt:i4>
      </vt:variant>
      <vt:variant>
        <vt:i4>2</vt:i4>
      </vt:variant>
      <vt:variant>
        <vt:i4>0</vt:i4>
      </vt:variant>
      <vt:variant>
        <vt:i4>5</vt:i4>
      </vt:variant>
      <vt:variant>
        <vt:lpwstr/>
      </vt:variant>
      <vt:variant>
        <vt:lpwstr>_Toc303777083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subject/>
  <dc:creator>julia</dc:creator>
  <cp:keywords/>
  <cp:lastModifiedBy>Julia Alpaeva</cp:lastModifiedBy>
  <cp:revision>5</cp:revision>
  <cp:lastPrinted>2006-07-19T08:10:00Z</cp:lastPrinted>
  <dcterms:created xsi:type="dcterms:W3CDTF">2021-05-21T19:11:00Z</dcterms:created>
  <dcterms:modified xsi:type="dcterms:W3CDTF">2021-05-24T18:58:00Z</dcterms:modified>
</cp:coreProperties>
</file>